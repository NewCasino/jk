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3A95" w:rsidRPr="00C455BD" w:rsidRDefault="00163A95" w:rsidP="00FE29A6">
      <w:pPr>
        <w:pStyle w:val="Bodytext"/>
      </w:pPr>
    </w:p>
    <w:p w:rsidR="00163A95" w:rsidRDefault="00163A95" w:rsidP="00FE29A6">
      <w:pPr>
        <w:pStyle w:val="Bodytext"/>
      </w:pPr>
    </w:p>
    <w:p w:rsidR="00163A95" w:rsidRPr="00C455BD" w:rsidRDefault="00163A95" w:rsidP="00FE29A6">
      <w:pPr>
        <w:pStyle w:val="Bodytext"/>
      </w:pPr>
    </w:p>
    <w:p w:rsidR="00163A95" w:rsidRPr="00C455BD" w:rsidRDefault="00163A95" w:rsidP="00FE29A6">
      <w:pPr>
        <w:pStyle w:val="Bodytext"/>
      </w:pPr>
    </w:p>
    <w:p w:rsidR="00163A95" w:rsidRPr="00C455BD" w:rsidRDefault="00163A95" w:rsidP="00FE29A6">
      <w:pPr>
        <w:pStyle w:val="Bodytext"/>
      </w:pPr>
    </w:p>
    <w:tbl>
      <w:tblPr>
        <w:tblW w:w="0" w:type="auto"/>
        <w:tblLook w:val="01E0" w:firstRow="1" w:lastRow="1" w:firstColumn="1" w:lastColumn="1" w:noHBand="0" w:noVBand="0"/>
      </w:tblPr>
      <w:tblGrid>
        <w:gridCol w:w="9070"/>
      </w:tblGrid>
      <w:tr w:rsidR="00163A95" w:rsidRPr="003D755E">
        <w:trPr>
          <w:cantSplit/>
          <w:tblHeader/>
        </w:trPr>
        <w:tc>
          <w:tcPr>
            <w:tcW w:w="9286" w:type="dxa"/>
            <w:shd w:val="clear" w:color="auto" w:fill="E6E6E6"/>
          </w:tcPr>
          <w:p w:rsidR="00163A95" w:rsidRPr="001379CA" w:rsidRDefault="00163A95" w:rsidP="001379CA">
            <w:pPr>
              <w:pStyle w:val="CoverLine1"/>
            </w:pPr>
          </w:p>
          <w:p w:rsidR="00347F64" w:rsidRPr="00347F64" w:rsidRDefault="00FB16B9" w:rsidP="00347F64">
            <w:pPr>
              <w:pStyle w:val="CoverLine1"/>
            </w:pPr>
            <w:r>
              <w:t>FHI</w:t>
            </w:r>
            <w:r w:rsidR="00401A34">
              <w:t xml:space="preserve"> Casino integration manual</w:t>
            </w:r>
          </w:p>
          <w:p w:rsidR="00163A95" w:rsidRPr="00A96E11" w:rsidRDefault="004967D2" w:rsidP="00867626">
            <w:pPr>
              <w:pStyle w:val="CoverLine2"/>
              <w:jc w:val="right"/>
              <w:rPr>
                <w:sz w:val="20"/>
                <w:szCs w:val="20"/>
              </w:rPr>
            </w:pPr>
            <w:r>
              <w:rPr>
                <w:sz w:val="20"/>
                <w:szCs w:val="20"/>
              </w:rPr>
              <w:br/>
            </w:r>
            <w:r w:rsidR="00697F0D">
              <w:rPr>
                <w:sz w:val="20"/>
                <w:szCs w:val="20"/>
              </w:rPr>
              <w:t>Version 0.</w:t>
            </w:r>
            <w:r w:rsidR="00E626D2">
              <w:rPr>
                <w:sz w:val="20"/>
                <w:szCs w:val="20"/>
              </w:rPr>
              <w:t>2</w:t>
            </w:r>
          </w:p>
        </w:tc>
      </w:tr>
    </w:tbl>
    <w:p w:rsidR="00163A95" w:rsidRDefault="00163A95" w:rsidP="00FE29A6">
      <w:pPr>
        <w:pStyle w:val="Bodytext"/>
      </w:pPr>
    </w:p>
    <w:p w:rsidR="00163A95" w:rsidRDefault="00163A95" w:rsidP="00FE29A6">
      <w:pPr>
        <w:pStyle w:val="Bodytext"/>
      </w:pPr>
    </w:p>
    <w:p w:rsidR="00163A95" w:rsidRDefault="00163A95" w:rsidP="00FE29A6">
      <w:pPr>
        <w:pStyle w:val="Bodytext"/>
      </w:pPr>
    </w:p>
    <w:p w:rsidR="00163A95" w:rsidRPr="00C455BD" w:rsidRDefault="00163A95" w:rsidP="00FE29A6">
      <w:pPr>
        <w:pStyle w:val="Bodytext"/>
      </w:pPr>
    </w:p>
    <w:p w:rsidR="00163A95" w:rsidRPr="00C455BD" w:rsidRDefault="00163A95" w:rsidP="00FE29A6">
      <w:pPr>
        <w:pStyle w:val="Bodytext"/>
      </w:pPr>
    </w:p>
    <w:p w:rsidR="00163A95" w:rsidRPr="00C455BD" w:rsidRDefault="00FB16B9" w:rsidP="007F0CA6">
      <w:pPr>
        <w:pStyle w:val="CoverDate"/>
      </w:pPr>
      <w:r>
        <w:t>09</w:t>
      </w:r>
      <w:r w:rsidR="00294C45">
        <w:t xml:space="preserve"> </w:t>
      </w:r>
      <w:r w:rsidR="00340955">
        <w:t>/</w:t>
      </w:r>
      <w:r w:rsidR="00163A95">
        <w:t xml:space="preserve"> </w:t>
      </w:r>
      <w:r w:rsidR="007F0CA6">
        <w:t>201</w:t>
      </w:r>
      <w:r w:rsidR="0039466A">
        <w:t>4</w:t>
      </w:r>
    </w:p>
    <w:p w:rsidR="00163A95" w:rsidRDefault="00163A95" w:rsidP="00FE29A6">
      <w:pPr>
        <w:pStyle w:val="Bodytext"/>
      </w:pPr>
    </w:p>
    <w:p w:rsidR="000E6954" w:rsidRDefault="000E6954" w:rsidP="00FE29A6">
      <w:pPr>
        <w:pStyle w:val="Bodytext"/>
      </w:pPr>
    </w:p>
    <w:p w:rsidR="000E6954" w:rsidRDefault="000E6954" w:rsidP="00FE29A6">
      <w:pPr>
        <w:pStyle w:val="Bodytext"/>
      </w:pPr>
    </w:p>
    <w:p w:rsidR="000E6954" w:rsidRDefault="000E6954" w:rsidP="00FE29A6">
      <w:pPr>
        <w:pStyle w:val="Bodytext"/>
      </w:pPr>
    </w:p>
    <w:p w:rsidR="000E6954" w:rsidRDefault="000E6954" w:rsidP="00FE29A6">
      <w:pPr>
        <w:pStyle w:val="Bodytext"/>
      </w:pPr>
    </w:p>
    <w:p w:rsidR="000E6954" w:rsidRDefault="000E6954" w:rsidP="00FE29A6">
      <w:pPr>
        <w:pStyle w:val="Bodytext"/>
      </w:pPr>
    </w:p>
    <w:p w:rsidR="004933EF" w:rsidRDefault="004933EF" w:rsidP="00FE29A6">
      <w:pPr>
        <w:pStyle w:val="Bodytext"/>
      </w:pPr>
    </w:p>
    <w:p w:rsidR="00472555" w:rsidRDefault="00472555" w:rsidP="00FE29A6">
      <w:pPr>
        <w:pStyle w:val="Bodytext"/>
      </w:pPr>
    </w:p>
    <w:p w:rsidR="008D1B9C" w:rsidRDefault="008D1B9C" w:rsidP="00E91CBC">
      <w:pPr>
        <w:pStyle w:val="Contents"/>
      </w:pPr>
    </w:p>
    <w:p w:rsidR="008D1B9C" w:rsidRDefault="008D1B9C" w:rsidP="00E91CBC">
      <w:pPr>
        <w:pStyle w:val="Contents"/>
      </w:pPr>
    </w:p>
    <w:p w:rsidR="00CE2E46" w:rsidRDefault="00CE2E46" w:rsidP="00CE2E46">
      <w:pPr>
        <w:pStyle w:val="Bodytext"/>
      </w:pPr>
    </w:p>
    <w:p w:rsidR="00EA4559" w:rsidRDefault="00EA4559">
      <w:pPr>
        <w:keepLines w:val="0"/>
        <w:widowControl/>
        <w:shd w:val="clear" w:color="auto" w:fill="auto"/>
        <w:spacing w:before="0" w:after="0"/>
      </w:pPr>
      <w:r>
        <w:br w:type="page"/>
      </w:r>
    </w:p>
    <w:p w:rsidR="00340955" w:rsidRDefault="00340955" w:rsidP="00714E22">
      <w:pPr>
        <w:pStyle w:val="Heading2"/>
      </w:pPr>
      <w:bookmarkStart w:id="0" w:name="_Toc386710849"/>
      <w:r>
        <w:lastRenderedPageBreak/>
        <w:t>Purpose</w:t>
      </w:r>
      <w:r w:rsidR="00320A3F">
        <w:t xml:space="preserve"> and </w:t>
      </w:r>
      <w:r w:rsidR="00D5308C">
        <w:t>O</w:t>
      </w:r>
      <w:r w:rsidR="00320A3F">
        <w:t>verview</w:t>
      </w:r>
      <w:bookmarkEnd w:id="0"/>
    </w:p>
    <w:p w:rsidR="00320A3F" w:rsidRDefault="002E40F8" w:rsidP="00595791">
      <w:pPr>
        <w:pStyle w:val="Heading3"/>
      </w:pPr>
      <w:bookmarkStart w:id="1" w:name="_Toc386710850"/>
      <w:r>
        <w:t>Document p</w:t>
      </w:r>
      <w:r w:rsidR="00320A3F">
        <w:t>urpose</w:t>
      </w:r>
      <w:bookmarkEnd w:id="1"/>
    </w:p>
    <w:p w:rsidR="00320A3F" w:rsidRDefault="00340955" w:rsidP="00420239">
      <w:pPr>
        <w:jc w:val="both"/>
      </w:pPr>
      <w:r>
        <w:t>The purpose o</w:t>
      </w:r>
      <w:r w:rsidR="00E97624">
        <w:t xml:space="preserve">f this document is to </w:t>
      </w:r>
      <w:r w:rsidR="0034701D">
        <w:t xml:space="preserve">describe the </w:t>
      </w:r>
      <w:r w:rsidR="00A92358">
        <w:t>requirements and process of integrating casino games to a 3</w:t>
      </w:r>
      <w:r w:rsidR="00A92358" w:rsidRPr="00A92358">
        <w:rPr>
          <w:vertAlign w:val="superscript"/>
        </w:rPr>
        <w:t>rd</w:t>
      </w:r>
      <w:r w:rsidR="00A92358">
        <w:t xml:space="preserve"> party system</w:t>
      </w:r>
      <w:r w:rsidR="0034701D">
        <w:t>.</w:t>
      </w:r>
    </w:p>
    <w:p w:rsidR="00320A3F" w:rsidRDefault="00320A3F" w:rsidP="00595791">
      <w:pPr>
        <w:pStyle w:val="Heading3"/>
      </w:pPr>
      <w:bookmarkStart w:id="2" w:name="_Toc386710851"/>
      <w:r>
        <w:t>Overview</w:t>
      </w:r>
      <w:r w:rsidR="002E40F8">
        <w:t xml:space="preserve"> of topics</w:t>
      </w:r>
      <w:bookmarkEnd w:id="2"/>
    </w:p>
    <w:p w:rsidR="007503A8" w:rsidRDefault="00AD6259" w:rsidP="00A20F15">
      <w:r>
        <w:t xml:space="preserve">This document will cover the below </w:t>
      </w:r>
      <w:r w:rsidR="00386DDC">
        <w:t>topics</w:t>
      </w:r>
      <w:r>
        <w:t>:</w:t>
      </w:r>
    </w:p>
    <w:p w:rsidR="005A73CB" w:rsidRDefault="008F2871" w:rsidP="008F2871">
      <w:pPr>
        <w:pStyle w:val="ListParagraph"/>
        <w:numPr>
          <w:ilvl w:val="0"/>
          <w:numId w:val="21"/>
        </w:numPr>
        <w:rPr>
          <w:bCs/>
        </w:rPr>
      </w:pPr>
      <w:r w:rsidRPr="008F2871">
        <w:rPr>
          <w:bCs/>
        </w:rPr>
        <w:t>Contact details, integration servers and websites</w:t>
      </w:r>
    </w:p>
    <w:p w:rsidR="00736CF4" w:rsidRDefault="00736CF4" w:rsidP="008F2871">
      <w:pPr>
        <w:pStyle w:val="ListParagraph"/>
        <w:numPr>
          <w:ilvl w:val="0"/>
          <w:numId w:val="21"/>
        </w:numPr>
        <w:rPr>
          <w:bCs/>
        </w:rPr>
      </w:pPr>
      <w:r>
        <w:rPr>
          <w:bCs/>
        </w:rPr>
        <w:t>Client graphics and customization</w:t>
      </w:r>
    </w:p>
    <w:p w:rsidR="00C51F83" w:rsidRPr="005A73CB" w:rsidRDefault="00DA41C5" w:rsidP="008F2871">
      <w:pPr>
        <w:pStyle w:val="ListParagraph"/>
        <w:numPr>
          <w:ilvl w:val="0"/>
          <w:numId w:val="21"/>
        </w:numPr>
        <w:rPr>
          <w:bCs/>
        </w:rPr>
      </w:pPr>
      <w:r>
        <w:rPr>
          <w:bCs/>
        </w:rPr>
        <w:t xml:space="preserve">Integration API </w:t>
      </w:r>
      <w:r w:rsidR="001E30E1">
        <w:rPr>
          <w:bCs/>
        </w:rPr>
        <w:t>and functions</w:t>
      </w:r>
    </w:p>
    <w:p w:rsidR="007503A8" w:rsidRPr="00DC1A2C" w:rsidRDefault="006B4CD3" w:rsidP="007503A8">
      <w:pPr>
        <w:pStyle w:val="ListParagraph"/>
        <w:numPr>
          <w:ilvl w:val="0"/>
          <w:numId w:val="21"/>
        </w:numPr>
        <w:rPr>
          <w:b/>
          <w:bCs/>
        </w:rPr>
      </w:pPr>
      <w:r>
        <w:t>Game limits and VIP levels</w:t>
      </w:r>
    </w:p>
    <w:p w:rsidR="00F655A9" w:rsidRPr="009B39E1" w:rsidRDefault="0081378A" w:rsidP="007503A8">
      <w:pPr>
        <w:pStyle w:val="ListParagraph"/>
        <w:numPr>
          <w:ilvl w:val="0"/>
          <w:numId w:val="21"/>
        </w:numPr>
        <w:rPr>
          <w:b/>
          <w:bCs/>
        </w:rPr>
      </w:pPr>
      <w:r>
        <w:t>Additional documents</w:t>
      </w:r>
    </w:p>
    <w:p w:rsidR="009B39E1" w:rsidRDefault="009B39E1">
      <w:pPr>
        <w:keepLines w:val="0"/>
        <w:widowControl/>
        <w:shd w:val="clear" w:color="auto" w:fill="auto"/>
        <w:spacing w:before="0" w:after="0"/>
        <w:rPr>
          <w:b/>
          <w:bCs/>
        </w:rPr>
      </w:pPr>
      <w:r>
        <w:rPr>
          <w:b/>
          <w:bCs/>
        </w:rPr>
        <w:br w:type="page"/>
      </w:r>
    </w:p>
    <w:p w:rsidR="00C61971" w:rsidRDefault="00703C13" w:rsidP="00C61971">
      <w:pPr>
        <w:pStyle w:val="Heading2"/>
      </w:pPr>
      <w:bookmarkStart w:id="3" w:name="_Toc386710852"/>
      <w:r>
        <w:lastRenderedPageBreak/>
        <w:t>Contact</w:t>
      </w:r>
      <w:r w:rsidR="003038EE" w:rsidRPr="003038EE">
        <w:t xml:space="preserve"> details, integ</w:t>
      </w:r>
      <w:r w:rsidR="00EE69EE">
        <w:t>ration servers and websites</w:t>
      </w:r>
      <w:bookmarkEnd w:id="3"/>
    </w:p>
    <w:p w:rsidR="00EB3070" w:rsidRDefault="00660D66" w:rsidP="00EB3070">
      <w:pPr>
        <w:pStyle w:val="Heading3"/>
      </w:pPr>
      <w:bookmarkStart w:id="4" w:name="_Toc386710853"/>
      <w:r>
        <w:t>Contact</w:t>
      </w:r>
      <w:r w:rsidR="00EB3070">
        <w:t xml:space="preserve"> details form</w:t>
      </w:r>
      <w:bookmarkEnd w:id="4"/>
    </w:p>
    <w:p w:rsidR="006D2B09" w:rsidRPr="006D2B09" w:rsidRDefault="008F5DD1" w:rsidP="004747C9">
      <w:pPr>
        <w:jc w:val="both"/>
      </w:pPr>
      <w:r>
        <w:t xml:space="preserve">In order </w:t>
      </w:r>
      <w:r w:rsidR="006B6939">
        <w:t>for us to serve you better please fill in the</w:t>
      </w:r>
      <w:r>
        <w:t xml:space="preserve"> below contact details form.</w:t>
      </w:r>
    </w:p>
    <w:tbl>
      <w:tblPr>
        <w:tblStyle w:val="TableGrid"/>
        <w:tblW w:w="0" w:type="auto"/>
        <w:tblLook w:val="04A0" w:firstRow="1" w:lastRow="0" w:firstColumn="1" w:lastColumn="0" w:noHBand="0" w:noVBand="1"/>
      </w:tblPr>
      <w:tblGrid>
        <w:gridCol w:w="1499"/>
        <w:gridCol w:w="3060"/>
        <w:gridCol w:w="1459"/>
        <w:gridCol w:w="2997"/>
      </w:tblGrid>
      <w:tr w:rsidR="00D67CA7" w:rsidTr="00FB16B9">
        <w:tc>
          <w:tcPr>
            <w:tcW w:w="1499" w:type="dxa"/>
          </w:tcPr>
          <w:p w:rsidR="00D67CA7" w:rsidRDefault="00D67CA7" w:rsidP="00D67CA7">
            <w:pPr>
              <w:pStyle w:val="Bodytext"/>
            </w:pPr>
            <w:r>
              <w:t>Name</w:t>
            </w:r>
          </w:p>
        </w:tc>
        <w:tc>
          <w:tcPr>
            <w:tcW w:w="3060" w:type="dxa"/>
          </w:tcPr>
          <w:p w:rsidR="00D67CA7" w:rsidRDefault="00D67CA7" w:rsidP="00D67CA7">
            <w:pPr>
              <w:pStyle w:val="Bodytext"/>
            </w:pPr>
            <w:r>
              <w:t>E-mail</w:t>
            </w:r>
          </w:p>
        </w:tc>
        <w:tc>
          <w:tcPr>
            <w:tcW w:w="1459" w:type="dxa"/>
          </w:tcPr>
          <w:p w:rsidR="00D67CA7" w:rsidRDefault="00D67CA7" w:rsidP="00D67CA7">
            <w:pPr>
              <w:pStyle w:val="Bodytext"/>
            </w:pPr>
            <w:r>
              <w:t>Skype</w:t>
            </w:r>
          </w:p>
        </w:tc>
        <w:tc>
          <w:tcPr>
            <w:tcW w:w="2997" w:type="dxa"/>
          </w:tcPr>
          <w:p w:rsidR="00D67CA7" w:rsidRDefault="00D67CA7" w:rsidP="008F5DD1">
            <w:pPr>
              <w:pStyle w:val="Bodytext"/>
            </w:pPr>
            <w:r>
              <w:t>Position/Role</w:t>
            </w:r>
          </w:p>
        </w:tc>
      </w:tr>
      <w:tr w:rsidR="00D67CA7" w:rsidRPr="00FB16B9" w:rsidTr="00FB16B9">
        <w:tc>
          <w:tcPr>
            <w:tcW w:w="1499" w:type="dxa"/>
          </w:tcPr>
          <w:p w:rsidR="00D67CA7" w:rsidRPr="00FB16B9" w:rsidRDefault="002505FB" w:rsidP="00D67CA7">
            <w:pPr>
              <w:pStyle w:val="Bodytext"/>
              <w:rPr>
                <w:highlight w:val="yellow"/>
              </w:rPr>
            </w:pPr>
            <w:r w:rsidRPr="00FB16B9">
              <w:rPr>
                <w:highlight w:val="yellow"/>
              </w:rPr>
              <w:t>Support</w:t>
            </w:r>
          </w:p>
        </w:tc>
        <w:tc>
          <w:tcPr>
            <w:tcW w:w="3060" w:type="dxa"/>
          </w:tcPr>
          <w:p w:rsidR="00D67CA7" w:rsidRPr="00FB16B9" w:rsidRDefault="00273A3E" w:rsidP="001343D0">
            <w:pPr>
              <w:pStyle w:val="Bodytext"/>
              <w:rPr>
                <w:highlight w:val="yellow"/>
              </w:rPr>
            </w:pPr>
            <w:r w:rsidRPr="00FB16B9">
              <w:rPr>
                <w:highlight w:val="yellow"/>
              </w:rPr>
              <w:t>support@akateksolutions.com</w:t>
            </w:r>
          </w:p>
        </w:tc>
        <w:tc>
          <w:tcPr>
            <w:tcW w:w="1459" w:type="dxa"/>
          </w:tcPr>
          <w:p w:rsidR="00D67CA7" w:rsidRPr="00FB16B9" w:rsidRDefault="00D67CA7" w:rsidP="007F428F">
            <w:pPr>
              <w:pStyle w:val="Bodytext"/>
              <w:rPr>
                <w:highlight w:val="yellow"/>
              </w:rPr>
            </w:pPr>
          </w:p>
        </w:tc>
        <w:tc>
          <w:tcPr>
            <w:tcW w:w="2997" w:type="dxa"/>
          </w:tcPr>
          <w:p w:rsidR="00D67CA7" w:rsidRPr="00FB16B9" w:rsidRDefault="00273A3E" w:rsidP="008F5DD1">
            <w:pPr>
              <w:pStyle w:val="Bodytext"/>
              <w:rPr>
                <w:highlight w:val="yellow"/>
              </w:rPr>
            </w:pPr>
            <w:r w:rsidRPr="00FB16B9">
              <w:rPr>
                <w:highlight w:val="yellow"/>
              </w:rPr>
              <w:t>Akatek 24/7 Support Team</w:t>
            </w:r>
          </w:p>
        </w:tc>
      </w:tr>
      <w:tr w:rsidR="00D67CA7" w:rsidRPr="00FB16B9" w:rsidTr="00FB16B9">
        <w:tc>
          <w:tcPr>
            <w:tcW w:w="1499" w:type="dxa"/>
          </w:tcPr>
          <w:p w:rsidR="00D67CA7" w:rsidRPr="00FB16B9" w:rsidRDefault="008003E7" w:rsidP="00D67CA7">
            <w:pPr>
              <w:pStyle w:val="Bodytext"/>
              <w:rPr>
                <w:highlight w:val="yellow"/>
              </w:rPr>
            </w:pPr>
            <w:r w:rsidRPr="00FB16B9">
              <w:rPr>
                <w:highlight w:val="yellow"/>
              </w:rPr>
              <w:t>Martin Roots</w:t>
            </w:r>
          </w:p>
        </w:tc>
        <w:tc>
          <w:tcPr>
            <w:tcW w:w="3060" w:type="dxa"/>
          </w:tcPr>
          <w:p w:rsidR="00D67CA7" w:rsidRPr="00FB16B9" w:rsidRDefault="00022DED" w:rsidP="00D67CA7">
            <w:pPr>
              <w:pStyle w:val="Bodytext"/>
              <w:rPr>
                <w:highlight w:val="yellow"/>
              </w:rPr>
            </w:pPr>
            <w:r>
              <w:rPr>
                <w:highlight w:val="yellow"/>
              </w:rPr>
              <w:t>martin</w:t>
            </w:r>
            <w:r w:rsidR="006A798D" w:rsidRPr="00FB16B9">
              <w:rPr>
                <w:highlight w:val="yellow"/>
              </w:rPr>
              <w:t>@akateksolutions.com</w:t>
            </w:r>
          </w:p>
        </w:tc>
        <w:tc>
          <w:tcPr>
            <w:tcW w:w="1459" w:type="dxa"/>
          </w:tcPr>
          <w:p w:rsidR="00D67CA7" w:rsidRPr="00FB16B9" w:rsidRDefault="00D67CA7" w:rsidP="00D67CA7">
            <w:pPr>
              <w:pStyle w:val="Bodytext"/>
              <w:rPr>
                <w:highlight w:val="yellow"/>
              </w:rPr>
            </w:pPr>
          </w:p>
        </w:tc>
        <w:tc>
          <w:tcPr>
            <w:tcW w:w="2997" w:type="dxa"/>
          </w:tcPr>
          <w:p w:rsidR="00D67CA7" w:rsidRPr="00FB16B9" w:rsidRDefault="00273A3E" w:rsidP="008003E7">
            <w:pPr>
              <w:pStyle w:val="Bodytext"/>
              <w:rPr>
                <w:highlight w:val="yellow"/>
              </w:rPr>
            </w:pPr>
            <w:r w:rsidRPr="00FB16B9">
              <w:rPr>
                <w:highlight w:val="yellow"/>
              </w:rPr>
              <w:t xml:space="preserve">Akatek </w:t>
            </w:r>
            <w:r w:rsidR="008003E7" w:rsidRPr="00FB16B9">
              <w:rPr>
                <w:highlight w:val="yellow"/>
              </w:rPr>
              <w:t>Technical Consultant</w:t>
            </w:r>
          </w:p>
        </w:tc>
      </w:tr>
      <w:tr w:rsidR="00D67CA7" w:rsidRPr="00FB16B9" w:rsidTr="00FB16B9">
        <w:tc>
          <w:tcPr>
            <w:tcW w:w="1499" w:type="dxa"/>
          </w:tcPr>
          <w:p w:rsidR="00D67CA7" w:rsidRPr="00FB16B9" w:rsidRDefault="008003E7" w:rsidP="00D67CA7">
            <w:pPr>
              <w:pStyle w:val="Bodytext"/>
              <w:rPr>
                <w:highlight w:val="yellow"/>
              </w:rPr>
            </w:pPr>
            <w:r w:rsidRPr="00FB16B9">
              <w:rPr>
                <w:highlight w:val="yellow"/>
              </w:rPr>
              <w:t>Gladys Mendoza</w:t>
            </w:r>
          </w:p>
        </w:tc>
        <w:tc>
          <w:tcPr>
            <w:tcW w:w="3060" w:type="dxa"/>
          </w:tcPr>
          <w:p w:rsidR="00D67CA7" w:rsidRPr="00FB16B9" w:rsidRDefault="008003E7" w:rsidP="00D67CA7">
            <w:pPr>
              <w:pStyle w:val="Bodytext"/>
              <w:rPr>
                <w:highlight w:val="yellow"/>
              </w:rPr>
            </w:pPr>
            <w:r w:rsidRPr="00FB16B9">
              <w:rPr>
                <w:highlight w:val="yellow"/>
              </w:rPr>
              <w:t>gladys@akateksolutions.com</w:t>
            </w:r>
          </w:p>
        </w:tc>
        <w:tc>
          <w:tcPr>
            <w:tcW w:w="1459" w:type="dxa"/>
          </w:tcPr>
          <w:p w:rsidR="00D67CA7" w:rsidRPr="00FB16B9" w:rsidRDefault="00D67CA7" w:rsidP="00D67CA7">
            <w:pPr>
              <w:pStyle w:val="Bodytext"/>
              <w:rPr>
                <w:highlight w:val="yellow"/>
              </w:rPr>
            </w:pPr>
          </w:p>
        </w:tc>
        <w:tc>
          <w:tcPr>
            <w:tcW w:w="2997" w:type="dxa"/>
          </w:tcPr>
          <w:p w:rsidR="00D67CA7" w:rsidRPr="00FB16B9" w:rsidRDefault="008003E7" w:rsidP="008F5DD1">
            <w:pPr>
              <w:pStyle w:val="Bodytext"/>
              <w:rPr>
                <w:highlight w:val="yellow"/>
              </w:rPr>
            </w:pPr>
            <w:r w:rsidRPr="00FB16B9">
              <w:rPr>
                <w:highlight w:val="yellow"/>
              </w:rPr>
              <w:t>Account Executive and Customer Support Manager</w:t>
            </w:r>
          </w:p>
        </w:tc>
      </w:tr>
      <w:tr w:rsidR="008003E7" w:rsidTr="00FB16B9">
        <w:tc>
          <w:tcPr>
            <w:tcW w:w="1499" w:type="dxa"/>
          </w:tcPr>
          <w:p w:rsidR="008003E7" w:rsidRPr="00FB16B9" w:rsidRDefault="0083490B" w:rsidP="00D67CA7">
            <w:pPr>
              <w:pStyle w:val="Bodytext"/>
              <w:rPr>
                <w:highlight w:val="yellow"/>
              </w:rPr>
            </w:pPr>
            <w:r w:rsidRPr="00FB16B9">
              <w:rPr>
                <w:highlight w:val="yellow"/>
              </w:rPr>
              <w:t>Catherine Wang</w:t>
            </w:r>
          </w:p>
        </w:tc>
        <w:tc>
          <w:tcPr>
            <w:tcW w:w="3060" w:type="dxa"/>
          </w:tcPr>
          <w:p w:rsidR="008003E7" w:rsidRPr="00FB16B9" w:rsidRDefault="0083490B" w:rsidP="00D67CA7">
            <w:pPr>
              <w:pStyle w:val="Bodytext"/>
              <w:rPr>
                <w:highlight w:val="yellow"/>
              </w:rPr>
            </w:pPr>
            <w:r w:rsidRPr="00FB16B9">
              <w:rPr>
                <w:highlight w:val="yellow"/>
              </w:rPr>
              <w:t>catherine@akateksolutions.com</w:t>
            </w:r>
          </w:p>
        </w:tc>
        <w:tc>
          <w:tcPr>
            <w:tcW w:w="1459" w:type="dxa"/>
          </w:tcPr>
          <w:p w:rsidR="008003E7" w:rsidRPr="00FB16B9" w:rsidRDefault="0083490B" w:rsidP="00D67CA7">
            <w:pPr>
              <w:pStyle w:val="Bodytext"/>
              <w:rPr>
                <w:highlight w:val="yellow"/>
              </w:rPr>
            </w:pPr>
            <w:r w:rsidRPr="00FB16B9">
              <w:rPr>
                <w:highlight w:val="yellow"/>
              </w:rPr>
              <w:t>catcatty89</w:t>
            </w:r>
          </w:p>
        </w:tc>
        <w:tc>
          <w:tcPr>
            <w:tcW w:w="2997" w:type="dxa"/>
          </w:tcPr>
          <w:p w:rsidR="008003E7" w:rsidRDefault="0083490B" w:rsidP="008F5DD1">
            <w:pPr>
              <w:pStyle w:val="Bodytext"/>
            </w:pPr>
            <w:r w:rsidRPr="00FB16B9">
              <w:rPr>
                <w:highlight w:val="yellow"/>
              </w:rPr>
              <w:t>Akatek Account Executive</w:t>
            </w:r>
          </w:p>
        </w:tc>
      </w:tr>
      <w:tr w:rsidR="00AE6381" w:rsidTr="00FB16B9">
        <w:tc>
          <w:tcPr>
            <w:tcW w:w="1499" w:type="dxa"/>
          </w:tcPr>
          <w:p w:rsidR="00AE6381" w:rsidRDefault="006A798D" w:rsidP="00D67CA7">
            <w:pPr>
              <w:pStyle w:val="Bodytext"/>
            </w:pPr>
            <w:r>
              <w:t>Support</w:t>
            </w:r>
          </w:p>
        </w:tc>
        <w:tc>
          <w:tcPr>
            <w:tcW w:w="3060" w:type="dxa"/>
          </w:tcPr>
          <w:p w:rsidR="00AE6381" w:rsidRPr="00D67CA7" w:rsidRDefault="006A798D" w:rsidP="00D67CA7">
            <w:pPr>
              <w:pStyle w:val="Bodytext"/>
            </w:pPr>
            <w:r>
              <w:t>Please fill in</w:t>
            </w:r>
          </w:p>
        </w:tc>
        <w:tc>
          <w:tcPr>
            <w:tcW w:w="1459" w:type="dxa"/>
          </w:tcPr>
          <w:p w:rsidR="00AE6381" w:rsidRDefault="006A798D" w:rsidP="00D67CA7">
            <w:pPr>
              <w:pStyle w:val="Bodytext"/>
            </w:pPr>
            <w:r>
              <w:t>Fill in</w:t>
            </w:r>
          </w:p>
        </w:tc>
        <w:tc>
          <w:tcPr>
            <w:tcW w:w="2997" w:type="dxa"/>
          </w:tcPr>
          <w:p w:rsidR="00AE6381" w:rsidRDefault="006A798D" w:rsidP="00D13960">
            <w:pPr>
              <w:pStyle w:val="Bodytext"/>
            </w:pPr>
            <w:r>
              <w:t>Please fill in</w:t>
            </w:r>
          </w:p>
        </w:tc>
      </w:tr>
      <w:tr w:rsidR="006D2B09" w:rsidTr="00FB16B9">
        <w:tc>
          <w:tcPr>
            <w:tcW w:w="1499" w:type="dxa"/>
          </w:tcPr>
          <w:p w:rsidR="006D2B09" w:rsidRDefault="006A798D" w:rsidP="00D67CA7">
            <w:pPr>
              <w:pStyle w:val="Bodytext"/>
            </w:pPr>
            <w:r>
              <w:t>PM</w:t>
            </w:r>
          </w:p>
        </w:tc>
        <w:tc>
          <w:tcPr>
            <w:tcW w:w="3060" w:type="dxa"/>
          </w:tcPr>
          <w:p w:rsidR="006D2B09" w:rsidRPr="00D67CA7" w:rsidRDefault="006A798D" w:rsidP="00D67CA7">
            <w:pPr>
              <w:pStyle w:val="Bodytext"/>
            </w:pPr>
            <w:r>
              <w:t>Project manager, fill in</w:t>
            </w:r>
          </w:p>
        </w:tc>
        <w:tc>
          <w:tcPr>
            <w:tcW w:w="1459" w:type="dxa"/>
          </w:tcPr>
          <w:p w:rsidR="006D2B09" w:rsidRDefault="006A798D" w:rsidP="00D67CA7">
            <w:pPr>
              <w:pStyle w:val="Bodytext"/>
            </w:pPr>
            <w:r>
              <w:t>Fill in</w:t>
            </w:r>
          </w:p>
        </w:tc>
        <w:tc>
          <w:tcPr>
            <w:tcW w:w="2997" w:type="dxa"/>
          </w:tcPr>
          <w:p w:rsidR="006D2B09" w:rsidRDefault="006A798D" w:rsidP="00D13960">
            <w:pPr>
              <w:pStyle w:val="Bodytext"/>
            </w:pPr>
            <w:r>
              <w:t>Please fill in</w:t>
            </w:r>
          </w:p>
        </w:tc>
      </w:tr>
      <w:tr w:rsidR="006D2B09" w:rsidTr="00FB16B9">
        <w:tc>
          <w:tcPr>
            <w:tcW w:w="1499" w:type="dxa"/>
          </w:tcPr>
          <w:p w:rsidR="006D2B09" w:rsidRDefault="006A798D" w:rsidP="00D67CA7">
            <w:pPr>
              <w:pStyle w:val="Bodytext"/>
            </w:pPr>
            <w:r>
              <w:t>Operatio</w:t>
            </w:r>
            <w:r w:rsidR="00022DED">
              <w:t>ns</w:t>
            </w:r>
          </w:p>
        </w:tc>
        <w:tc>
          <w:tcPr>
            <w:tcW w:w="3060" w:type="dxa"/>
          </w:tcPr>
          <w:p w:rsidR="006D2B09" w:rsidRPr="00D67CA7" w:rsidRDefault="006A798D" w:rsidP="00D67CA7">
            <w:pPr>
              <w:pStyle w:val="Bodytext"/>
            </w:pPr>
            <w:r>
              <w:t>Operations contact, fill in</w:t>
            </w:r>
          </w:p>
        </w:tc>
        <w:tc>
          <w:tcPr>
            <w:tcW w:w="1459" w:type="dxa"/>
          </w:tcPr>
          <w:p w:rsidR="006D2B09" w:rsidRDefault="006A798D" w:rsidP="00D67CA7">
            <w:pPr>
              <w:pStyle w:val="Bodytext"/>
            </w:pPr>
            <w:r>
              <w:t>Fill in</w:t>
            </w:r>
          </w:p>
        </w:tc>
        <w:tc>
          <w:tcPr>
            <w:tcW w:w="2997" w:type="dxa"/>
          </w:tcPr>
          <w:p w:rsidR="006D2B09" w:rsidRDefault="006A798D" w:rsidP="00D13960">
            <w:pPr>
              <w:pStyle w:val="Bodytext"/>
            </w:pPr>
            <w:r>
              <w:t>Please fill in</w:t>
            </w:r>
          </w:p>
        </w:tc>
      </w:tr>
      <w:tr w:rsidR="006D2B09" w:rsidTr="00FB16B9">
        <w:tc>
          <w:tcPr>
            <w:tcW w:w="1499" w:type="dxa"/>
          </w:tcPr>
          <w:p w:rsidR="006D2B09" w:rsidRDefault="006A798D" w:rsidP="00D67CA7">
            <w:pPr>
              <w:pStyle w:val="Bodytext"/>
            </w:pPr>
            <w:r>
              <w:t>Developer</w:t>
            </w:r>
          </w:p>
        </w:tc>
        <w:tc>
          <w:tcPr>
            <w:tcW w:w="3060" w:type="dxa"/>
          </w:tcPr>
          <w:p w:rsidR="006D2B09" w:rsidRPr="00D67CA7" w:rsidRDefault="006A798D" w:rsidP="00D67CA7">
            <w:pPr>
              <w:pStyle w:val="Bodytext"/>
            </w:pPr>
            <w:r>
              <w:t>Developer contract, fill in</w:t>
            </w:r>
          </w:p>
        </w:tc>
        <w:tc>
          <w:tcPr>
            <w:tcW w:w="1459" w:type="dxa"/>
          </w:tcPr>
          <w:p w:rsidR="006D2B09" w:rsidRDefault="006A798D" w:rsidP="00D67CA7">
            <w:pPr>
              <w:pStyle w:val="Bodytext"/>
            </w:pPr>
            <w:r>
              <w:t>Fill in</w:t>
            </w:r>
          </w:p>
        </w:tc>
        <w:tc>
          <w:tcPr>
            <w:tcW w:w="2997" w:type="dxa"/>
          </w:tcPr>
          <w:p w:rsidR="006D2B09" w:rsidRDefault="006A798D" w:rsidP="00D13960">
            <w:pPr>
              <w:pStyle w:val="Bodytext"/>
            </w:pPr>
            <w:r>
              <w:t>Please fill in</w:t>
            </w:r>
          </w:p>
        </w:tc>
      </w:tr>
    </w:tbl>
    <w:p w:rsidR="00D13960" w:rsidRDefault="00A65683" w:rsidP="00D13960">
      <w:pPr>
        <w:pStyle w:val="Heading3"/>
      </w:pPr>
      <w:bookmarkStart w:id="5" w:name="_Toc386710854"/>
      <w:r>
        <w:t>Customer</w:t>
      </w:r>
      <w:r w:rsidR="0070584E">
        <w:t xml:space="preserve"> integration system details</w:t>
      </w:r>
      <w:bookmarkEnd w:id="5"/>
    </w:p>
    <w:p w:rsidR="00EB3070" w:rsidRDefault="0070584E" w:rsidP="00516B55">
      <w:pPr>
        <w:jc w:val="both"/>
      </w:pPr>
      <w:r>
        <w:t xml:space="preserve">It is required to </w:t>
      </w:r>
      <w:r w:rsidR="00434E62">
        <w:t>document</w:t>
      </w:r>
      <w:r>
        <w:t xml:space="preserve"> in </w:t>
      </w:r>
      <w:r w:rsidR="00052E3D">
        <w:t>our</w:t>
      </w:r>
      <w:r>
        <w:t xml:space="preserve"> system all IP </w:t>
      </w:r>
      <w:r w:rsidR="00FA692F">
        <w:t>addresses</w:t>
      </w:r>
      <w:r w:rsidR="00880B68">
        <w:t xml:space="preserve"> for Customer side </w:t>
      </w:r>
      <w:r>
        <w:t>website</w:t>
      </w:r>
      <w:r w:rsidR="00511CE3">
        <w:t>s</w:t>
      </w:r>
      <w:r>
        <w:t xml:space="preserve"> </w:t>
      </w:r>
      <w:r w:rsidR="00A62AB0">
        <w:t>for</w:t>
      </w:r>
      <w:r>
        <w:t xml:space="preserve"> flash </w:t>
      </w:r>
      <w:r w:rsidR="00880B68">
        <w:t xml:space="preserve">platform </w:t>
      </w:r>
      <w:r w:rsidR="0021408A">
        <w:t>to work</w:t>
      </w:r>
      <w:r>
        <w:t>.</w:t>
      </w:r>
      <w:r w:rsidR="009B0B29">
        <w:t xml:space="preserve"> In addition, IP addresses of customer offices and integration servers might be needed to be white listed by us for the games to work in restricted countries.</w:t>
      </w:r>
      <w:r>
        <w:t xml:space="preserve"> Please fill in the below form with the required details.</w:t>
      </w:r>
    </w:p>
    <w:p w:rsidR="00FB16B9" w:rsidRPr="00FB16B9" w:rsidRDefault="00FB16B9" w:rsidP="00FB16B9">
      <w:pPr>
        <w:pStyle w:val="Bodytext"/>
        <w:rPr>
          <w:color w:val="FF0000"/>
          <w:lang w:eastAsia="zh-CN"/>
        </w:rPr>
      </w:pPr>
      <w:r w:rsidRPr="00FB16B9">
        <w:rPr>
          <w:rFonts w:hint="eastAsia"/>
          <w:color w:val="FF0000"/>
          <w:lang w:eastAsia="zh-CN"/>
        </w:rPr>
        <w:t>【</w:t>
      </w:r>
      <w:r w:rsidRPr="00FB16B9">
        <w:rPr>
          <w:color w:val="FF0000"/>
          <w:lang w:eastAsia="zh-CN"/>
        </w:rPr>
        <w:t>please just fill up the Doc. Called “FHI First Kick-off Meeting”</w:t>
      </w:r>
      <w:r w:rsidRPr="00FB16B9">
        <w:rPr>
          <w:rFonts w:hint="eastAsia"/>
          <w:color w:val="FF0000"/>
          <w:lang w:eastAsia="zh-CN"/>
        </w:rPr>
        <w:t>】</w:t>
      </w:r>
    </w:p>
    <w:p w:rsidR="00F37509" w:rsidRDefault="00F37509" w:rsidP="00546FC1">
      <w:pPr>
        <w:pStyle w:val="Heading2"/>
      </w:pPr>
      <w:bookmarkStart w:id="6" w:name="_Toc386710855"/>
      <w:r>
        <w:t>Domain name and SSL certificate requirements</w:t>
      </w:r>
      <w:bookmarkEnd w:id="6"/>
    </w:p>
    <w:p w:rsidR="00546FC1" w:rsidRDefault="00546FC1" w:rsidP="00546FC1">
      <w:pPr>
        <w:jc w:val="both"/>
      </w:pPr>
      <w:r>
        <w:t>We will provide you with a download link for the Windows and Android casino client using your own domain, we will also use this domain to grant you access to our existing admin system. In order for us to be able to do so it is required that you purchase and delegate to our domain servers the management of a new domain on top of what our engineers will configure your services that connect to our system.</w:t>
      </w:r>
    </w:p>
    <w:p w:rsidR="00546FC1" w:rsidRDefault="00A25F8E" w:rsidP="0029516D">
      <w:pPr>
        <w:pStyle w:val="Heading3"/>
      </w:pPr>
      <w:bookmarkStart w:id="7" w:name="_Toc386710856"/>
      <w:r>
        <w:t>Purchase a new domain with domain privacy</w:t>
      </w:r>
      <w:bookmarkEnd w:id="7"/>
    </w:p>
    <w:p w:rsidR="003C4A95" w:rsidRDefault="003C4A95" w:rsidP="003C4A95">
      <w:pPr>
        <w:pStyle w:val="Bodytext"/>
        <w:rPr>
          <w:rStyle w:val="Hyperlink"/>
          <w:rFonts w:cs="Tahoma"/>
        </w:rPr>
      </w:pPr>
      <w:r>
        <w:t xml:space="preserve">We recommend </w:t>
      </w:r>
      <w:r w:rsidR="0029516D">
        <w:t>that you</w:t>
      </w:r>
      <w:r>
        <w:t xml:space="preserve"> purchase </w:t>
      </w:r>
      <w:r w:rsidR="0029516D">
        <w:t>a new</w:t>
      </w:r>
      <w:r>
        <w:t xml:space="preserve"> domain from Go Daddy with Domain Privacy: </w:t>
      </w:r>
      <w:hyperlink r:id="rId8" w:history="1">
        <w:r w:rsidRPr="00760F5D">
          <w:rPr>
            <w:rStyle w:val="Hyperlink"/>
            <w:rFonts w:cs="Tahoma"/>
          </w:rPr>
          <w:t>http://www.godaddy.com/</w:t>
        </w:r>
      </w:hyperlink>
    </w:p>
    <w:p w:rsidR="0029516D" w:rsidRDefault="0029516D" w:rsidP="003C4A95">
      <w:pPr>
        <w:pStyle w:val="Bodytext"/>
        <w:rPr>
          <w:rStyle w:val="Hyperlink"/>
          <w:rFonts w:cs="Tahoma"/>
        </w:rPr>
      </w:pPr>
    </w:p>
    <w:p w:rsidR="0029516D" w:rsidRDefault="0029516D" w:rsidP="0029516D">
      <w:pPr>
        <w:pStyle w:val="Bodytext"/>
        <w:jc w:val="center"/>
      </w:pPr>
      <w:r>
        <w:rPr>
          <w:noProof/>
          <w:lang w:eastAsia="zh-CN"/>
        </w:rPr>
        <w:lastRenderedPageBreak/>
        <w:drawing>
          <wp:inline distT="0" distB="0" distL="0" distR="0" wp14:anchorId="12686DB3" wp14:editId="5BF020E5">
            <wp:extent cx="3666744"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66744" cy="2743200"/>
                    </a:xfrm>
                    <a:prstGeom prst="rect">
                      <a:avLst/>
                    </a:prstGeom>
                  </pic:spPr>
                </pic:pic>
              </a:graphicData>
            </a:graphic>
          </wp:inline>
        </w:drawing>
      </w:r>
    </w:p>
    <w:p w:rsidR="0029516D" w:rsidRDefault="0029516D" w:rsidP="0029516D">
      <w:pPr>
        <w:pStyle w:val="Bodytext"/>
        <w:jc w:val="center"/>
      </w:pPr>
    </w:p>
    <w:p w:rsidR="0029516D" w:rsidRDefault="0029516D" w:rsidP="0029516D">
      <w:pPr>
        <w:pStyle w:val="Bodytext"/>
        <w:jc w:val="center"/>
      </w:pPr>
      <w:r>
        <w:rPr>
          <w:noProof/>
          <w:lang w:eastAsia="zh-CN"/>
        </w:rPr>
        <w:drawing>
          <wp:inline distT="0" distB="0" distL="0" distR="0" wp14:anchorId="5E8A3BC0" wp14:editId="1B4D93C9">
            <wp:extent cx="3666744"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66744" cy="2743200"/>
                    </a:xfrm>
                    <a:prstGeom prst="rect">
                      <a:avLst/>
                    </a:prstGeom>
                  </pic:spPr>
                </pic:pic>
              </a:graphicData>
            </a:graphic>
          </wp:inline>
        </w:drawing>
      </w:r>
    </w:p>
    <w:p w:rsidR="0029516D" w:rsidRDefault="0029516D" w:rsidP="0029516D">
      <w:pPr>
        <w:pStyle w:val="Bodytext"/>
        <w:jc w:val="center"/>
      </w:pPr>
    </w:p>
    <w:p w:rsidR="0029516D" w:rsidRDefault="0029516D" w:rsidP="0029516D">
      <w:pPr>
        <w:pStyle w:val="Bodytext"/>
        <w:jc w:val="center"/>
      </w:pPr>
      <w:r>
        <w:rPr>
          <w:noProof/>
          <w:lang w:eastAsia="zh-CN"/>
        </w:rPr>
        <w:lastRenderedPageBreak/>
        <w:drawing>
          <wp:inline distT="0" distB="0" distL="0" distR="0" wp14:anchorId="186C5246" wp14:editId="6F6AD507">
            <wp:extent cx="3666744"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66744" cy="2743200"/>
                    </a:xfrm>
                    <a:prstGeom prst="rect">
                      <a:avLst/>
                    </a:prstGeom>
                  </pic:spPr>
                </pic:pic>
              </a:graphicData>
            </a:graphic>
          </wp:inline>
        </w:drawing>
      </w:r>
    </w:p>
    <w:p w:rsidR="00577755" w:rsidRDefault="00577755" w:rsidP="00577755">
      <w:pPr>
        <w:pStyle w:val="Heading3"/>
      </w:pPr>
      <w:bookmarkStart w:id="8" w:name="_Toc386710857"/>
      <w:r>
        <w:t>Purchase a new domain with domain privacy</w:t>
      </w:r>
      <w:bookmarkEnd w:id="8"/>
    </w:p>
    <w:p w:rsidR="00577755" w:rsidRDefault="0029516D" w:rsidP="003C4A95">
      <w:pPr>
        <w:pStyle w:val="Bodytext"/>
      </w:pPr>
      <w:r>
        <w:t>Once the domain</w:t>
      </w:r>
      <w:r w:rsidR="00577755">
        <w:t xml:space="preserve"> </w:t>
      </w:r>
      <w:r w:rsidR="002513F6">
        <w:t xml:space="preserve">with privacy </w:t>
      </w:r>
      <w:r w:rsidR="00577755">
        <w:t xml:space="preserve">is purchased, delegation of the domain DNS servers </w:t>
      </w:r>
      <w:r w:rsidR="00FA20C1">
        <w:t>must</w:t>
      </w:r>
      <w:r w:rsidR="00577755">
        <w:t xml:space="preserve"> be done to our </w:t>
      </w:r>
      <w:proofErr w:type="spellStart"/>
      <w:r w:rsidR="00577755">
        <w:t>UltraDNS</w:t>
      </w:r>
      <w:proofErr w:type="spellEnd"/>
      <w:r w:rsidR="00577755">
        <w:t xml:space="preserve"> managed account. Please change the DNS servers for the domain to the below:</w:t>
      </w:r>
    </w:p>
    <w:p w:rsidR="00577755" w:rsidRDefault="00577755" w:rsidP="00577755">
      <w:pPr>
        <w:pStyle w:val="Bodytext"/>
        <w:numPr>
          <w:ilvl w:val="0"/>
          <w:numId w:val="29"/>
        </w:numPr>
      </w:pPr>
      <w:r>
        <w:t>pdns77.ultradns.com</w:t>
      </w:r>
    </w:p>
    <w:p w:rsidR="00577755" w:rsidRDefault="00577755" w:rsidP="00577755">
      <w:pPr>
        <w:pStyle w:val="Bodytext"/>
        <w:numPr>
          <w:ilvl w:val="0"/>
          <w:numId w:val="29"/>
        </w:numPr>
      </w:pPr>
      <w:r>
        <w:t>pdns77.ultradns.net</w:t>
      </w:r>
    </w:p>
    <w:p w:rsidR="00577755" w:rsidRDefault="00577755" w:rsidP="00577755">
      <w:pPr>
        <w:pStyle w:val="Bodytext"/>
        <w:numPr>
          <w:ilvl w:val="0"/>
          <w:numId w:val="29"/>
        </w:numPr>
      </w:pPr>
      <w:r>
        <w:t>pdns77.ultradns.biz</w:t>
      </w:r>
    </w:p>
    <w:p w:rsidR="00577755" w:rsidRDefault="00577755" w:rsidP="00577755">
      <w:pPr>
        <w:pStyle w:val="Bodytext"/>
        <w:numPr>
          <w:ilvl w:val="0"/>
          <w:numId w:val="29"/>
        </w:numPr>
      </w:pPr>
      <w:r>
        <w:t>pdns77.ultradns.org</w:t>
      </w:r>
    </w:p>
    <w:p w:rsidR="00E96D99" w:rsidRDefault="00E96D99" w:rsidP="00E96D99">
      <w:pPr>
        <w:pStyle w:val="Bodytext"/>
      </w:pPr>
    </w:p>
    <w:p w:rsidR="00E96D99" w:rsidRDefault="00E96D99" w:rsidP="00E96D99">
      <w:pPr>
        <w:pStyle w:val="Bodytext"/>
        <w:jc w:val="center"/>
      </w:pPr>
      <w:r>
        <w:rPr>
          <w:noProof/>
          <w:lang w:eastAsia="zh-CN"/>
        </w:rPr>
        <w:drawing>
          <wp:inline distT="0" distB="0" distL="0" distR="0">
            <wp:extent cx="3456432"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6432" cy="2743200"/>
                    </a:xfrm>
                    <a:prstGeom prst="rect">
                      <a:avLst/>
                    </a:prstGeom>
                    <a:noFill/>
                    <a:ln>
                      <a:noFill/>
                    </a:ln>
                  </pic:spPr>
                </pic:pic>
              </a:graphicData>
            </a:graphic>
          </wp:inline>
        </w:drawing>
      </w:r>
    </w:p>
    <w:p w:rsidR="00BF3EE3" w:rsidRPr="00BF3EE3" w:rsidRDefault="00E05175" w:rsidP="00BF3EE3">
      <w:pPr>
        <w:keepLines w:val="0"/>
        <w:widowControl/>
        <w:shd w:val="clear" w:color="auto" w:fill="auto"/>
        <w:spacing w:before="0" w:after="0"/>
        <w:rPr>
          <w:b/>
          <w:color w:val="000000" w:themeColor="text1"/>
        </w:rPr>
      </w:pPr>
      <w:r>
        <w:br w:type="page"/>
      </w:r>
      <w:r w:rsidR="00BF3EE3" w:rsidRPr="00BF3EE3">
        <w:rPr>
          <w:b/>
          <w:color w:val="000000" w:themeColor="text1"/>
        </w:rPr>
        <w:lastRenderedPageBreak/>
        <w:t>Provide host SSL certificate for Kiosk Admin access</w:t>
      </w:r>
    </w:p>
    <w:p w:rsidR="00BF3EE3" w:rsidRPr="00BF3EE3" w:rsidRDefault="00BF3EE3" w:rsidP="00BF3EE3">
      <w:pPr>
        <w:pStyle w:val="Bodytext"/>
        <w:rPr>
          <w:b/>
          <w:color w:val="000000" w:themeColor="text1"/>
        </w:rPr>
      </w:pPr>
    </w:p>
    <w:p w:rsidR="00BF3EE3" w:rsidRPr="00BF3EE3" w:rsidRDefault="00BF3EE3" w:rsidP="00BF3EE3">
      <w:pPr>
        <w:keepLines w:val="0"/>
        <w:widowControl/>
        <w:shd w:val="clear" w:color="auto" w:fill="auto"/>
        <w:spacing w:before="0" w:after="0"/>
        <w:rPr>
          <w:b/>
          <w:color w:val="000000" w:themeColor="text1"/>
        </w:rPr>
      </w:pPr>
      <w:r w:rsidRPr="00BF3EE3">
        <w:rPr>
          <w:b/>
          <w:color w:val="000000" w:themeColor="text1"/>
        </w:rPr>
        <w:t xml:space="preserve">We would like you to purchase an SSL certificate for the sub domain </w:t>
      </w:r>
      <w:proofErr w:type="spellStart"/>
      <w:r w:rsidRPr="00BF3EE3">
        <w:rPr>
          <w:b/>
          <w:color w:val="000000" w:themeColor="text1"/>
        </w:rPr>
        <w:t>Kiosk.</w:t>
      </w:r>
      <w:r w:rsidR="00FB16B9">
        <w:rPr>
          <w:b/>
          <w:color w:val="000000" w:themeColor="text1"/>
        </w:rPr>
        <w:t>FHI</w:t>
      </w:r>
      <w:r w:rsidRPr="00BF3EE3">
        <w:rPr>
          <w:b/>
          <w:color w:val="000000" w:themeColor="text1"/>
        </w:rPr>
        <w:t>.club</w:t>
      </w:r>
      <w:proofErr w:type="spellEnd"/>
      <w:r w:rsidRPr="00BF3EE3">
        <w:rPr>
          <w:b/>
          <w:color w:val="000000" w:themeColor="text1"/>
        </w:rPr>
        <w:t>. We will use this certificate to secure access to your Admin that we will create for you.</w:t>
      </w:r>
    </w:p>
    <w:p w:rsidR="00BF3EE3" w:rsidRPr="00BF3EE3" w:rsidRDefault="00BF3EE3" w:rsidP="00BF3EE3">
      <w:pPr>
        <w:keepLines w:val="0"/>
        <w:widowControl/>
        <w:shd w:val="clear" w:color="auto" w:fill="auto"/>
        <w:spacing w:before="0" w:after="0"/>
        <w:rPr>
          <w:b/>
          <w:color w:val="000000" w:themeColor="text1"/>
        </w:rPr>
      </w:pPr>
      <w:r w:rsidRPr="00BF3EE3">
        <w:rPr>
          <w:b/>
          <w:color w:val="000000" w:themeColor="text1"/>
        </w:rPr>
        <w:t>Please provide us the below details for me to generate the CSR file.</w:t>
      </w:r>
    </w:p>
    <w:p w:rsidR="00BF3EE3" w:rsidRPr="00BF3EE3" w:rsidRDefault="00BF3EE3" w:rsidP="00BF3EE3">
      <w:pPr>
        <w:keepLines w:val="0"/>
        <w:widowControl/>
        <w:shd w:val="clear" w:color="auto" w:fill="auto"/>
        <w:spacing w:before="0" w:after="0"/>
        <w:rPr>
          <w:b/>
          <w:color w:val="000000" w:themeColor="text1"/>
        </w:rPr>
      </w:pPr>
    </w:p>
    <w:p w:rsidR="00BF3EE3" w:rsidRPr="00BF3EE3" w:rsidRDefault="00BF3EE3" w:rsidP="00BF3EE3">
      <w:pPr>
        <w:keepLines w:val="0"/>
        <w:widowControl/>
        <w:shd w:val="clear" w:color="auto" w:fill="auto"/>
        <w:spacing w:before="0" w:after="0"/>
        <w:rPr>
          <w:b/>
          <w:color w:val="000000" w:themeColor="text1"/>
        </w:rPr>
      </w:pPr>
      <w:r w:rsidRPr="00BF3EE3">
        <w:rPr>
          <w:b/>
          <w:color w:val="000000" w:themeColor="text1"/>
        </w:rPr>
        <w:t xml:space="preserve">City: </w:t>
      </w:r>
    </w:p>
    <w:p w:rsidR="00BF3EE3" w:rsidRPr="00BF3EE3" w:rsidRDefault="00BF3EE3" w:rsidP="00BF3EE3">
      <w:pPr>
        <w:pStyle w:val="Bodytext"/>
        <w:rPr>
          <w:b/>
          <w:color w:val="000000" w:themeColor="text1"/>
        </w:rPr>
      </w:pPr>
    </w:p>
    <w:p w:rsidR="00BF3EE3" w:rsidRPr="00BF3EE3" w:rsidRDefault="00BF3EE3" w:rsidP="00BF3EE3">
      <w:pPr>
        <w:keepLines w:val="0"/>
        <w:widowControl/>
        <w:shd w:val="clear" w:color="auto" w:fill="auto"/>
        <w:spacing w:before="0" w:after="0"/>
        <w:rPr>
          <w:b/>
          <w:color w:val="000000" w:themeColor="text1"/>
        </w:rPr>
      </w:pPr>
      <w:r w:rsidRPr="00BF3EE3">
        <w:rPr>
          <w:b/>
          <w:color w:val="000000" w:themeColor="text1"/>
        </w:rPr>
        <w:t xml:space="preserve">State: </w:t>
      </w:r>
    </w:p>
    <w:p w:rsidR="00BF3EE3" w:rsidRPr="00BF3EE3" w:rsidRDefault="00BF3EE3" w:rsidP="00BF3EE3">
      <w:pPr>
        <w:keepLines w:val="0"/>
        <w:widowControl/>
        <w:shd w:val="clear" w:color="auto" w:fill="auto"/>
        <w:spacing w:before="0" w:after="0"/>
        <w:rPr>
          <w:b/>
          <w:color w:val="000000" w:themeColor="text1"/>
        </w:rPr>
      </w:pPr>
      <w:r w:rsidRPr="00BF3EE3">
        <w:rPr>
          <w:b/>
          <w:color w:val="000000" w:themeColor="text1"/>
        </w:rPr>
        <w:t xml:space="preserve">                 </w:t>
      </w:r>
    </w:p>
    <w:p w:rsidR="00BF3EE3" w:rsidRPr="00BF3EE3" w:rsidRDefault="00BF3EE3" w:rsidP="00BF3EE3">
      <w:pPr>
        <w:keepLines w:val="0"/>
        <w:widowControl/>
        <w:shd w:val="clear" w:color="auto" w:fill="auto"/>
        <w:spacing w:before="0" w:after="0"/>
        <w:rPr>
          <w:b/>
          <w:color w:val="000000" w:themeColor="text1"/>
        </w:rPr>
      </w:pPr>
      <w:r w:rsidRPr="00BF3EE3">
        <w:rPr>
          <w:b/>
          <w:color w:val="000000" w:themeColor="text1"/>
        </w:rPr>
        <w:t>Country:</w:t>
      </w:r>
    </w:p>
    <w:p w:rsidR="00BF3EE3" w:rsidRPr="00BF3EE3" w:rsidRDefault="00BF3EE3" w:rsidP="00BF3EE3">
      <w:pPr>
        <w:pStyle w:val="Bodytext"/>
      </w:pPr>
    </w:p>
    <w:p w:rsidR="00E05175" w:rsidRDefault="00E05175" w:rsidP="00E05175">
      <w:pPr>
        <w:pStyle w:val="Heading3"/>
      </w:pPr>
      <w:bookmarkStart w:id="9" w:name="_Toc386710858"/>
      <w:r>
        <w:t xml:space="preserve">Purchase </w:t>
      </w:r>
      <w:bookmarkEnd w:id="9"/>
      <w:r w:rsidR="00334805">
        <w:t>an SSL certificate for kiosk.yourdomain.com</w:t>
      </w:r>
    </w:p>
    <w:p w:rsidR="003C4A95" w:rsidRDefault="003C4A95" w:rsidP="003C4A95">
      <w:pPr>
        <w:pStyle w:val="Bodytext"/>
      </w:pPr>
      <w:r>
        <w:t xml:space="preserve">We </w:t>
      </w:r>
      <w:r w:rsidR="00755887">
        <w:t>require you</w:t>
      </w:r>
      <w:r>
        <w:t xml:space="preserve"> </w:t>
      </w:r>
      <w:r w:rsidR="00755887">
        <w:t xml:space="preserve">to purchase the SSL certificate to secure access to our existing admin system. We will provide you the CSR and an </w:t>
      </w:r>
      <w:proofErr w:type="spellStart"/>
      <w:r w:rsidR="00755887">
        <w:t>Apace+SSL</w:t>
      </w:r>
      <w:proofErr w:type="spellEnd"/>
      <w:r w:rsidR="00755887">
        <w:t xml:space="preserve"> certificate must be purchased and sent to us. We recommend purchasing the certificate from </w:t>
      </w:r>
      <w:proofErr w:type="spellStart"/>
      <w:r w:rsidR="00755887">
        <w:t>InstantSSL</w:t>
      </w:r>
      <w:proofErr w:type="spellEnd"/>
      <w:r>
        <w:t xml:space="preserve">: </w:t>
      </w:r>
      <w:hyperlink r:id="rId13" w:history="1">
        <w:r w:rsidRPr="00760F5D">
          <w:rPr>
            <w:rStyle w:val="Hyperlink"/>
            <w:rFonts w:cs="Tahoma"/>
          </w:rPr>
          <w:t>http://www.instantssl.com/ssl-certificate-products/ssl/ssl-certificate-essentialssl.html</w:t>
        </w:r>
      </w:hyperlink>
      <w:r>
        <w:t xml:space="preserve"> </w:t>
      </w:r>
    </w:p>
    <w:p w:rsidR="00755887" w:rsidRDefault="00755887" w:rsidP="003C4A95">
      <w:pPr>
        <w:pStyle w:val="Bodytext"/>
      </w:pPr>
    </w:p>
    <w:p w:rsidR="00ED39E5" w:rsidRDefault="00ED39E5" w:rsidP="003C4A95">
      <w:pPr>
        <w:pStyle w:val="Bodytext"/>
      </w:pPr>
      <w:r w:rsidRPr="00ED39E5">
        <w:t>https://www.namecheap.com/</w:t>
      </w:r>
    </w:p>
    <w:p w:rsidR="00755887" w:rsidRDefault="00755887" w:rsidP="003C4A95">
      <w:pPr>
        <w:pStyle w:val="Bodytext"/>
      </w:pPr>
    </w:p>
    <w:p w:rsidR="009A564E" w:rsidRDefault="009A564E">
      <w:pPr>
        <w:keepLines w:val="0"/>
        <w:widowControl/>
        <w:shd w:val="clear" w:color="auto" w:fill="auto"/>
        <w:spacing w:before="0" w:after="0"/>
      </w:pPr>
      <w:r>
        <w:br w:type="page"/>
      </w:r>
    </w:p>
    <w:p w:rsidR="006D3093" w:rsidRDefault="006D3093" w:rsidP="006D3093">
      <w:pPr>
        <w:pStyle w:val="Heading2"/>
      </w:pPr>
      <w:bookmarkStart w:id="10" w:name="_Toc386710859"/>
      <w:r>
        <w:lastRenderedPageBreak/>
        <w:t>Client graphics and customization</w:t>
      </w:r>
      <w:bookmarkEnd w:id="10"/>
    </w:p>
    <w:p w:rsidR="00A459B9" w:rsidRDefault="00A459B9" w:rsidP="006D3093">
      <w:pPr>
        <w:pStyle w:val="Bodytext"/>
      </w:pPr>
      <w:r>
        <w:t>We are offering the possibility to customize the below in our download client:</w:t>
      </w:r>
    </w:p>
    <w:p w:rsidR="00A459B9" w:rsidRDefault="00A459B9" w:rsidP="00A459B9">
      <w:pPr>
        <w:pStyle w:val="Bodytext"/>
        <w:numPr>
          <w:ilvl w:val="0"/>
          <w:numId w:val="26"/>
        </w:numPr>
      </w:pPr>
      <w:r>
        <w:t>Customers logo in the download client lobby</w:t>
      </w:r>
    </w:p>
    <w:p w:rsidR="00A459B9" w:rsidRDefault="00A459B9" w:rsidP="00A459B9">
      <w:pPr>
        <w:pStyle w:val="Bodytext"/>
        <w:numPr>
          <w:ilvl w:val="0"/>
          <w:numId w:val="26"/>
        </w:numPr>
      </w:pPr>
      <w:r>
        <w:t xml:space="preserve">Customers </w:t>
      </w:r>
      <w:r w:rsidR="00B36193">
        <w:t xml:space="preserve">background in the download client </w:t>
      </w:r>
      <w:r w:rsidR="00AF612A">
        <w:t>lobby</w:t>
      </w:r>
    </w:p>
    <w:p w:rsidR="00B36193" w:rsidRDefault="00B36193" w:rsidP="00A459B9">
      <w:pPr>
        <w:pStyle w:val="Bodytext"/>
        <w:numPr>
          <w:ilvl w:val="0"/>
          <w:numId w:val="26"/>
        </w:numPr>
      </w:pPr>
      <w:r>
        <w:t>Customers logo as the desktop icon</w:t>
      </w:r>
    </w:p>
    <w:p w:rsidR="00B36193" w:rsidRDefault="00B36193" w:rsidP="00A459B9">
      <w:pPr>
        <w:pStyle w:val="Bodytext"/>
        <w:numPr>
          <w:ilvl w:val="0"/>
          <w:numId w:val="26"/>
        </w:numPr>
      </w:pPr>
      <w:r>
        <w:t>Customers logo in the casino installer icon</w:t>
      </w:r>
    </w:p>
    <w:p w:rsidR="00B36193" w:rsidRDefault="00B36193" w:rsidP="00A459B9">
      <w:pPr>
        <w:pStyle w:val="Bodytext"/>
        <w:numPr>
          <w:ilvl w:val="0"/>
          <w:numId w:val="26"/>
        </w:numPr>
      </w:pPr>
      <w:r>
        <w:t>Customers logo in the casino installer menu</w:t>
      </w:r>
    </w:p>
    <w:p w:rsidR="00B36193" w:rsidRDefault="00B36193" w:rsidP="00A459B9">
      <w:pPr>
        <w:pStyle w:val="Bodytext"/>
        <w:numPr>
          <w:ilvl w:val="0"/>
          <w:numId w:val="26"/>
        </w:numPr>
      </w:pPr>
      <w:r>
        <w:t>Customers logo in the casino installer wizard</w:t>
      </w:r>
    </w:p>
    <w:p w:rsidR="00AF612A" w:rsidRDefault="00AF612A" w:rsidP="00AF612A">
      <w:pPr>
        <w:pStyle w:val="Bodytext"/>
      </w:pPr>
    </w:p>
    <w:p w:rsidR="00AF612A" w:rsidRDefault="00AF612A" w:rsidP="00AF612A">
      <w:pPr>
        <w:pStyle w:val="Bodytext"/>
      </w:pPr>
      <w:r>
        <w:t>In order for us to facilitate the graphics we will need to receive from the customer the below images:</w:t>
      </w:r>
    </w:p>
    <w:p w:rsidR="00AF612A" w:rsidRDefault="00AF612A" w:rsidP="00AF612A">
      <w:pPr>
        <w:pStyle w:val="Bodytext"/>
        <w:numPr>
          <w:ilvl w:val="0"/>
          <w:numId w:val="27"/>
        </w:numPr>
      </w:pPr>
      <w:r w:rsidRPr="00AF612A">
        <w:t>230 x 86</w:t>
      </w:r>
      <w:r>
        <w:t xml:space="preserve"> pixels transparent background PNG file</w:t>
      </w:r>
      <w:r w:rsidR="00BB3960">
        <w:t xml:space="preserve"> for the logo in the lobby</w:t>
      </w:r>
    </w:p>
    <w:p w:rsidR="00BB3960" w:rsidRDefault="00BB3960" w:rsidP="00BB3960">
      <w:pPr>
        <w:pStyle w:val="Bodytext"/>
        <w:numPr>
          <w:ilvl w:val="0"/>
          <w:numId w:val="27"/>
        </w:numPr>
      </w:pPr>
      <w:r w:rsidRPr="00BB3960">
        <w:t>1440 x 900</w:t>
      </w:r>
      <w:r>
        <w:t xml:space="preserve"> pixels solid background PNG file for the background of the lobby</w:t>
      </w:r>
    </w:p>
    <w:p w:rsidR="00BB3960" w:rsidRDefault="00C32D19" w:rsidP="00C32D19">
      <w:pPr>
        <w:pStyle w:val="Bodytext"/>
        <w:numPr>
          <w:ilvl w:val="0"/>
          <w:numId w:val="27"/>
        </w:numPr>
      </w:pPr>
      <w:r w:rsidRPr="00C32D19">
        <w:t>48</w:t>
      </w:r>
      <w:r>
        <w:t xml:space="preserve"> </w:t>
      </w:r>
      <w:r w:rsidRPr="00C32D19">
        <w:t>x</w:t>
      </w:r>
      <w:r>
        <w:t xml:space="preserve"> </w:t>
      </w:r>
      <w:r w:rsidRPr="00C32D19">
        <w:t xml:space="preserve">48 </w:t>
      </w:r>
      <w:r>
        <w:t xml:space="preserve">pixels transparent or solid background </w:t>
      </w:r>
      <w:r w:rsidRPr="00C32D19">
        <w:t>PNG</w:t>
      </w:r>
      <w:r>
        <w:t xml:space="preserve"> file for the desktop icon</w:t>
      </w:r>
    </w:p>
    <w:p w:rsidR="00C32D19" w:rsidRDefault="00C32D19" w:rsidP="00C32D19">
      <w:pPr>
        <w:pStyle w:val="Bodytext"/>
        <w:numPr>
          <w:ilvl w:val="0"/>
          <w:numId w:val="27"/>
        </w:numPr>
      </w:pPr>
      <w:r w:rsidRPr="00C32D19">
        <w:t>48</w:t>
      </w:r>
      <w:r>
        <w:t xml:space="preserve"> </w:t>
      </w:r>
      <w:r w:rsidRPr="00C32D19">
        <w:t>x</w:t>
      </w:r>
      <w:r>
        <w:t xml:space="preserve"> </w:t>
      </w:r>
      <w:r w:rsidRPr="00C32D19">
        <w:t xml:space="preserve">48 </w:t>
      </w:r>
      <w:r>
        <w:t xml:space="preserve">pixels transparent or solid background </w:t>
      </w:r>
      <w:r w:rsidRPr="00C32D19">
        <w:t>PNG</w:t>
      </w:r>
      <w:r>
        <w:t xml:space="preserve"> file for the installer icon</w:t>
      </w:r>
    </w:p>
    <w:p w:rsidR="00C32D19" w:rsidRDefault="00C32D19" w:rsidP="00C32D19">
      <w:pPr>
        <w:pStyle w:val="Bodytext"/>
        <w:numPr>
          <w:ilvl w:val="0"/>
          <w:numId w:val="27"/>
        </w:numPr>
      </w:pPr>
      <w:r w:rsidRPr="00C32D19">
        <w:t>165</w:t>
      </w:r>
      <w:r>
        <w:t xml:space="preserve"> </w:t>
      </w:r>
      <w:r w:rsidRPr="00C32D19">
        <w:t>x</w:t>
      </w:r>
      <w:r>
        <w:t xml:space="preserve"> </w:t>
      </w:r>
      <w:r w:rsidRPr="00C32D19">
        <w:t xml:space="preserve">315 </w:t>
      </w:r>
      <w:r>
        <w:t>pixels solid background PNG file for the installer menu</w:t>
      </w:r>
    </w:p>
    <w:p w:rsidR="00C32D19" w:rsidRDefault="00C32D19" w:rsidP="00C32D19">
      <w:pPr>
        <w:pStyle w:val="Bodytext"/>
        <w:numPr>
          <w:ilvl w:val="0"/>
          <w:numId w:val="27"/>
        </w:numPr>
      </w:pPr>
      <w:r w:rsidRPr="00C32D19">
        <w:t>55</w:t>
      </w:r>
      <w:r>
        <w:t xml:space="preserve"> </w:t>
      </w:r>
      <w:r w:rsidRPr="00C32D19">
        <w:t>x</w:t>
      </w:r>
      <w:r>
        <w:t xml:space="preserve"> </w:t>
      </w:r>
      <w:r w:rsidRPr="00C32D19">
        <w:t xml:space="preserve">58 </w:t>
      </w:r>
      <w:r>
        <w:t>pixels solid background PNG file for the installer wizard</w:t>
      </w:r>
    </w:p>
    <w:p w:rsidR="005C71A9" w:rsidRDefault="005C71A9" w:rsidP="00F2069F">
      <w:pPr>
        <w:pStyle w:val="Bodytext"/>
      </w:pPr>
    </w:p>
    <w:p w:rsidR="005C71A9" w:rsidRDefault="005C71A9" w:rsidP="00F2069F">
      <w:pPr>
        <w:pStyle w:val="Bodytext"/>
      </w:pPr>
      <w:r>
        <w:t>Please see below the examples of the images:</w:t>
      </w:r>
    </w:p>
    <w:p w:rsidR="005C71A9" w:rsidRDefault="005C71A9" w:rsidP="00F2069F">
      <w:pPr>
        <w:pStyle w:val="Bodytext"/>
      </w:pPr>
    </w:p>
    <w:p w:rsidR="005C71A9" w:rsidRDefault="005C71A9" w:rsidP="005C71A9">
      <w:pPr>
        <w:pStyle w:val="Bodytext"/>
        <w:numPr>
          <w:ilvl w:val="0"/>
          <w:numId w:val="28"/>
        </w:numPr>
      </w:pPr>
      <w:r>
        <w:t>Icon</w:t>
      </w:r>
      <w:r>
        <w:br/>
      </w:r>
      <w:r>
        <w:br/>
      </w:r>
      <w:r>
        <w:rPr>
          <w:noProof/>
          <w:lang w:eastAsia="zh-CN"/>
        </w:rPr>
        <w:drawing>
          <wp:inline distT="0" distB="0" distL="0" distR="0" wp14:anchorId="53C05658" wp14:editId="14BD5034">
            <wp:extent cx="657225" cy="600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7225" cy="600075"/>
                    </a:xfrm>
                    <a:prstGeom prst="rect">
                      <a:avLst/>
                    </a:prstGeom>
                  </pic:spPr>
                </pic:pic>
              </a:graphicData>
            </a:graphic>
          </wp:inline>
        </w:drawing>
      </w:r>
    </w:p>
    <w:p w:rsidR="005C71A9" w:rsidRDefault="005C71A9" w:rsidP="005C71A9">
      <w:pPr>
        <w:pStyle w:val="Bodytext"/>
        <w:numPr>
          <w:ilvl w:val="0"/>
          <w:numId w:val="28"/>
        </w:numPr>
      </w:pPr>
      <w:r>
        <w:t>Installer language selection</w:t>
      </w:r>
      <w:r>
        <w:br/>
      </w:r>
      <w:r>
        <w:br/>
      </w:r>
      <w:r>
        <w:rPr>
          <w:noProof/>
          <w:lang w:eastAsia="zh-CN"/>
        </w:rPr>
        <w:drawing>
          <wp:inline distT="0" distB="0" distL="0" distR="0" wp14:anchorId="3DBA9363" wp14:editId="39B51528">
            <wp:extent cx="32004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400" cy="1828800"/>
                    </a:xfrm>
                    <a:prstGeom prst="rect">
                      <a:avLst/>
                    </a:prstGeom>
                  </pic:spPr>
                </pic:pic>
              </a:graphicData>
            </a:graphic>
          </wp:inline>
        </w:drawing>
      </w:r>
      <w:r>
        <w:br/>
      </w:r>
    </w:p>
    <w:p w:rsidR="005C71A9" w:rsidRDefault="005C71A9" w:rsidP="005C71A9">
      <w:pPr>
        <w:pStyle w:val="Bodytext"/>
        <w:numPr>
          <w:ilvl w:val="0"/>
          <w:numId w:val="28"/>
        </w:numPr>
      </w:pPr>
      <w:r>
        <w:t>Installer with the customizable wizard image</w:t>
      </w:r>
      <w:r>
        <w:br/>
      </w:r>
      <w:r>
        <w:br/>
      </w:r>
      <w:r>
        <w:rPr>
          <w:noProof/>
          <w:lang w:eastAsia="zh-CN"/>
        </w:rPr>
        <w:lastRenderedPageBreak/>
        <w:drawing>
          <wp:inline distT="0" distB="0" distL="0" distR="0" wp14:anchorId="72F9715A" wp14:editId="667E7105">
            <wp:extent cx="4886325" cy="3790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6325" cy="3790950"/>
                    </a:xfrm>
                    <a:prstGeom prst="rect">
                      <a:avLst/>
                    </a:prstGeom>
                  </pic:spPr>
                </pic:pic>
              </a:graphicData>
            </a:graphic>
          </wp:inline>
        </w:drawing>
      </w:r>
      <w:r>
        <w:br/>
      </w:r>
    </w:p>
    <w:p w:rsidR="005C71A9" w:rsidRDefault="005C71A9" w:rsidP="005C71A9">
      <w:pPr>
        <w:pStyle w:val="Bodytext"/>
        <w:numPr>
          <w:ilvl w:val="0"/>
          <w:numId w:val="28"/>
        </w:numPr>
      </w:pPr>
      <w:r>
        <w:t>Customized desktop icon</w:t>
      </w:r>
      <w:r>
        <w:br/>
      </w:r>
      <w:r>
        <w:br/>
      </w:r>
      <w:r>
        <w:rPr>
          <w:noProof/>
          <w:lang w:eastAsia="zh-CN"/>
        </w:rPr>
        <w:drawing>
          <wp:inline distT="0" distB="0" distL="0" distR="0" wp14:anchorId="1BC2B93D" wp14:editId="18492CA2">
            <wp:extent cx="638175" cy="742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8175" cy="742950"/>
                    </a:xfrm>
                    <a:prstGeom prst="rect">
                      <a:avLst/>
                    </a:prstGeom>
                  </pic:spPr>
                </pic:pic>
              </a:graphicData>
            </a:graphic>
          </wp:inline>
        </w:drawing>
      </w:r>
      <w:r>
        <w:br/>
      </w:r>
    </w:p>
    <w:p w:rsidR="005C71A9" w:rsidRDefault="005C71A9" w:rsidP="005C71A9">
      <w:pPr>
        <w:pStyle w:val="Bodytext"/>
        <w:numPr>
          <w:ilvl w:val="0"/>
          <w:numId w:val="28"/>
        </w:numPr>
      </w:pPr>
      <w:r>
        <w:t>Default, non-customizable client download screen</w:t>
      </w:r>
      <w:r>
        <w:br/>
      </w:r>
      <w:r>
        <w:br/>
      </w:r>
      <w:r>
        <w:rPr>
          <w:noProof/>
          <w:lang w:eastAsia="zh-CN"/>
        </w:rPr>
        <w:drawing>
          <wp:inline distT="0" distB="0" distL="0" distR="0" wp14:anchorId="4A4203AA" wp14:editId="61936F2A">
            <wp:extent cx="3566160" cy="19202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6160" cy="1920240"/>
                    </a:xfrm>
                    <a:prstGeom prst="rect">
                      <a:avLst/>
                    </a:prstGeom>
                    <a:noFill/>
                    <a:ln>
                      <a:noFill/>
                    </a:ln>
                  </pic:spPr>
                </pic:pic>
              </a:graphicData>
            </a:graphic>
          </wp:inline>
        </w:drawing>
      </w:r>
      <w:r>
        <w:br/>
      </w:r>
      <w:r>
        <w:br/>
      </w:r>
    </w:p>
    <w:p w:rsidR="00AD48EA" w:rsidRDefault="00AD48EA" w:rsidP="00AD48EA">
      <w:pPr>
        <w:pStyle w:val="Bodytext"/>
        <w:ind w:left="720"/>
      </w:pPr>
    </w:p>
    <w:p w:rsidR="00AD48EA" w:rsidRDefault="00AD48EA" w:rsidP="00AD48EA">
      <w:pPr>
        <w:pStyle w:val="Bodytext"/>
        <w:ind w:left="720"/>
      </w:pPr>
    </w:p>
    <w:p w:rsidR="00AD48EA" w:rsidRDefault="00AD48EA" w:rsidP="00AD48EA">
      <w:pPr>
        <w:pStyle w:val="Bodytext"/>
        <w:ind w:left="720"/>
      </w:pPr>
    </w:p>
    <w:p w:rsidR="00AD48EA" w:rsidRDefault="00F80BFE" w:rsidP="005C71A9">
      <w:pPr>
        <w:pStyle w:val="Bodytext"/>
        <w:numPr>
          <w:ilvl w:val="0"/>
          <w:numId w:val="28"/>
        </w:numPr>
      </w:pPr>
      <w:r>
        <w:lastRenderedPageBreak/>
        <w:t>Default, non-customizable client login screen</w:t>
      </w:r>
      <w:r w:rsidR="00AD48EA">
        <w:br/>
      </w:r>
      <w:r w:rsidR="00AD48EA">
        <w:br/>
      </w:r>
      <w:r w:rsidR="00AD48EA">
        <w:rPr>
          <w:noProof/>
          <w:lang w:eastAsia="zh-CN"/>
        </w:rPr>
        <w:drawing>
          <wp:inline distT="0" distB="0" distL="0" distR="0" wp14:anchorId="701C995D" wp14:editId="14346F56">
            <wp:extent cx="5210175" cy="36471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1939" cy="3648358"/>
                    </a:xfrm>
                    <a:prstGeom prst="rect">
                      <a:avLst/>
                    </a:prstGeom>
                  </pic:spPr>
                </pic:pic>
              </a:graphicData>
            </a:graphic>
          </wp:inline>
        </w:drawing>
      </w:r>
      <w:r w:rsidR="00AD48EA">
        <w:br/>
      </w:r>
    </w:p>
    <w:p w:rsidR="005C71A9" w:rsidRDefault="00AD48EA" w:rsidP="005C71A9">
      <w:pPr>
        <w:pStyle w:val="Bodytext"/>
        <w:numPr>
          <w:ilvl w:val="0"/>
          <w:numId w:val="28"/>
        </w:numPr>
      </w:pPr>
      <w:r>
        <w:t>Customized logo (</w:t>
      </w:r>
      <w:r w:rsidR="00D207A3">
        <w:t>green</w:t>
      </w:r>
      <w:r>
        <w:t xml:space="preserve"> highlight) and background (</w:t>
      </w:r>
      <w:r w:rsidR="00D207A3">
        <w:t>red</w:t>
      </w:r>
      <w:r>
        <w:t xml:space="preserve"> highlight) in the casino lobby</w:t>
      </w:r>
      <w:r w:rsidR="00F80BFE">
        <w:br/>
      </w:r>
      <w:r w:rsidR="00D207A3">
        <w:br/>
      </w:r>
      <w:r w:rsidR="00D207A3">
        <w:rPr>
          <w:noProof/>
          <w:lang w:eastAsia="zh-CN"/>
        </w:rPr>
        <w:drawing>
          <wp:inline distT="0" distB="0" distL="0" distR="0" wp14:anchorId="3A9FF51C" wp14:editId="258AF5DC">
            <wp:extent cx="5219307" cy="33528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2034" cy="3360975"/>
                    </a:xfrm>
                    <a:prstGeom prst="rect">
                      <a:avLst/>
                    </a:prstGeom>
                    <a:noFill/>
                    <a:ln>
                      <a:noFill/>
                    </a:ln>
                  </pic:spPr>
                </pic:pic>
              </a:graphicData>
            </a:graphic>
          </wp:inline>
        </w:drawing>
      </w:r>
      <w:r w:rsidR="00F80BFE">
        <w:br/>
      </w:r>
      <w:r w:rsidR="005C71A9">
        <w:br/>
      </w:r>
    </w:p>
    <w:p w:rsidR="005B5F68" w:rsidRDefault="003139DF" w:rsidP="005B5F68">
      <w:pPr>
        <w:pStyle w:val="Heading2"/>
      </w:pPr>
      <w:bookmarkStart w:id="11" w:name="_Toc386710860"/>
      <w:r>
        <w:lastRenderedPageBreak/>
        <w:t>Data i</w:t>
      </w:r>
      <w:r w:rsidR="005B5F68">
        <w:t xml:space="preserve">ntegration </w:t>
      </w:r>
      <w:r w:rsidR="00BB4C31">
        <w:t xml:space="preserve">and reporting </w:t>
      </w:r>
      <w:r w:rsidR="00F76331">
        <w:t>functions</w:t>
      </w:r>
      <w:bookmarkEnd w:id="11"/>
    </w:p>
    <w:p w:rsidR="00F23775" w:rsidRDefault="00B2560A" w:rsidP="005B5F68">
      <w:pPr>
        <w:pStyle w:val="Bodytext"/>
      </w:pPr>
      <w:r>
        <w:t>We</w:t>
      </w:r>
      <w:r w:rsidR="005B5F68">
        <w:t xml:space="preserve"> </w:t>
      </w:r>
      <w:r w:rsidR="00A35F34">
        <w:t>are</w:t>
      </w:r>
      <w:r w:rsidR="005B5F68">
        <w:t xml:space="preserve"> using </w:t>
      </w:r>
      <w:r w:rsidR="00AA16D9">
        <w:t>an</w:t>
      </w:r>
      <w:r w:rsidR="005B5F68">
        <w:t xml:space="preserve"> HTTP based integration</w:t>
      </w:r>
      <w:r w:rsidR="00C50F0B">
        <w:t xml:space="preserve"> API</w:t>
      </w:r>
      <w:r w:rsidR="005B5F68">
        <w:t xml:space="preserve"> system where </w:t>
      </w:r>
      <w:r w:rsidR="003E5058">
        <w:t xml:space="preserve">all integration API calls are sent to </w:t>
      </w:r>
      <w:r>
        <w:t>our system</w:t>
      </w:r>
      <w:r w:rsidR="003E5058">
        <w:t xml:space="preserve"> from the </w:t>
      </w:r>
      <w:r w:rsidR="00BC0026">
        <w:t>customer’s</w:t>
      </w:r>
      <w:r w:rsidR="003E5058">
        <w:t xml:space="preserve"> environment over SSL</w:t>
      </w:r>
      <w:r w:rsidR="00507DE3">
        <w:t xml:space="preserve"> with using private SSL keys</w:t>
      </w:r>
      <w:r w:rsidR="003E5058">
        <w:t xml:space="preserve">. </w:t>
      </w:r>
      <w:r>
        <w:t>Our system</w:t>
      </w:r>
      <w:r w:rsidR="00DF0983">
        <w:t xml:space="preserve"> utilizes a multi-</w:t>
      </w:r>
      <w:r w:rsidR="003E5058">
        <w:t>level security</w:t>
      </w:r>
      <w:r w:rsidR="00DF0983">
        <w:t xml:space="preserve"> model</w:t>
      </w:r>
      <w:r w:rsidR="003E5058">
        <w:t xml:space="preserve"> and automated interna</w:t>
      </w:r>
      <w:r w:rsidR="00F23775">
        <w:t xml:space="preserve">l security mechanisms to </w:t>
      </w:r>
      <w:r w:rsidR="009D194C">
        <w:t>enhance</w:t>
      </w:r>
      <w:r w:rsidR="00F23775">
        <w:t xml:space="preserve"> the integrity and validity of </w:t>
      </w:r>
      <w:r w:rsidR="009D194C">
        <w:t>our</w:t>
      </w:r>
      <w:r w:rsidR="00F23775">
        <w:t xml:space="preserve"> environment.</w:t>
      </w:r>
    </w:p>
    <w:p w:rsidR="008560DC" w:rsidRDefault="003071E3" w:rsidP="007C1482">
      <w:pPr>
        <w:pStyle w:val="Bodytext"/>
      </w:pPr>
      <w:r>
        <w:t xml:space="preserve">The private </w:t>
      </w:r>
      <w:r w:rsidR="00A202C6">
        <w:t xml:space="preserve">SSL </w:t>
      </w:r>
      <w:r>
        <w:t>keys</w:t>
      </w:r>
      <w:r w:rsidR="00294675">
        <w:t xml:space="preserve"> for the integration</w:t>
      </w:r>
      <w:r w:rsidR="007C1482">
        <w:t xml:space="preserve"> </w:t>
      </w:r>
      <w:r>
        <w:t xml:space="preserve">API </w:t>
      </w:r>
      <w:r w:rsidR="007C1482">
        <w:t>will be provided to you separately upon the completion of activating the integration and management accounts.</w:t>
      </w:r>
    </w:p>
    <w:p w:rsidR="007C1482" w:rsidRDefault="00F70DB3" w:rsidP="00F70DB3">
      <w:pPr>
        <w:pStyle w:val="Heading3"/>
      </w:pPr>
      <w:bookmarkStart w:id="12" w:name="_Toc386710861"/>
      <w:r>
        <w:t>Integration API</w:t>
      </w:r>
      <w:bookmarkEnd w:id="12"/>
      <w:r w:rsidR="005F24F6">
        <w:t xml:space="preserve"> server</w:t>
      </w:r>
    </w:p>
    <w:p w:rsidR="00A12DF0" w:rsidRDefault="007C1482" w:rsidP="00A12DF0">
      <w:pPr>
        <w:rPr>
          <w:lang w:eastAsia="ko-KR"/>
        </w:rPr>
      </w:pPr>
      <w:r w:rsidRPr="0074729C">
        <w:rPr>
          <w:b/>
        </w:rPr>
        <w:t>Integration server URL</w:t>
      </w:r>
      <w:r w:rsidRPr="00A12DF0">
        <w:rPr>
          <w:b/>
        </w:rPr>
        <w:t>:</w:t>
      </w:r>
      <w:r w:rsidR="00A12DF0" w:rsidRPr="00A12DF0">
        <w:t xml:space="preserve"> </w:t>
      </w:r>
      <w:r w:rsidR="00A12DF0" w:rsidRPr="00A12DF0">
        <w:rPr>
          <w:rStyle w:val="apple-converted-space"/>
          <w:rFonts w:ascii="Helvetica" w:hAnsi="Helvetica" w:cs="Helvetica"/>
          <w:sz w:val="21"/>
          <w:szCs w:val="21"/>
        </w:rPr>
        <w:t> </w:t>
      </w:r>
      <w:r w:rsidR="00FB16B9">
        <w:rPr>
          <w:rFonts w:ascii="Helvetica" w:hAnsi="Helvetica" w:cs="Helvetica"/>
          <w:sz w:val="21"/>
          <w:szCs w:val="21"/>
        </w:rPr>
        <w:t>https://kioskpublicapi.mightypanda88.com</w:t>
      </w:r>
      <w:r w:rsidR="00A12DF0" w:rsidRPr="00A12DF0">
        <w:rPr>
          <w:rFonts w:ascii="Helvetica" w:hAnsi="Helvetica" w:cs="Helvetica"/>
          <w:sz w:val="21"/>
          <w:szCs w:val="21"/>
        </w:rPr>
        <w:t>/</w:t>
      </w:r>
      <w:r w:rsidR="00A12DF0" w:rsidRPr="00A12DF0">
        <w:rPr>
          <w:lang w:eastAsia="ko-KR"/>
        </w:rPr>
        <w:t xml:space="preserve"> </w:t>
      </w:r>
    </w:p>
    <w:p w:rsidR="00D93C5C" w:rsidRPr="00D93C5C" w:rsidRDefault="00D93C5C" w:rsidP="00A12DF0">
      <w:pPr>
        <w:rPr>
          <w:lang w:eastAsia="ko-KR"/>
        </w:rPr>
      </w:pPr>
      <w:r w:rsidRPr="00A12DF0">
        <w:rPr>
          <w:lang w:eastAsia="ko-KR"/>
        </w:rPr>
        <w:t xml:space="preserve">The API calls must be done with the private SSL certificate issued to the licensee and the licensee must use the </w:t>
      </w:r>
      <w:r>
        <w:rPr>
          <w:lang w:eastAsia="ko-KR"/>
        </w:rPr>
        <w:t>assigned Entity Key in the HTTP header to make the API calls.</w:t>
      </w:r>
    </w:p>
    <w:p w:rsidR="00FA6E7B" w:rsidRDefault="00FA6E7B" w:rsidP="00FA6E7B">
      <w:pPr>
        <w:pStyle w:val="Heading3"/>
      </w:pPr>
      <w:r>
        <w:t>Integration API functions</w:t>
      </w:r>
    </w:p>
    <w:p w:rsidR="00C427B3" w:rsidRPr="00C427B3" w:rsidRDefault="00C427B3" w:rsidP="00C427B3">
      <w:pPr>
        <w:pStyle w:val="Bodytext"/>
      </w:pPr>
      <w:r>
        <w:t xml:space="preserve">The full list </w:t>
      </w:r>
      <w:r w:rsidR="000850A8">
        <w:t>of</w:t>
      </w:r>
      <w:r>
        <w:t xml:space="preserve"> functions </w:t>
      </w:r>
      <w:r w:rsidR="000850A8">
        <w:t>and</w:t>
      </w:r>
      <w:r>
        <w:t xml:space="preserve"> parameters will be provided to you by your account executive.</w:t>
      </w:r>
    </w:p>
    <w:p w:rsidR="00C05BE6" w:rsidRDefault="00C05BE6" w:rsidP="00EF51C9">
      <w:pPr>
        <w:pStyle w:val="Bodytext"/>
      </w:pPr>
    </w:p>
    <w:p w:rsidR="00FB16B9" w:rsidRPr="008A156B" w:rsidRDefault="00FB16B9" w:rsidP="00FB16B9">
      <w:pPr>
        <w:rPr>
          <w:rFonts w:ascii="Calibri" w:eastAsia="Times New Roman" w:hAnsi="Calibri" w:cs="Times New Roman"/>
          <w:color w:val="000000"/>
        </w:rPr>
      </w:pPr>
      <w:r w:rsidRPr="00524FD8">
        <w:rPr>
          <w:b/>
        </w:rPr>
        <w:t>Create player</w:t>
      </w:r>
      <w:r>
        <w:rPr>
          <w:b/>
        </w:rPr>
        <w:t>:</w:t>
      </w:r>
      <w:r w:rsidRPr="008A156B">
        <w:rPr>
          <w:rFonts w:ascii="Calibri" w:hAnsi="Calibri"/>
          <w:color w:val="000000"/>
        </w:rPr>
        <w:t xml:space="preserve"> </w:t>
      </w:r>
      <w:bookmarkStart w:id="13" w:name="OLE_LINK10"/>
      <w:r w:rsidRPr="008A156B">
        <w:rPr>
          <w:rFonts w:ascii="Calibri" w:eastAsia="Times New Roman" w:hAnsi="Calibri" w:cs="Times New Roman"/>
          <w:color w:val="000000"/>
        </w:rPr>
        <w:t>player/create/playername/</w:t>
      </w:r>
      <w:r>
        <w:rPr>
          <w:rFonts w:ascii="Calibri" w:eastAsia="Times New Roman" w:hAnsi="Calibri" w:cs="Times New Roman"/>
          <w:color w:val="000000"/>
        </w:rPr>
        <w:t>FHICNY001USER/</w:t>
      </w:r>
      <w:r w:rsidRPr="008A156B">
        <w:rPr>
          <w:rFonts w:ascii="Calibri" w:eastAsia="Times New Roman" w:hAnsi="Calibri" w:cs="Times New Roman"/>
          <w:color w:val="000000"/>
        </w:rPr>
        <w:t>adminname/</w:t>
      </w:r>
      <w:r w:rsidRPr="00EC1781">
        <w:rPr>
          <w:rFonts w:ascii="Calibri" w:eastAsia="Times New Roman" w:hAnsi="Calibri" w:cs="Times New Roman"/>
          <w:color w:val="000000"/>
        </w:rPr>
        <w:t>FHICNY001</w:t>
      </w:r>
      <w:r w:rsidRPr="008A156B">
        <w:rPr>
          <w:rFonts w:ascii="Calibri" w:eastAsia="Times New Roman" w:hAnsi="Calibri" w:cs="Times New Roman"/>
          <w:color w:val="000000"/>
        </w:rPr>
        <w:t>/kioskname/</w:t>
      </w:r>
      <w:r w:rsidRPr="00EC1781">
        <w:rPr>
          <w:rFonts w:ascii="Calibri" w:eastAsia="Times New Roman" w:hAnsi="Calibri" w:cs="Times New Roman"/>
          <w:color w:val="000000"/>
        </w:rPr>
        <w:t>FHICNY001</w:t>
      </w:r>
      <w:r w:rsidRPr="008A156B">
        <w:rPr>
          <w:rFonts w:ascii="Calibri" w:eastAsia="Times New Roman" w:hAnsi="Calibri" w:cs="Times New Roman"/>
          <w:color w:val="000000"/>
        </w:rPr>
        <w:t>/</w:t>
      </w:r>
    </w:p>
    <w:bookmarkEnd w:id="13"/>
    <w:p w:rsidR="00FB16B9" w:rsidRPr="008A156B" w:rsidRDefault="00FB16B9" w:rsidP="00FB16B9">
      <w:pPr>
        <w:rPr>
          <w:rFonts w:ascii="Calibri" w:eastAsia="Times New Roman" w:hAnsi="Calibri" w:cs="Times New Roman"/>
          <w:color w:val="000000"/>
        </w:rPr>
      </w:pPr>
      <w:r w:rsidRPr="00524FD8">
        <w:rPr>
          <w:b/>
        </w:rPr>
        <w:t>Get player info</w:t>
      </w:r>
      <w:r>
        <w:rPr>
          <w:b/>
        </w:rPr>
        <w:t>:</w:t>
      </w:r>
      <w:r w:rsidRPr="008A156B">
        <w:rPr>
          <w:rFonts w:ascii="Calibri" w:hAnsi="Calibri"/>
          <w:color w:val="000000"/>
        </w:rPr>
        <w:t xml:space="preserve"> </w:t>
      </w:r>
      <w:r w:rsidRPr="008A156B">
        <w:rPr>
          <w:rFonts w:ascii="Calibri" w:eastAsia="Times New Roman" w:hAnsi="Calibri" w:cs="Times New Roman"/>
          <w:color w:val="000000"/>
        </w:rPr>
        <w:t>player/info/</w:t>
      </w:r>
      <w:proofErr w:type="spellStart"/>
      <w:r w:rsidRPr="008A156B">
        <w:rPr>
          <w:rFonts w:ascii="Calibri" w:eastAsia="Times New Roman" w:hAnsi="Calibri" w:cs="Times New Roman"/>
          <w:color w:val="000000"/>
        </w:rPr>
        <w:t>playername</w:t>
      </w:r>
      <w:proofErr w:type="spellEnd"/>
      <w:r w:rsidRPr="008A156B">
        <w:rPr>
          <w:rFonts w:ascii="Calibri" w:eastAsia="Times New Roman" w:hAnsi="Calibri" w:cs="Times New Roman"/>
          <w:color w:val="000000"/>
        </w:rPr>
        <w:t>/</w:t>
      </w:r>
      <w:bookmarkStart w:id="14" w:name="OLE_LINK14"/>
      <w:r>
        <w:rPr>
          <w:rFonts w:ascii="Calibri" w:eastAsia="Times New Roman" w:hAnsi="Calibri" w:cs="Times New Roman"/>
          <w:color w:val="000000"/>
        </w:rPr>
        <w:t>FHICNY001USER</w:t>
      </w:r>
      <w:bookmarkEnd w:id="14"/>
    </w:p>
    <w:p w:rsidR="00FB16B9" w:rsidRPr="008A156B" w:rsidRDefault="00FB16B9" w:rsidP="00FB16B9">
      <w:pPr>
        <w:rPr>
          <w:rFonts w:ascii="Calibri" w:eastAsia="Times New Roman" w:hAnsi="Calibri" w:cs="Times New Roman"/>
          <w:color w:val="000000"/>
        </w:rPr>
      </w:pPr>
      <w:r w:rsidRPr="00524FD8">
        <w:rPr>
          <w:b/>
        </w:rPr>
        <w:t>Update player</w:t>
      </w:r>
      <w:r>
        <w:rPr>
          <w:b/>
        </w:rPr>
        <w:t>:</w:t>
      </w:r>
      <w:r w:rsidRPr="008A156B">
        <w:rPr>
          <w:rFonts w:ascii="Calibri" w:hAnsi="Calibri"/>
          <w:color w:val="000000"/>
        </w:rPr>
        <w:t xml:space="preserve"> </w:t>
      </w:r>
      <w:r w:rsidRPr="008A156B">
        <w:rPr>
          <w:rFonts w:ascii="Calibri" w:eastAsia="Times New Roman" w:hAnsi="Calibri" w:cs="Times New Roman"/>
          <w:color w:val="000000"/>
        </w:rPr>
        <w:t>player/update/</w:t>
      </w:r>
      <w:proofErr w:type="spellStart"/>
      <w:r w:rsidRPr="008A156B">
        <w:rPr>
          <w:rFonts w:ascii="Calibri" w:eastAsia="Times New Roman" w:hAnsi="Calibri" w:cs="Times New Roman"/>
          <w:color w:val="000000"/>
        </w:rPr>
        <w:t>playername</w:t>
      </w:r>
      <w:proofErr w:type="spellEnd"/>
      <w:r w:rsidRPr="008A156B">
        <w:rPr>
          <w:rFonts w:ascii="Calibri" w:eastAsia="Times New Roman" w:hAnsi="Calibri" w:cs="Times New Roman"/>
          <w:color w:val="000000"/>
        </w:rPr>
        <w:t>/</w:t>
      </w:r>
      <w:r>
        <w:rPr>
          <w:rFonts w:ascii="Calibri" w:eastAsia="Times New Roman" w:hAnsi="Calibri" w:cs="Times New Roman"/>
          <w:color w:val="000000"/>
        </w:rPr>
        <w:t>FHICNY001USER/password/test11</w:t>
      </w:r>
    </w:p>
    <w:p w:rsidR="00FB16B9" w:rsidRPr="008A156B" w:rsidRDefault="00FB16B9" w:rsidP="00FB16B9">
      <w:pPr>
        <w:rPr>
          <w:rFonts w:ascii="Calibri" w:eastAsia="Times New Roman" w:hAnsi="Calibri" w:cs="Times New Roman"/>
          <w:color w:val="000000"/>
        </w:rPr>
      </w:pPr>
      <w:r w:rsidRPr="00524FD8">
        <w:rPr>
          <w:b/>
        </w:rPr>
        <w:t>Is player online</w:t>
      </w:r>
      <w:r>
        <w:rPr>
          <w:b/>
        </w:rPr>
        <w:t>:</w:t>
      </w:r>
      <w:r w:rsidRPr="008A156B">
        <w:rPr>
          <w:rFonts w:ascii="Calibri" w:hAnsi="Calibri"/>
          <w:color w:val="000000"/>
        </w:rPr>
        <w:t xml:space="preserve"> </w:t>
      </w:r>
      <w:r w:rsidRPr="008A156B">
        <w:rPr>
          <w:rFonts w:ascii="Calibri" w:eastAsia="Times New Roman" w:hAnsi="Calibri" w:cs="Times New Roman"/>
          <w:color w:val="000000"/>
        </w:rPr>
        <w:t>player/online/</w:t>
      </w:r>
      <w:proofErr w:type="spellStart"/>
      <w:r w:rsidRPr="008A156B">
        <w:rPr>
          <w:rFonts w:ascii="Calibri" w:eastAsia="Times New Roman" w:hAnsi="Calibri" w:cs="Times New Roman"/>
          <w:color w:val="000000"/>
        </w:rPr>
        <w:t>playername</w:t>
      </w:r>
      <w:proofErr w:type="spellEnd"/>
      <w:r w:rsidRPr="008A156B">
        <w:rPr>
          <w:rFonts w:ascii="Calibri" w:eastAsia="Times New Roman" w:hAnsi="Calibri" w:cs="Times New Roman"/>
          <w:color w:val="000000"/>
        </w:rPr>
        <w:t>/</w:t>
      </w:r>
      <w:proofErr w:type="gramStart"/>
      <w:r>
        <w:rPr>
          <w:rFonts w:ascii="Calibri" w:eastAsia="Times New Roman" w:hAnsi="Calibri" w:cs="Times New Roman"/>
          <w:color w:val="000000"/>
        </w:rPr>
        <w:t>FHICNY001USER</w:t>
      </w:r>
      <w:proofErr w:type="gramEnd"/>
    </w:p>
    <w:p w:rsidR="00FB16B9" w:rsidRPr="008A156B" w:rsidRDefault="00FB16B9" w:rsidP="00FB16B9">
      <w:pPr>
        <w:rPr>
          <w:rFonts w:ascii="Calibri" w:eastAsia="Times New Roman" w:hAnsi="Calibri" w:cs="Times New Roman"/>
          <w:color w:val="000000"/>
        </w:rPr>
      </w:pPr>
      <w:r w:rsidRPr="00524FD8">
        <w:rPr>
          <w:b/>
        </w:rPr>
        <w:t>Deposit</w:t>
      </w:r>
      <w:r>
        <w:rPr>
          <w:b/>
        </w:rPr>
        <w:t>:</w:t>
      </w:r>
      <w:r w:rsidRPr="008A156B">
        <w:rPr>
          <w:rFonts w:ascii="Calibri" w:hAnsi="Calibri"/>
          <w:color w:val="000000"/>
        </w:rPr>
        <w:t xml:space="preserve"> </w:t>
      </w:r>
      <w:r w:rsidRPr="008A156B">
        <w:rPr>
          <w:rFonts w:ascii="Calibri" w:eastAsia="Times New Roman" w:hAnsi="Calibri" w:cs="Times New Roman"/>
          <w:color w:val="000000"/>
        </w:rPr>
        <w:t>player/deposit/playername/</w:t>
      </w:r>
      <w:r>
        <w:rPr>
          <w:rFonts w:ascii="Calibri" w:eastAsia="Times New Roman" w:hAnsi="Calibri" w:cs="Times New Roman"/>
          <w:color w:val="000000"/>
        </w:rPr>
        <w:t>FHICNY001USER/amount/1/</w:t>
      </w:r>
      <w:r w:rsidRPr="008A156B">
        <w:rPr>
          <w:rFonts w:ascii="Calibri" w:eastAsia="Times New Roman" w:hAnsi="Calibri" w:cs="Times New Roman"/>
          <w:color w:val="000000"/>
        </w:rPr>
        <w:t>adminname/</w:t>
      </w:r>
      <w:r w:rsidRPr="00EC1781">
        <w:rPr>
          <w:rFonts w:ascii="Calibri" w:eastAsia="Times New Roman" w:hAnsi="Calibri" w:cs="Times New Roman"/>
          <w:color w:val="000000"/>
        </w:rPr>
        <w:t>FHICNY001</w:t>
      </w:r>
      <w:r w:rsidRPr="008A156B">
        <w:rPr>
          <w:rFonts w:ascii="Calibri" w:eastAsia="Times New Roman" w:hAnsi="Calibri" w:cs="Times New Roman"/>
          <w:color w:val="000000"/>
        </w:rPr>
        <w:t>/externaltranid/</w:t>
      </w:r>
      <w:r>
        <w:rPr>
          <w:rFonts w:ascii="Calibri" w:eastAsia="Times New Roman" w:hAnsi="Calibri" w:cs="Times New Roman"/>
          <w:color w:val="000000"/>
        </w:rPr>
        <w:t>D123456</w:t>
      </w:r>
    </w:p>
    <w:p w:rsidR="00FB16B9" w:rsidRPr="00EC1781" w:rsidRDefault="00FB16B9" w:rsidP="00FB16B9">
      <w:pPr>
        <w:rPr>
          <w:rFonts w:ascii="Calibri" w:eastAsia="Times New Roman" w:hAnsi="Calibri" w:cs="Times New Roman"/>
          <w:color w:val="000000"/>
        </w:rPr>
      </w:pPr>
      <w:r w:rsidRPr="00524FD8">
        <w:rPr>
          <w:b/>
        </w:rPr>
        <w:t>Withdraw</w:t>
      </w:r>
      <w:r>
        <w:rPr>
          <w:b/>
        </w:rPr>
        <w:t>:</w:t>
      </w:r>
      <w:r w:rsidRPr="008A156B">
        <w:rPr>
          <w:rFonts w:ascii="Calibri" w:hAnsi="Calibri"/>
          <w:color w:val="000000"/>
        </w:rPr>
        <w:t xml:space="preserve"> </w:t>
      </w:r>
      <w:r w:rsidRPr="008A156B">
        <w:rPr>
          <w:rFonts w:ascii="Calibri" w:eastAsia="Times New Roman" w:hAnsi="Calibri" w:cs="Times New Roman"/>
          <w:color w:val="000000"/>
        </w:rPr>
        <w:t>player/withdraw/playername/</w:t>
      </w:r>
      <w:r>
        <w:rPr>
          <w:rFonts w:ascii="Calibri" w:eastAsia="Times New Roman" w:hAnsi="Calibri" w:cs="Times New Roman"/>
          <w:color w:val="000000"/>
        </w:rPr>
        <w:t>FHICNY001USER/amount/1/</w:t>
      </w:r>
      <w:r w:rsidRPr="008A156B">
        <w:rPr>
          <w:rFonts w:ascii="Calibri" w:eastAsia="Times New Roman" w:hAnsi="Calibri" w:cs="Times New Roman"/>
          <w:color w:val="000000"/>
        </w:rPr>
        <w:t>adminname/</w:t>
      </w:r>
      <w:bookmarkStart w:id="15" w:name="OLE_LINK15"/>
      <w:r w:rsidRPr="00EC1781">
        <w:rPr>
          <w:rFonts w:ascii="Calibri" w:eastAsia="Times New Roman" w:hAnsi="Calibri" w:cs="Times New Roman"/>
          <w:color w:val="000000"/>
        </w:rPr>
        <w:t>FHICNY001</w:t>
      </w:r>
      <w:bookmarkEnd w:id="15"/>
      <w:r>
        <w:rPr>
          <w:rFonts w:ascii="Calibri" w:eastAsia="Times New Roman" w:hAnsi="Calibri" w:cs="Times New Roman"/>
          <w:color w:val="000000"/>
        </w:rPr>
        <w:t>/externaltranid/W123456</w:t>
      </w:r>
    </w:p>
    <w:p w:rsidR="00FB16B9" w:rsidRPr="008A156B" w:rsidRDefault="00FB16B9" w:rsidP="00FB16B9">
      <w:pPr>
        <w:rPr>
          <w:rFonts w:ascii="Calibri" w:eastAsia="Times New Roman" w:hAnsi="Calibri" w:cs="Times New Roman"/>
          <w:color w:val="000000"/>
        </w:rPr>
      </w:pPr>
      <w:r w:rsidRPr="00524FD8">
        <w:rPr>
          <w:b/>
        </w:rPr>
        <w:t>Check transaction</w:t>
      </w:r>
      <w:r>
        <w:rPr>
          <w:b/>
        </w:rPr>
        <w:t>:</w:t>
      </w:r>
      <w:r w:rsidRPr="008A156B">
        <w:rPr>
          <w:rFonts w:ascii="Calibri" w:hAnsi="Calibri"/>
          <w:color w:val="000000"/>
        </w:rPr>
        <w:t xml:space="preserve"> </w:t>
      </w:r>
      <w:r w:rsidRPr="008A156B">
        <w:rPr>
          <w:rFonts w:ascii="Calibri" w:eastAsia="Times New Roman" w:hAnsi="Calibri" w:cs="Times New Roman"/>
          <w:color w:val="000000"/>
        </w:rPr>
        <w:t>player/</w:t>
      </w:r>
      <w:proofErr w:type="spellStart"/>
      <w:r w:rsidRPr="008A156B">
        <w:rPr>
          <w:rFonts w:ascii="Calibri" w:eastAsia="Times New Roman" w:hAnsi="Calibri" w:cs="Times New Roman"/>
          <w:color w:val="000000"/>
        </w:rPr>
        <w:t>checktransacti</w:t>
      </w:r>
      <w:r>
        <w:rPr>
          <w:rFonts w:ascii="Calibri" w:eastAsia="Times New Roman" w:hAnsi="Calibri" w:cs="Times New Roman"/>
          <w:color w:val="000000"/>
        </w:rPr>
        <w:t>on</w:t>
      </w:r>
      <w:proofErr w:type="spellEnd"/>
      <w:r>
        <w:rPr>
          <w:rFonts w:ascii="Calibri" w:eastAsia="Times New Roman" w:hAnsi="Calibri" w:cs="Times New Roman"/>
          <w:color w:val="000000"/>
        </w:rPr>
        <w:t>/</w:t>
      </w:r>
      <w:proofErr w:type="spellStart"/>
      <w:r>
        <w:rPr>
          <w:rFonts w:ascii="Calibri" w:eastAsia="Times New Roman" w:hAnsi="Calibri" w:cs="Times New Roman"/>
          <w:color w:val="000000"/>
        </w:rPr>
        <w:t>externaltransactionid</w:t>
      </w:r>
      <w:proofErr w:type="spellEnd"/>
      <w:r>
        <w:rPr>
          <w:rFonts w:ascii="Calibri" w:eastAsia="Times New Roman" w:hAnsi="Calibri" w:cs="Times New Roman"/>
          <w:color w:val="000000"/>
        </w:rPr>
        <w:t>/W123456</w:t>
      </w:r>
    </w:p>
    <w:p w:rsidR="00FB16B9" w:rsidRPr="008A156B" w:rsidRDefault="00FB16B9" w:rsidP="00FB16B9">
      <w:pPr>
        <w:rPr>
          <w:rFonts w:ascii="Calibri" w:eastAsia="Times New Roman" w:hAnsi="Calibri" w:cs="Times New Roman"/>
          <w:color w:val="000000"/>
        </w:rPr>
      </w:pPr>
      <w:r w:rsidRPr="00524FD8">
        <w:rPr>
          <w:b/>
        </w:rPr>
        <w:t>Logout Player</w:t>
      </w:r>
      <w:r>
        <w:rPr>
          <w:b/>
        </w:rPr>
        <w:t>:</w:t>
      </w:r>
      <w:r w:rsidRPr="008A156B">
        <w:rPr>
          <w:rFonts w:ascii="Calibri" w:hAnsi="Calibri"/>
          <w:color w:val="000000"/>
        </w:rPr>
        <w:t xml:space="preserve"> </w:t>
      </w:r>
      <w:r w:rsidRPr="008A156B">
        <w:rPr>
          <w:rFonts w:ascii="Calibri" w:eastAsia="Times New Roman" w:hAnsi="Calibri" w:cs="Times New Roman"/>
          <w:color w:val="000000"/>
        </w:rPr>
        <w:t>player/logout/</w:t>
      </w:r>
      <w:proofErr w:type="spellStart"/>
      <w:r w:rsidRPr="008A156B">
        <w:rPr>
          <w:rFonts w:ascii="Calibri" w:eastAsia="Times New Roman" w:hAnsi="Calibri" w:cs="Times New Roman"/>
          <w:color w:val="000000"/>
        </w:rPr>
        <w:t>playername</w:t>
      </w:r>
      <w:proofErr w:type="spellEnd"/>
      <w:r w:rsidRPr="008A156B">
        <w:rPr>
          <w:rFonts w:ascii="Calibri" w:eastAsia="Times New Roman" w:hAnsi="Calibri" w:cs="Times New Roman"/>
          <w:color w:val="000000"/>
        </w:rPr>
        <w:t>/</w:t>
      </w:r>
      <w:r>
        <w:rPr>
          <w:rFonts w:ascii="Calibri" w:eastAsia="Times New Roman" w:hAnsi="Calibri" w:cs="Times New Roman"/>
          <w:color w:val="000000"/>
        </w:rPr>
        <w:t>FHICNY001USER</w:t>
      </w:r>
    </w:p>
    <w:p w:rsidR="00FB16B9" w:rsidRPr="008A156B" w:rsidRDefault="00FB16B9" w:rsidP="00FB16B9">
      <w:pPr>
        <w:rPr>
          <w:rFonts w:ascii="Calibri" w:eastAsia="Times New Roman" w:hAnsi="Calibri" w:cs="Times New Roman"/>
          <w:color w:val="000000"/>
        </w:rPr>
      </w:pPr>
      <w:r w:rsidRPr="00524FD8">
        <w:rPr>
          <w:b/>
        </w:rPr>
        <w:t>Reset failed login attempts</w:t>
      </w:r>
      <w:r>
        <w:rPr>
          <w:b/>
        </w:rPr>
        <w:t>:</w:t>
      </w:r>
      <w:r w:rsidRPr="008A156B">
        <w:rPr>
          <w:rFonts w:ascii="Calibri" w:hAnsi="Calibri"/>
          <w:color w:val="000000"/>
        </w:rPr>
        <w:t xml:space="preserve"> </w:t>
      </w:r>
      <w:r w:rsidRPr="008A156B">
        <w:rPr>
          <w:rFonts w:ascii="Calibri" w:eastAsia="Times New Roman" w:hAnsi="Calibri" w:cs="Times New Roman"/>
          <w:color w:val="000000"/>
        </w:rPr>
        <w:t>player/</w:t>
      </w:r>
      <w:proofErr w:type="spellStart"/>
      <w:r w:rsidRPr="008A156B">
        <w:rPr>
          <w:rFonts w:ascii="Calibri" w:eastAsia="Times New Roman" w:hAnsi="Calibri" w:cs="Times New Roman"/>
          <w:color w:val="000000"/>
        </w:rPr>
        <w:t>resetFailedLogin</w:t>
      </w:r>
      <w:proofErr w:type="spellEnd"/>
      <w:r w:rsidRPr="008A156B">
        <w:rPr>
          <w:rFonts w:ascii="Calibri" w:eastAsia="Times New Roman" w:hAnsi="Calibri" w:cs="Times New Roman"/>
          <w:color w:val="000000"/>
        </w:rPr>
        <w:t>/</w:t>
      </w:r>
      <w:proofErr w:type="spellStart"/>
      <w:r w:rsidRPr="008A156B">
        <w:rPr>
          <w:rFonts w:ascii="Calibri" w:eastAsia="Times New Roman" w:hAnsi="Calibri" w:cs="Times New Roman"/>
          <w:color w:val="000000"/>
        </w:rPr>
        <w:t>playername</w:t>
      </w:r>
      <w:proofErr w:type="spellEnd"/>
      <w:r w:rsidRPr="008A156B">
        <w:rPr>
          <w:rFonts w:ascii="Calibri" w:eastAsia="Times New Roman" w:hAnsi="Calibri" w:cs="Times New Roman"/>
          <w:color w:val="000000"/>
        </w:rPr>
        <w:t>/</w:t>
      </w:r>
      <w:r w:rsidRPr="00EC1781">
        <w:rPr>
          <w:rFonts w:ascii="Calibri" w:eastAsia="Times New Roman" w:hAnsi="Calibri" w:cs="Times New Roman"/>
          <w:color w:val="000000"/>
        </w:rPr>
        <w:t xml:space="preserve"> </w:t>
      </w:r>
      <w:r>
        <w:rPr>
          <w:rFonts w:ascii="Calibri" w:eastAsia="Times New Roman" w:hAnsi="Calibri" w:cs="Times New Roman"/>
          <w:color w:val="000000"/>
        </w:rPr>
        <w:t>FHICNY001USER</w:t>
      </w:r>
    </w:p>
    <w:p w:rsidR="00FB16B9" w:rsidRPr="008A156B" w:rsidRDefault="00FB16B9" w:rsidP="00FB16B9">
      <w:pPr>
        <w:rPr>
          <w:rFonts w:ascii="Calibri" w:eastAsia="Times New Roman" w:hAnsi="Calibri" w:cs="Times New Roman"/>
          <w:color w:val="000000"/>
        </w:rPr>
      </w:pPr>
      <w:r w:rsidRPr="00524FD8">
        <w:rPr>
          <w:b/>
        </w:rPr>
        <w:t>Get players</w:t>
      </w:r>
      <w:r>
        <w:rPr>
          <w:b/>
        </w:rPr>
        <w:t>:</w:t>
      </w:r>
      <w:r w:rsidRPr="008A156B">
        <w:rPr>
          <w:rFonts w:ascii="Calibri" w:hAnsi="Calibri"/>
          <w:color w:val="000000"/>
        </w:rPr>
        <w:t xml:space="preserve"> </w:t>
      </w:r>
      <w:r w:rsidRPr="008A156B">
        <w:rPr>
          <w:rFonts w:ascii="Calibri" w:eastAsia="Times New Roman" w:hAnsi="Calibri" w:cs="Times New Roman"/>
          <w:color w:val="000000"/>
        </w:rPr>
        <w:t>player/list/</w:t>
      </w:r>
      <w:proofErr w:type="spellStart"/>
      <w:r w:rsidRPr="008A156B">
        <w:rPr>
          <w:rFonts w:ascii="Calibri" w:eastAsia="Times New Roman" w:hAnsi="Calibri" w:cs="Times New Roman"/>
          <w:color w:val="000000"/>
        </w:rPr>
        <w:t>kioskadmin</w:t>
      </w:r>
      <w:proofErr w:type="spellEnd"/>
      <w:r w:rsidRPr="008A156B">
        <w:rPr>
          <w:rFonts w:ascii="Calibri" w:eastAsia="Times New Roman" w:hAnsi="Calibri" w:cs="Times New Roman"/>
          <w:color w:val="000000"/>
        </w:rPr>
        <w:t>/</w:t>
      </w:r>
      <w:r w:rsidRPr="00EC1781">
        <w:rPr>
          <w:rFonts w:ascii="Calibri" w:eastAsia="Times New Roman" w:hAnsi="Calibri" w:cs="Times New Roman"/>
          <w:color w:val="000000"/>
        </w:rPr>
        <w:t>FHICNY001</w:t>
      </w:r>
      <w:bookmarkStart w:id="16" w:name="_GoBack"/>
      <w:bookmarkEnd w:id="16"/>
    </w:p>
    <w:p w:rsidR="00FB16B9" w:rsidRDefault="00FB16B9" w:rsidP="00FB16B9">
      <w:pPr>
        <w:rPr>
          <w:rFonts w:ascii="Calibri" w:eastAsia="Times New Roman" w:hAnsi="Calibri" w:cs="Times New Roman"/>
          <w:color w:val="000000"/>
        </w:rPr>
      </w:pPr>
      <w:r w:rsidRPr="00524FD8">
        <w:rPr>
          <w:b/>
        </w:rPr>
        <w:t>Generate key</w:t>
      </w:r>
      <w:r>
        <w:rPr>
          <w:b/>
        </w:rPr>
        <w:t>:</w:t>
      </w:r>
      <w:r w:rsidRPr="008A156B">
        <w:rPr>
          <w:rFonts w:ascii="Calibri" w:hAnsi="Calibri"/>
          <w:color w:val="000000"/>
        </w:rPr>
        <w:t xml:space="preserve"> </w:t>
      </w:r>
      <w:r w:rsidRPr="008A156B">
        <w:rPr>
          <w:rFonts w:ascii="Calibri" w:eastAsia="Times New Roman" w:hAnsi="Calibri" w:cs="Times New Roman"/>
          <w:color w:val="000000"/>
        </w:rPr>
        <w:t>entity/</w:t>
      </w:r>
      <w:proofErr w:type="spellStart"/>
      <w:r w:rsidRPr="008A156B">
        <w:rPr>
          <w:rFonts w:ascii="Calibri" w:eastAsia="Times New Roman" w:hAnsi="Calibri" w:cs="Times New Roman"/>
          <w:color w:val="000000"/>
        </w:rPr>
        <w:t>generatekey</w:t>
      </w:r>
      <w:proofErr w:type="spellEnd"/>
      <w:r w:rsidRPr="008A156B">
        <w:rPr>
          <w:rFonts w:ascii="Calibri" w:eastAsia="Times New Roman" w:hAnsi="Calibri" w:cs="Times New Roman"/>
          <w:color w:val="000000"/>
        </w:rPr>
        <w:t>/</w:t>
      </w:r>
      <w:proofErr w:type="spellStart"/>
      <w:r w:rsidR="003230A3">
        <w:rPr>
          <w:rFonts w:ascii="Calibri" w:eastAsia="Times New Roman" w:hAnsi="Calibri" w:cs="Times New Roman"/>
          <w:color w:val="000000"/>
        </w:rPr>
        <w:t>entity</w:t>
      </w:r>
      <w:r w:rsidRPr="008A156B">
        <w:rPr>
          <w:rFonts w:ascii="Calibri" w:eastAsia="Times New Roman" w:hAnsi="Calibri" w:cs="Times New Roman"/>
          <w:color w:val="000000"/>
        </w:rPr>
        <w:t>name</w:t>
      </w:r>
      <w:proofErr w:type="spellEnd"/>
      <w:r w:rsidRPr="008A156B">
        <w:rPr>
          <w:rFonts w:ascii="Calibri" w:eastAsia="Times New Roman" w:hAnsi="Calibri" w:cs="Times New Roman"/>
          <w:color w:val="000000"/>
        </w:rPr>
        <w:t>/</w:t>
      </w:r>
      <w:r w:rsidRPr="00EC1781">
        <w:rPr>
          <w:rFonts w:ascii="Calibri" w:eastAsia="Times New Roman" w:hAnsi="Calibri" w:cs="Times New Roman"/>
          <w:color w:val="000000"/>
        </w:rPr>
        <w:t>FHICNY001</w:t>
      </w:r>
    </w:p>
    <w:p w:rsidR="00FB16B9" w:rsidRDefault="00FB16B9" w:rsidP="00FB16B9">
      <w:pPr>
        <w:rPr>
          <w:rFonts w:ascii="Calibri" w:eastAsia="Times New Roman" w:hAnsi="Calibri" w:cs="Times New Roman"/>
          <w:b/>
          <w:color w:val="000000"/>
        </w:rPr>
      </w:pPr>
      <w:r w:rsidRPr="00EC1781">
        <w:rPr>
          <w:rFonts w:ascii="Calibri" w:eastAsia="Times New Roman" w:hAnsi="Calibri" w:cs="Times New Roman"/>
          <w:b/>
          <w:color w:val="000000"/>
        </w:rPr>
        <w:t>This is the key:</w:t>
      </w:r>
    </w:p>
    <w:p w:rsidR="00FB16B9" w:rsidRPr="00EC1781" w:rsidRDefault="00FB16B9" w:rsidP="00FB16B9">
      <w:pPr>
        <w:rPr>
          <w:rFonts w:ascii="Calibri" w:eastAsia="Times New Roman" w:hAnsi="Calibri" w:cs="Times New Roman"/>
          <w:b/>
          <w:color w:val="000000"/>
        </w:rPr>
      </w:pPr>
      <w:r w:rsidRPr="00783FC7">
        <w:rPr>
          <w:rFonts w:ascii="Calibri" w:eastAsia="Times New Roman" w:hAnsi="Calibri" w:cs="Times New Roman"/>
          <w:b/>
          <w:color w:val="000000"/>
        </w:rPr>
        <w:t>663d1d180aab766e5d73ea84da670684c31cc1af2f46674cd63c4b64d0f77625c99a2ac3ba456759d88bd096b3794ce16650f63e3431a11f4a15f1dd19a4ba37</w:t>
      </w:r>
    </w:p>
    <w:p w:rsidR="007F6369" w:rsidRDefault="007F6369" w:rsidP="00F9568D">
      <w:pPr>
        <w:pStyle w:val="Bodytext"/>
      </w:pPr>
      <w:r>
        <w:t xml:space="preserve">TLE KEY: </w:t>
      </w:r>
      <w:r w:rsidRPr="007F6369">
        <w:t>52290b49153224bdebc54964c53ae0c145d0faabc749bed33b581ac1481134ea4ccd39eb39f2e64cce43d838db24660a6b0013ed33d28783b456c599d19f2cc9</w:t>
      </w:r>
    </w:p>
    <w:p w:rsidR="00FB16B9" w:rsidRDefault="00FB16B9" w:rsidP="00AA16D9">
      <w:pPr>
        <w:pStyle w:val="Heading3"/>
      </w:pPr>
      <w:bookmarkStart w:id="17" w:name="_Toc386710862"/>
    </w:p>
    <w:p w:rsidR="00F70DB3" w:rsidRPr="000E630F" w:rsidRDefault="004F3304" w:rsidP="00AA16D9">
      <w:pPr>
        <w:pStyle w:val="Heading3"/>
      </w:pPr>
      <w:r>
        <w:t>Admin</w:t>
      </w:r>
      <w:r w:rsidR="00F70DB3">
        <w:t xml:space="preserve"> system</w:t>
      </w:r>
      <w:r w:rsidR="00C009DF">
        <w:t xml:space="preserve"> access details</w:t>
      </w:r>
      <w:bookmarkEnd w:id="17"/>
    </w:p>
    <w:p w:rsidR="000E630F" w:rsidRDefault="000E630F" w:rsidP="000E630F">
      <w:pPr>
        <w:pStyle w:val="Bodytext"/>
      </w:pPr>
      <w:r w:rsidRPr="000E630F">
        <w:rPr>
          <w:b/>
        </w:rPr>
        <w:t>Kiosk management URL:</w:t>
      </w:r>
      <w:r>
        <w:rPr>
          <w:b/>
        </w:rPr>
        <w:tab/>
      </w:r>
      <w:r>
        <w:rPr>
          <w:b/>
        </w:rPr>
        <w:tab/>
      </w:r>
      <w:r>
        <w:tab/>
      </w:r>
      <w:r w:rsidR="00FB16B9">
        <w:t>kiosk.</w:t>
      </w:r>
      <w:r w:rsidR="00FB16B9" w:rsidRPr="00FB16B9">
        <w:t>myogph.net</w:t>
      </w:r>
    </w:p>
    <w:p w:rsidR="000E630F" w:rsidRDefault="000E630F" w:rsidP="000E630F">
      <w:pPr>
        <w:pStyle w:val="Bodytext"/>
      </w:pPr>
      <w:r>
        <w:rPr>
          <w:b/>
        </w:rPr>
        <w:t>Kiosk admin user name</w:t>
      </w:r>
      <w:r w:rsidRPr="005C7DE3">
        <w:rPr>
          <w:b/>
        </w:rPr>
        <w:t>:</w:t>
      </w:r>
      <w:r w:rsidRPr="00B279C2">
        <w:tab/>
      </w:r>
      <w:r>
        <w:tab/>
      </w:r>
      <w:r>
        <w:tab/>
      </w:r>
      <w:r w:rsidR="00022DED">
        <w:t>FHICNYTLA</w:t>
      </w:r>
      <w:r w:rsidR="00022DED">
        <w:tab/>
      </w:r>
    </w:p>
    <w:p w:rsidR="000E630F" w:rsidRDefault="000E630F" w:rsidP="000E630F">
      <w:pPr>
        <w:pStyle w:val="Bodytext"/>
      </w:pPr>
      <w:r>
        <w:rPr>
          <w:b/>
        </w:rPr>
        <w:t>Kiosk admin password</w:t>
      </w:r>
      <w:r w:rsidRPr="005C7DE3">
        <w:rPr>
          <w:b/>
        </w:rPr>
        <w:t>:</w:t>
      </w:r>
      <w:r w:rsidRPr="00B279C2">
        <w:tab/>
      </w:r>
      <w:r>
        <w:tab/>
      </w:r>
      <w:r>
        <w:tab/>
      </w:r>
      <w:r w:rsidR="00022DED">
        <w:t>test11</w:t>
      </w:r>
    </w:p>
    <w:p w:rsidR="00BF3EE3" w:rsidRDefault="00BF3EE3" w:rsidP="00BF3EE3">
      <w:pPr>
        <w:keepLines w:val="0"/>
        <w:widowControl/>
        <w:shd w:val="clear" w:color="auto" w:fill="auto"/>
        <w:spacing w:before="0" w:after="0"/>
        <w:rPr>
          <w:b/>
          <w:color w:val="FF0000"/>
        </w:rPr>
      </w:pPr>
    </w:p>
    <w:p w:rsidR="00867DD0" w:rsidRDefault="00B6744D" w:rsidP="00867DD0">
      <w:pPr>
        <w:pStyle w:val="Heading2"/>
      </w:pPr>
      <w:bookmarkStart w:id="18" w:name="_Toc386710870"/>
      <w:r>
        <w:t>Business structure management</w:t>
      </w:r>
    </w:p>
    <w:p w:rsidR="00867DD0" w:rsidRDefault="00C934C5" w:rsidP="00867DD0">
      <w:pPr>
        <w:pStyle w:val="Bodytext"/>
      </w:pPr>
      <w:r>
        <w:t>The management of business structures in our system is the responsibility of the licensee. We will only create the below for the licensee</w:t>
      </w:r>
      <w:proofErr w:type="gramStart"/>
      <w:r>
        <w:t>:</w:t>
      </w:r>
      <w:proofErr w:type="gramEnd"/>
      <w:r>
        <w:br/>
      </w:r>
      <w:r>
        <w:br/>
        <w:t>1. Top Level Entity that will hold all licensee data</w:t>
      </w:r>
    </w:p>
    <w:p w:rsidR="00C934C5" w:rsidRDefault="00C934C5" w:rsidP="00867DD0">
      <w:pPr>
        <w:pStyle w:val="Bodytext"/>
      </w:pPr>
      <w:r>
        <w:t>2. Top Level Admin that will hold all the licensee funds</w:t>
      </w:r>
    </w:p>
    <w:p w:rsidR="006B11EE" w:rsidRDefault="00C934C5" w:rsidP="00867DD0">
      <w:pPr>
        <w:pStyle w:val="Bodytext"/>
      </w:pPr>
      <w:r>
        <w:t xml:space="preserve">3. </w:t>
      </w:r>
      <w:r w:rsidR="006E7C01">
        <w:t>A sub-entity to hold all of the B2B sites for the licensee</w:t>
      </w:r>
    </w:p>
    <w:p w:rsidR="00C15F0C" w:rsidRDefault="00C15F0C" w:rsidP="00867DD0">
      <w:pPr>
        <w:pStyle w:val="Bodytext"/>
      </w:pPr>
    </w:p>
    <w:p w:rsidR="00D00583" w:rsidRDefault="00583B44" w:rsidP="00867DD0">
      <w:pPr>
        <w:pStyle w:val="Bodytext"/>
      </w:pPr>
      <w:r>
        <w:t>Please see below for your structure</w:t>
      </w:r>
      <w:r w:rsidR="006B11EE">
        <w:t xml:space="preserve">, should the name of the Licensee be </w:t>
      </w:r>
      <w:r>
        <w:t>WBGSOFTCNYTLE</w:t>
      </w:r>
      <w:r w:rsidR="006B11EE">
        <w:t xml:space="preserve"> and the</w:t>
      </w:r>
      <w:r w:rsidR="00D00583">
        <w:t xml:space="preserve"> currency will be CNY, the structure created by for the licensee will look like this:</w:t>
      </w:r>
    </w:p>
    <w:p w:rsidR="00D00583" w:rsidRDefault="00FB16B9" w:rsidP="00867DD0">
      <w:pPr>
        <w:pStyle w:val="Bodytext"/>
        <w:rPr>
          <w:noProof/>
          <w:lang w:eastAsia="zh-CN"/>
        </w:rPr>
      </w:pPr>
      <w:r>
        <w:rPr>
          <w:noProof/>
          <w:lang w:eastAsia="zh-CN"/>
        </w:rPr>
        <w:drawing>
          <wp:inline distT="0" distB="0" distL="0" distR="0" wp14:anchorId="458FB2B8" wp14:editId="34C809DF">
            <wp:extent cx="5759450" cy="1247881"/>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247881"/>
                    </a:xfrm>
                    <a:prstGeom prst="rect">
                      <a:avLst/>
                    </a:prstGeom>
                  </pic:spPr>
                </pic:pic>
              </a:graphicData>
            </a:graphic>
          </wp:inline>
        </w:drawing>
      </w:r>
    </w:p>
    <w:p w:rsidR="00581FF4" w:rsidRDefault="00581FF4" w:rsidP="00867DD0">
      <w:pPr>
        <w:pStyle w:val="Bodytext"/>
      </w:pPr>
    </w:p>
    <w:p w:rsidR="00581FF4" w:rsidRDefault="00FB16B9" w:rsidP="00867DD0">
      <w:pPr>
        <w:pStyle w:val="Bodytext"/>
      </w:pPr>
      <w:r>
        <w:t>FHI</w:t>
      </w:r>
      <w:r w:rsidR="00583B44">
        <w:t>CNYTLE</w:t>
      </w:r>
      <w:r w:rsidR="00581FF4">
        <w:t xml:space="preserve"> will be the Top Level Entity for the CNY currency structure for customer </w:t>
      </w:r>
      <w:r>
        <w:t>FHI</w:t>
      </w:r>
      <w:r w:rsidR="00581FF4">
        <w:t>. This entity will hold all of the licensee’s</w:t>
      </w:r>
      <w:r w:rsidR="00E94565">
        <w:t xml:space="preserve"> data for CNY currency and will be set up by us.</w:t>
      </w:r>
    </w:p>
    <w:p w:rsidR="00E94565" w:rsidRDefault="00FB16B9" w:rsidP="00867DD0">
      <w:pPr>
        <w:pStyle w:val="Bodytext"/>
      </w:pPr>
      <w:r>
        <w:t>FHI</w:t>
      </w:r>
      <w:r w:rsidR="00583B44">
        <w:t>CNYTLA</w:t>
      </w:r>
      <w:r w:rsidR="00E94565">
        <w:t xml:space="preserve"> will be the Top Level Admin for the CNY</w:t>
      </w:r>
      <w:r w:rsidR="00583B44">
        <w:t xml:space="preserve"> currency structure for customer </w:t>
      </w:r>
      <w:r>
        <w:t>FHI</w:t>
      </w:r>
      <w:r w:rsidR="00E94565">
        <w:t>. This admin will hold all of the licensee’s depositing power, we will only fund this account and we will not fund/touch any other admin accounts in the system.</w:t>
      </w:r>
    </w:p>
    <w:p w:rsidR="00D93C5C" w:rsidRDefault="00C15F0C" w:rsidP="00C15F0C">
      <w:pPr>
        <w:pStyle w:val="Heading3"/>
      </w:pPr>
      <w:r>
        <w:t>Displaying the business structure over API call</w:t>
      </w:r>
    </w:p>
    <w:p w:rsidR="003C5CF2" w:rsidRDefault="003C5CF2" w:rsidP="00867DD0">
      <w:pPr>
        <w:pStyle w:val="Bodytext"/>
      </w:pPr>
      <w:r>
        <w:t>To see the structure using the Kiosk API call the below call should be made</w:t>
      </w:r>
      <w:r w:rsidR="006A1991">
        <w:t>:</w:t>
      </w:r>
    </w:p>
    <w:p w:rsidR="003C5CF2" w:rsidRPr="006A1991" w:rsidRDefault="003C5CF2" w:rsidP="00867DD0">
      <w:pPr>
        <w:pStyle w:val="Bodytext"/>
        <w:rPr>
          <w:b/>
          <w:i/>
        </w:rPr>
      </w:pPr>
      <w:r w:rsidRPr="006A1991">
        <w:rPr>
          <w:b/>
          <w:i/>
        </w:rPr>
        <w:t xml:space="preserve">Example </w:t>
      </w:r>
      <w:r w:rsidR="000752E6">
        <w:rPr>
          <w:b/>
          <w:i/>
        </w:rPr>
        <w:t xml:space="preserve">API </w:t>
      </w:r>
      <w:r w:rsidRPr="006A1991">
        <w:rPr>
          <w:b/>
          <w:i/>
        </w:rPr>
        <w:t>input code:</w:t>
      </w:r>
    </w:p>
    <w:p w:rsidR="00463407" w:rsidRDefault="00463407" w:rsidP="00867DD0">
      <w:pPr>
        <w:pStyle w:val="Bodytext"/>
        <w:rPr>
          <w:rFonts w:ascii="Helvetica" w:hAnsi="Helvetica" w:cs="Helvetica"/>
          <w:color w:val="333333"/>
          <w:sz w:val="21"/>
          <w:szCs w:val="21"/>
          <w:shd w:val="clear" w:color="auto" w:fill="F5F5F5"/>
        </w:rPr>
      </w:pPr>
      <w:r w:rsidRPr="00463407">
        <w:rPr>
          <w:rFonts w:ascii="Helvetica" w:hAnsi="Helvetica" w:cs="Helvetica"/>
          <w:color w:val="333333"/>
          <w:sz w:val="21"/>
          <w:szCs w:val="21"/>
          <w:shd w:val="clear" w:color="auto" w:fill="F5F5F5"/>
        </w:rPr>
        <w:t xml:space="preserve">URL: </w:t>
      </w:r>
      <w:r w:rsidR="00FB16B9">
        <w:rPr>
          <w:rFonts w:ascii="Helvetica" w:hAnsi="Helvetica" w:cs="Helvetica"/>
          <w:color w:val="333333"/>
          <w:sz w:val="21"/>
          <w:szCs w:val="21"/>
          <w:shd w:val="clear" w:color="auto" w:fill="F5F5F5"/>
        </w:rPr>
        <w:t>https://kioskpublicapi.mightypanda88.com</w:t>
      </w:r>
      <w:r w:rsidRPr="00463407">
        <w:rPr>
          <w:rFonts w:ascii="Helvetica" w:hAnsi="Helvetica" w:cs="Helvetica"/>
          <w:color w:val="333333"/>
          <w:sz w:val="21"/>
          <w:szCs w:val="21"/>
          <w:shd w:val="clear" w:color="auto" w:fill="F5F5F5"/>
        </w:rPr>
        <w:t>/entity/struct</w:t>
      </w:r>
      <w:r w:rsidR="00FB16B9">
        <w:rPr>
          <w:rFonts w:ascii="Helvetica" w:hAnsi="Helvetica" w:cs="Helvetica"/>
          <w:color w:val="333333"/>
          <w:sz w:val="21"/>
          <w:szCs w:val="21"/>
          <w:shd w:val="clear" w:color="auto" w:fill="F5F5F5"/>
        </w:rPr>
        <w:t>ure</w:t>
      </w:r>
    </w:p>
    <w:p w:rsidR="006A1991" w:rsidRDefault="006A1991" w:rsidP="00867DD0">
      <w:pPr>
        <w:pStyle w:val="Bodytext"/>
      </w:pPr>
      <w:r>
        <w:t>Do not forget to add th</w:t>
      </w:r>
      <w:r w:rsidR="008936D8">
        <w:t>e entity key to the HTTP header. In this example the Top Level Entity key is used together with the certificate thus all of the data in the structure is exposed.</w:t>
      </w:r>
    </w:p>
    <w:p w:rsidR="00FB16B9" w:rsidRDefault="001400CA" w:rsidP="00463407">
      <w:pPr>
        <w:keepLines w:val="0"/>
        <w:widowControl/>
        <w:shd w:val="clear" w:color="auto" w:fill="auto"/>
        <w:spacing w:before="0" w:after="0"/>
        <w:rPr>
          <w:i/>
        </w:rPr>
      </w:pPr>
      <w:r w:rsidRPr="001400CA">
        <w:rPr>
          <w:i/>
        </w:rPr>
        <w:t xml:space="preserve">Accept:text/html,application/xhtml+xml,application/xml;q=0.9,*/*;q=0.8Cache-Control: max-age=0Connection: </w:t>
      </w:r>
      <w:proofErr w:type="spellStart"/>
      <w:r w:rsidRPr="001400CA">
        <w:rPr>
          <w:i/>
        </w:rPr>
        <w:t>keep-aliveKeep-Alive:timeout</w:t>
      </w:r>
      <w:proofErr w:type="spellEnd"/>
      <w:r w:rsidRPr="001400CA">
        <w:rPr>
          <w:i/>
        </w:rPr>
        <w:t>=5, max=100Accept-Charset:ISO-8859-1,utf-</w:t>
      </w:r>
      <w:r w:rsidRPr="001400CA">
        <w:rPr>
          <w:i/>
        </w:rPr>
        <w:lastRenderedPageBreak/>
        <w:t>8;q=0.7,*;q=0.3Accept-Language:es-ES,es;q=0.8Pragma: X_ENTITY_KEY: 083e3cc8450065ade3a5944837ec2ff4fd609537a092b6437bb1f63e85cfe9603b9a23f1a35d0822d03bb9c12d66c864afc657c97d542e9e0ca55c98bf7eeed8</w:t>
      </w:r>
    </w:p>
    <w:p w:rsidR="001400CA" w:rsidRPr="001400CA" w:rsidRDefault="001400CA" w:rsidP="001400CA">
      <w:pPr>
        <w:pStyle w:val="Bodytext"/>
      </w:pPr>
    </w:p>
    <w:p w:rsidR="00FA019C" w:rsidRDefault="00FA019C" w:rsidP="00463407">
      <w:pPr>
        <w:keepLines w:val="0"/>
        <w:widowControl/>
        <w:shd w:val="clear" w:color="auto" w:fill="auto"/>
        <w:spacing w:before="0" w:after="0"/>
        <w:rPr>
          <w:rStyle w:val="Emphasis"/>
          <w:b/>
        </w:rPr>
      </w:pPr>
      <w:r w:rsidRPr="00F14610">
        <w:rPr>
          <w:rStyle w:val="Emphasis"/>
          <w:b/>
        </w:rPr>
        <w:t>The API will return JSON as response showing the business structure.</w:t>
      </w:r>
    </w:p>
    <w:p w:rsidR="001400CA" w:rsidRDefault="001400CA" w:rsidP="001400CA">
      <w:pPr>
        <w:pStyle w:val="Bodytext"/>
      </w:pPr>
      <w:r>
        <w:t>{</w:t>
      </w:r>
    </w:p>
    <w:p w:rsidR="001400CA" w:rsidRDefault="001400CA" w:rsidP="001400CA">
      <w:pPr>
        <w:pStyle w:val="Bodytext"/>
      </w:pPr>
      <w:r>
        <w:t xml:space="preserve">    "</w:t>
      </w:r>
      <w:proofErr w:type="gramStart"/>
      <w:r>
        <w:t>result</w:t>
      </w:r>
      <w:proofErr w:type="gramEnd"/>
      <w:r>
        <w:t>": {</w:t>
      </w:r>
    </w:p>
    <w:p w:rsidR="001400CA" w:rsidRDefault="001400CA" w:rsidP="001400CA">
      <w:pPr>
        <w:pStyle w:val="Bodytext"/>
      </w:pPr>
      <w:r>
        <w:t xml:space="preserve">        "</w:t>
      </w:r>
      <w:proofErr w:type="gramStart"/>
      <w:r>
        <w:t>entity</w:t>
      </w:r>
      <w:proofErr w:type="gramEnd"/>
      <w:r>
        <w:t>": {</w:t>
      </w:r>
    </w:p>
    <w:p w:rsidR="001400CA" w:rsidRDefault="001400CA" w:rsidP="001400CA">
      <w:pPr>
        <w:pStyle w:val="Bodytext"/>
      </w:pPr>
      <w:r>
        <w:t xml:space="preserve">            "ENTITYNAME": "FHICNYTLE",</w:t>
      </w:r>
    </w:p>
    <w:p w:rsidR="001400CA" w:rsidRDefault="001400CA" w:rsidP="001400CA">
      <w:pPr>
        <w:pStyle w:val="Bodytext"/>
      </w:pPr>
      <w:r>
        <w:t xml:space="preserve">            "FROZEN": "0"</w:t>
      </w:r>
    </w:p>
    <w:p w:rsidR="001400CA" w:rsidRDefault="001400CA" w:rsidP="001400CA">
      <w:pPr>
        <w:pStyle w:val="Bodytext"/>
      </w:pPr>
      <w:r>
        <w:t xml:space="preserve">        },</w:t>
      </w:r>
    </w:p>
    <w:p w:rsidR="001400CA" w:rsidRDefault="001400CA" w:rsidP="001400CA">
      <w:pPr>
        <w:pStyle w:val="Bodytext"/>
      </w:pPr>
      <w:r>
        <w:t xml:space="preserve">        "</w:t>
      </w:r>
      <w:proofErr w:type="gramStart"/>
      <w:r>
        <w:t>kiosk</w:t>
      </w:r>
      <w:proofErr w:type="gramEnd"/>
      <w:r>
        <w:t>": {</w:t>
      </w:r>
    </w:p>
    <w:p w:rsidR="001400CA" w:rsidRDefault="001400CA" w:rsidP="001400CA">
      <w:pPr>
        <w:pStyle w:val="Bodytext"/>
      </w:pPr>
      <w:r>
        <w:t xml:space="preserve">            "KIOSKNAME": null,</w:t>
      </w:r>
    </w:p>
    <w:p w:rsidR="001400CA" w:rsidRDefault="001400CA" w:rsidP="001400CA">
      <w:pPr>
        <w:pStyle w:val="Bodytext"/>
      </w:pPr>
      <w:r>
        <w:t xml:space="preserve">            "FROZEN": null</w:t>
      </w:r>
    </w:p>
    <w:p w:rsidR="001400CA" w:rsidRDefault="001400CA" w:rsidP="001400CA">
      <w:pPr>
        <w:pStyle w:val="Bodytext"/>
      </w:pPr>
      <w:r>
        <w:t xml:space="preserve">        },</w:t>
      </w:r>
    </w:p>
    <w:p w:rsidR="001400CA" w:rsidRDefault="001400CA" w:rsidP="001400CA">
      <w:pPr>
        <w:pStyle w:val="Bodytext"/>
      </w:pPr>
      <w:r>
        <w:t xml:space="preserve">        "</w:t>
      </w:r>
      <w:proofErr w:type="gramStart"/>
      <w:r>
        <w:t>admins</w:t>
      </w:r>
      <w:proofErr w:type="gramEnd"/>
      <w:r>
        <w:t>": [</w:t>
      </w:r>
    </w:p>
    <w:p w:rsidR="001400CA" w:rsidRDefault="001400CA" w:rsidP="001400CA">
      <w:pPr>
        <w:pStyle w:val="Bodytext"/>
      </w:pPr>
      <w:r>
        <w:t xml:space="preserve">            {</w:t>
      </w:r>
    </w:p>
    <w:p w:rsidR="001400CA" w:rsidRDefault="001400CA" w:rsidP="001400CA">
      <w:pPr>
        <w:pStyle w:val="Bodytext"/>
      </w:pPr>
      <w:r>
        <w:t xml:space="preserve">                "ADMINNAME": "FHICNYTLA",</w:t>
      </w:r>
    </w:p>
    <w:p w:rsidR="001400CA" w:rsidRDefault="001400CA" w:rsidP="001400CA">
      <w:pPr>
        <w:pStyle w:val="Bodytext"/>
      </w:pPr>
      <w:r>
        <w:t xml:space="preserve">                "DEPOSITBALANCE": "0",</w:t>
      </w:r>
    </w:p>
    <w:p w:rsidR="001400CA" w:rsidRDefault="001400CA" w:rsidP="001400CA">
      <w:pPr>
        <w:pStyle w:val="Bodytext"/>
      </w:pPr>
      <w:r>
        <w:t xml:space="preserve">                "ISDEPOSITOWNER": "0",</w:t>
      </w:r>
    </w:p>
    <w:p w:rsidR="001400CA" w:rsidRDefault="001400CA" w:rsidP="001400CA">
      <w:pPr>
        <w:pStyle w:val="Bodytext"/>
      </w:pPr>
      <w:r>
        <w:t xml:space="preserve">                "ISDEPOSITMANAGER": "0",</w:t>
      </w:r>
    </w:p>
    <w:p w:rsidR="001400CA" w:rsidRDefault="001400CA" w:rsidP="001400CA">
      <w:pPr>
        <w:pStyle w:val="Bodytext"/>
      </w:pPr>
      <w:r>
        <w:t xml:space="preserve">                "BONUSBALANCE": "0",</w:t>
      </w:r>
    </w:p>
    <w:p w:rsidR="001400CA" w:rsidRDefault="001400CA" w:rsidP="001400CA">
      <w:pPr>
        <w:pStyle w:val="Bodytext"/>
      </w:pPr>
      <w:r>
        <w:t xml:space="preserve">                "ISBONUSOWNER": "0",</w:t>
      </w:r>
    </w:p>
    <w:p w:rsidR="001400CA" w:rsidRDefault="001400CA" w:rsidP="001400CA">
      <w:pPr>
        <w:pStyle w:val="Bodytext"/>
      </w:pPr>
      <w:r>
        <w:t xml:space="preserve">                "ISBONUSMANAGER": "0",</w:t>
      </w:r>
    </w:p>
    <w:p w:rsidR="001400CA" w:rsidRDefault="001400CA" w:rsidP="001400CA">
      <w:pPr>
        <w:pStyle w:val="Bodytext"/>
      </w:pPr>
      <w:r>
        <w:t xml:space="preserve">                "FROZEN": "0"</w:t>
      </w:r>
    </w:p>
    <w:p w:rsidR="001400CA" w:rsidRDefault="001400CA" w:rsidP="001400CA">
      <w:pPr>
        <w:pStyle w:val="Bodytext"/>
      </w:pPr>
      <w:r>
        <w:t xml:space="preserve">            }</w:t>
      </w:r>
    </w:p>
    <w:p w:rsidR="001400CA" w:rsidRDefault="001400CA" w:rsidP="001400CA">
      <w:pPr>
        <w:pStyle w:val="Bodytext"/>
      </w:pPr>
      <w:r>
        <w:t xml:space="preserve">        ],</w:t>
      </w:r>
    </w:p>
    <w:p w:rsidR="001400CA" w:rsidRDefault="001400CA" w:rsidP="001400CA">
      <w:pPr>
        <w:pStyle w:val="Bodytext"/>
      </w:pPr>
      <w:r>
        <w:t xml:space="preserve">        "</w:t>
      </w:r>
      <w:proofErr w:type="spellStart"/>
      <w:proofErr w:type="gramStart"/>
      <w:r>
        <w:t>childs</w:t>
      </w:r>
      <w:proofErr w:type="spellEnd"/>
      <w:proofErr w:type="gramEnd"/>
      <w:r>
        <w:t>": [</w:t>
      </w:r>
    </w:p>
    <w:p w:rsidR="001400CA" w:rsidRDefault="001400CA" w:rsidP="001400CA">
      <w:pPr>
        <w:pStyle w:val="Bodytext"/>
      </w:pPr>
      <w:r>
        <w:t xml:space="preserve">            {</w:t>
      </w:r>
    </w:p>
    <w:p w:rsidR="001400CA" w:rsidRDefault="001400CA" w:rsidP="001400CA">
      <w:pPr>
        <w:pStyle w:val="Bodytext"/>
      </w:pPr>
      <w:r>
        <w:t xml:space="preserve">                "</w:t>
      </w:r>
      <w:proofErr w:type="gramStart"/>
      <w:r>
        <w:t>entity</w:t>
      </w:r>
      <w:proofErr w:type="gramEnd"/>
      <w:r>
        <w:t>": {</w:t>
      </w:r>
    </w:p>
    <w:p w:rsidR="001400CA" w:rsidRDefault="001400CA" w:rsidP="001400CA">
      <w:pPr>
        <w:pStyle w:val="Bodytext"/>
      </w:pPr>
      <w:r>
        <w:t xml:space="preserve">                    "ENTITYNAME": "FHICNYSTRUCTURE",</w:t>
      </w:r>
    </w:p>
    <w:p w:rsidR="001400CA" w:rsidRDefault="001400CA" w:rsidP="001400CA">
      <w:pPr>
        <w:pStyle w:val="Bodytext"/>
      </w:pPr>
      <w:r>
        <w:t xml:space="preserve">                    "FROZEN": "0"</w:t>
      </w:r>
    </w:p>
    <w:p w:rsidR="001400CA" w:rsidRDefault="001400CA" w:rsidP="001400CA">
      <w:pPr>
        <w:pStyle w:val="Bodytext"/>
      </w:pPr>
      <w:r>
        <w:t xml:space="preserve">                },</w:t>
      </w:r>
    </w:p>
    <w:p w:rsidR="001400CA" w:rsidRDefault="001400CA" w:rsidP="001400CA">
      <w:pPr>
        <w:pStyle w:val="Bodytext"/>
      </w:pPr>
      <w:r>
        <w:t xml:space="preserve">                "</w:t>
      </w:r>
      <w:proofErr w:type="gramStart"/>
      <w:r>
        <w:t>kiosk</w:t>
      </w:r>
      <w:proofErr w:type="gramEnd"/>
      <w:r>
        <w:t>": {</w:t>
      </w:r>
    </w:p>
    <w:p w:rsidR="001400CA" w:rsidRDefault="001400CA" w:rsidP="001400CA">
      <w:pPr>
        <w:pStyle w:val="Bodytext"/>
      </w:pPr>
      <w:r>
        <w:t xml:space="preserve">                    "KIOSKNAME": null,</w:t>
      </w:r>
    </w:p>
    <w:p w:rsidR="001400CA" w:rsidRDefault="001400CA" w:rsidP="001400CA">
      <w:pPr>
        <w:pStyle w:val="Bodytext"/>
      </w:pPr>
      <w:r>
        <w:t xml:space="preserve">                    "FROZEN": null</w:t>
      </w:r>
    </w:p>
    <w:p w:rsidR="001400CA" w:rsidRDefault="001400CA" w:rsidP="001400CA">
      <w:pPr>
        <w:pStyle w:val="Bodytext"/>
      </w:pPr>
      <w:r>
        <w:t xml:space="preserve">                },</w:t>
      </w:r>
    </w:p>
    <w:p w:rsidR="001400CA" w:rsidRDefault="001400CA" w:rsidP="001400CA">
      <w:pPr>
        <w:pStyle w:val="Bodytext"/>
      </w:pPr>
      <w:r>
        <w:t xml:space="preserve">                "</w:t>
      </w:r>
      <w:proofErr w:type="gramStart"/>
      <w:r>
        <w:t>admins</w:t>
      </w:r>
      <w:proofErr w:type="gramEnd"/>
      <w:r>
        <w:t>": [],</w:t>
      </w:r>
    </w:p>
    <w:p w:rsidR="001400CA" w:rsidRDefault="001400CA" w:rsidP="001400CA">
      <w:pPr>
        <w:pStyle w:val="Bodytext"/>
      </w:pPr>
      <w:r>
        <w:t xml:space="preserve">                "</w:t>
      </w:r>
      <w:proofErr w:type="spellStart"/>
      <w:proofErr w:type="gramStart"/>
      <w:r>
        <w:t>childs</w:t>
      </w:r>
      <w:proofErr w:type="spellEnd"/>
      <w:proofErr w:type="gramEnd"/>
      <w:r>
        <w:t>": [</w:t>
      </w:r>
    </w:p>
    <w:p w:rsidR="001400CA" w:rsidRDefault="001400CA" w:rsidP="001400CA">
      <w:pPr>
        <w:pStyle w:val="Bodytext"/>
      </w:pPr>
      <w:r>
        <w:lastRenderedPageBreak/>
        <w:t xml:space="preserve">                    {</w:t>
      </w:r>
    </w:p>
    <w:p w:rsidR="001400CA" w:rsidRDefault="001400CA" w:rsidP="001400CA">
      <w:pPr>
        <w:pStyle w:val="Bodytext"/>
      </w:pPr>
      <w:r>
        <w:t xml:space="preserve">                        "</w:t>
      </w:r>
      <w:proofErr w:type="gramStart"/>
      <w:r>
        <w:t>entity</w:t>
      </w:r>
      <w:proofErr w:type="gramEnd"/>
      <w:r>
        <w:t>": {</w:t>
      </w:r>
    </w:p>
    <w:p w:rsidR="001400CA" w:rsidRDefault="001400CA" w:rsidP="001400CA">
      <w:pPr>
        <w:pStyle w:val="Bodytext"/>
      </w:pPr>
      <w:r>
        <w:t xml:space="preserve">                            "ENTITYNAME": "FHICNY001",</w:t>
      </w:r>
    </w:p>
    <w:p w:rsidR="001400CA" w:rsidRDefault="001400CA" w:rsidP="001400CA">
      <w:pPr>
        <w:pStyle w:val="Bodytext"/>
      </w:pPr>
      <w:r>
        <w:t xml:space="preserve">                            "FROZEN": "0"</w:t>
      </w:r>
    </w:p>
    <w:p w:rsidR="001400CA" w:rsidRDefault="001400CA" w:rsidP="001400CA">
      <w:pPr>
        <w:pStyle w:val="Bodytext"/>
      </w:pPr>
      <w:r>
        <w:t xml:space="preserve">                        },</w:t>
      </w:r>
    </w:p>
    <w:p w:rsidR="001400CA" w:rsidRDefault="001400CA" w:rsidP="001400CA">
      <w:pPr>
        <w:pStyle w:val="Bodytext"/>
      </w:pPr>
      <w:r>
        <w:t xml:space="preserve">                        "</w:t>
      </w:r>
      <w:proofErr w:type="gramStart"/>
      <w:r>
        <w:t>kiosk</w:t>
      </w:r>
      <w:proofErr w:type="gramEnd"/>
      <w:r>
        <w:t>": {</w:t>
      </w:r>
    </w:p>
    <w:p w:rsidR="001400CA" w:rsidRDefault="001400CA" w:rsidP="001400CA">
      <w:pPr>
        <w:pStyle w:val="Bodytext"/>
      </w:pPr>
      <w:r>
        <w:t xml:space="preserve">                            "KIOSKNAME": "FHICNY001",</w:t>
      </w:r>
    </w:p>
    <w:p w:rsidR="001400CA" w:rsidRDefault="001400CA" w:rsidP="001400CA">
      <w:pPr>
        <w:pStyle w:val="Bodytext"/>
      </w:pPr>
      <w:r>
        <w:t xml:space="preserve">                            "FROZEN": "0"</w:t>
      </w:r>
    </w:p>
    <w:p w:rsidR="001400CA" w:rsidRDefault="001400CA" w:rsidP="001400CA">
      <w:pPr>
        <w:pStyle w:val="Bodytext"/>
      </w:pPr>
      <w:r>
        <w:t xml:space="preserve">                        },</w:t>
      </w:r>
    </w:p>
    <w:p w:rsidR="001400CA" w:rsidRDefault="001400CA" w:rsidP="001400CA">
      <w:pPr>
        <w:pStyle w:val="Bodytext"/>
      </w:pPr>
      <w:r>
        <w:t xml:space="preserve">                        "</w:t>
      </w:r>
      <w:proofErr w:type="gramStart"/>
      <w:r>
        <w:t>admins</w:t>
      </w:r>
      <w:proofErr w:type="gramEnd"/>
      <w:r>
        <w:t>": [</w:t>
      </w:r>
    </w:p>
    <w:p w:rsidR="001400CA" w:rsidRDefault="001400CA" w:rsidP="001400CA">
      <w:pPr>
        <w:pStyle w:val="Bodytext"/>
      </w:pPr>
      <w:r>
        <w:t xml:space="preserve">                            {</w:t>
      </w:r>
    </w:p>
    <w:p w:rsidR="001400CA" w:rsidRDefault="001400CA" w:rsidP="001400CA">
      <w:pPr>
        <w:pStyle w:val="Bodytext"/>
      </w:pPr>
      <w:r>
        <w:t xml:space="preserve">                                "ADMINNAME": "FHICNY001",</w:t>
      </w:r>
    </w:p>
    <w:p w:rsidR="001400CA" w:rsidRDefault="001400CA" w:rsidP="001400CA">
      <w:pPr>
        <w:pStyle w:val="Bodytext"/>
      </w:pPr>
      <w:r>
        <w:t xml:space="preserve">                                "DEPOSITBALANCE": "0",</w:t>
      </w:r>
    </w:p>
    <w:p w:rsidR="001400CA" w:rsidRDefault="001400CA" w:rsidP="001400CA">
      <w:pPr>
        <w:pStyle w:val="Bodytext"/>
      </w:pPr>
      <w:r>
        <w:t xml:space="preserve">                                "ISDEPOSITOWNER": "0",</w:t>
      </w:r>
    </w:p>
    <w:p w:rsidR="001400CA" w:rsidRDefault="001400CA" w:rsidP="001400CA">
      <w:pPr>
        <w:pStyle w:val="Bodytext"/>
      </w:pPr>
      <w:r>
        <w:t xml:space="preserve">                                "ISDEPOSITMANAGER": "0",</w:t>
      </w:r>
    </w:p>
    <w:p w:rsidR="001400CA" w:rsidRDefault="001400CA" w:rsidP="001400CA">
      <w:pPr>
        <w:pStyle w:val="Bodytext"/>
      </w:pPr>
      <w:r>
        <w:t xml:space="preserve">                                "BONUSBALANCE": "0",</w:t>
      </w:r>
    </w:p>
    <w:p w:rsidR="001400CA" w:rsidRDefault="001400CA" w:rsidP="001400CA">
      <w:pPr>
        <w:pStyle w:val="Bodytext"/>
      </w:pPr>
      <w:r>
        <w:t xml:space="preserve">                                "ISBONUSOWNER": "0",</w:t>
      </w:r>
    </w:p>
    <w:p w:rsidR="001400CA" w:rsidRDefault="001400CA" w:rsidP="001400CA">
      <w:pPr>
        <w:pStyle w:val="Bodytext"/>
      </w:pPr>
      <w:r>
        <w:t xml:space="preserve">                                "ISBONUSMANAGER": "0",</w:t>
      </w:r>
    </w:p>
    <w:p w:rsidR="001400CA" w:rsidRDefault="001400CA" w:rsidP="001400CA">
      <w:pPr>
        <w:pStyle w:val="Bodytext"/>
      </w:pPr>
      <w:r>
        <w:t xml:space="preserve">                                "FROZEN": "0"</w:t>
      </w:r>
    </w:p>
    <w:p w:rsidR="001400CA" w:rsidRDefault="001400CA" w:rsidP="001400CA">
      <w:pPr>
        <w:pStyle w:val="Bodytext"/>
      </w:pPr>
      <w:r>
        <w:t xml:space="preserve">                            }</w:t>
      </w:r>
    </w:p>
    <w:p w:rsidR="001400CA" w:rsidRDefault="001400CA" w:rsidP="001400CA">
      <w:pPr>
        <w:pStyle w:val="Bodytext"/>
      </w:pPr>
      <w:r>
        <w:t xml:space="preserve">                        ],</w:t>
      </w:r>
    </w:p>
    <w:p w:rsidR="001400CA" w:rsidRDefault="001400CA" w:rsidP="001400CA">
      <w:pPr>
        <w:pStyle w:val="Bodytext"/>
      </w:pPr>
      <w:r>
        <w:t xml:space="preserve">                        "</w:t>
      </w:r>
      <w:proofErr w:type="spellStart"/>
      <w:proofErr w:type="gramStart"/>
      <w:r>
        <w:t>childs</w:t>
      </w:r>
      <w:proofErr w:type="spellEnd"/>
      <w:proofErr w:type="gramEnd"/>
      <w:r>
        <w:t>": []</w:t>
      </w:r>
    </w:p>
    <w:p w:rsidR="001400CA" w:rsidRDefault="001400CA" w:rsidP="001400CA">
      <w:pPr>
        <w:pStyle w:val="Bodytext"/>
      </w:pPr>
      <w:r>
        <w:t xml:space="preserve">                    }</w:t>
      </w:r>
    </w:p>
    <w:p w:rsidR="001400CA" w:rsidRDefault="001400CA" w:rsidP="001400CA">
      <w:pPr>
        <w:pStyle w:val="Bodytext"/>
      </w:pPr>
      <w:r>
        <w:t xml:space="preserve">                ]</w:t>
      </w:r>
    </w:p>
    <w:p w:rsidR="001400CA" w:rsidRDefault="001400CA" w:rsidP="001400CA">
      <w:pPr>
        <w:pStyle w:val="Bodytext"/>
      </w:pPr>
      <w:r>
        <w:t xml:space="preserve">            }</w:t>
      </w:r>
    </w:p>
    <w:p w:rsidR="001400CA" w:rsidRDefault="001400CA" w:rsidP="001400CA">
      <w:pPr>
        <w:pStyle w:val="Bodytext"/>
      </w:pPr>
      <w:r>
        <w:t xml:space="preserve">        ]</w:t>
      </w:r>
    </w:p>
    <w:p w:rsidR="001400CA" w:rsidRDefault="001400CA" w:rsidP="001400CA">
      <w:pPr>
        <w:pStyle w:val="Bodytext"/>
      </w:pPr>
      <w:r>
        <w:t xml:space="preserve">    }</w:t>
      </w:r>
    </w:p>
    <w:p w:rsidR="001400CA" w:rsidRPr="001400CA" w:rsidRDefault="001400CA" w:rsidP="001400CA">
      <w:pPr>
        <w:pStyle w:val="Bodytext"/>
      </w:pPr>
      <w:r>
        <w:t>}</w:t>
      </w:r>
    </w:p>
    <w:p w:rsidR="007D082C" w:rsidRPr="009C690E" w:rsidRDefault="007A6ABD" w:rsidP="009C690E">
      <w:pPr>
        <w:pStyle w:val="Heading3"/>
        <w:rPr>
          <w:b w:val="0"/>
          <w:bCs w:val="0"/>
          <w:iCs w:val="0"/>
          <w:sz w:val="20"/>
          <w:szCs w:val="16"/>
        </w:rPr>
      </w:pPr>
      <w:r>
        <w:t>Creating a new sub-structure</w:t>
      </w:r>
    </w:p>
    <w:p w:rsidR="007D082C" w:rsidRDefault="008B24A8" w:rsidP="007D082C">
      <w:pPr>
        <w:rPr>
          <w:rStyle w:val="Emphasis"/>
          <w:i w:val="0"/>
        </w:rPr>
      </w:pPr>
      <w:r>
        <w:rPr>
          <w:rStyle w:val="Emphasis"/>
          <w:i w:val="0"/>
        </w:rPr>
        <w:t xml:space="preserve">The API offers the licensee the possibility to create sub-structures, each of the sub-structures should belong to a specific </w:t>
      </w:r>
      <w:r w:rsidR="00AD299D">
        <w:rPr>
          <w:rStyle w:val="Emphasis"/>
          <w:i w:val="0"/>
        </w:rPr>
        <w:t xml:space="preserve">B2B </w:t>
      </w:r>
      <w:r>
        <w:rPr>
          <w:rStyle w:val="Emphasis"/>
          <w:i w:val="0"/>
        </w:rPr>
        <w:t>customer of the licensee.</w:t>
      </w:r>
      <w:r w:rsidR="00AD299D">
        <w:rPr>
          <w:rStyle w:val="Emphasis"/>
          <w:i w:val="0"/>
        </w:rPr>
        <w:t xml:space="preserve"> The licensee must provide the B2B customer with the private SSL certificate sent by us and the licensee must generate an entity key for the sub-structure to restrict API access to that specific sub-structure only.</w:t>
      </w:r>
    </w:p>
    <w:p w:rsidR="004D4AC9" w:rsidRDefault="004D4AC9" w:rsidP="004D4AC9">
      <w:pPr>
        <w:pStyle w:val="Bodytext"/>
      </w:pPr>
      <w:r>
        <w:t>To create a new sub-entity using the Kiosk API the below call should be made:</w:t>
      </w:r>
    </w:p>
    <w:p w:rsidR="004D4AC9" w:rsidRPr="006A1991" w:rsidRDefault="004D4AC9" w:rsidP="004D4AC9">
      <w:pPr>
        <w:pStyle w:val="Bodytext"/>
        <w:rPr>
          <w:b/>
          <w:i/>
        </w:rPr>
      </w:pPr>
      <w:r w:rsidRPr="006A1991">
        <w:rPr>
          <w:b/>
          <w:i/>
        </w:rPr>
        <w:t xml:space="preserve">Example </w:t>
      </w:r>
      <w:r>
        <w:rPr>
          <w:b/>
          <w:i/>
        </w:rPr>
        <w:t xml:space="preserve">API </w:t>
      </w:r>
      <w:r w:rsidRPr="006A1991">
        <w:rPr>
          <w:b/>
          <w:i/>
        </w:rPr>
        <w:t>input code:</w:t>
      </w:r>
    </w:p>
    <w:p w:rsidR="00463407" w:rsidRDefault="00463407" w:rsidP="004D4AC9">
      <w:pPr>
        <w:pStyle w:val="Bodytext"/>
        <w:rPr>
          <w:color w:val="333333"/>
          <w:szCs w:val="20"/>
          <w:shd w:val="clear" w:color="auto" w:fill="F5F5F5"/>
        </w:rPr>
      </w:pPr>
      <w:r>
        <w:rPr>
          <w:color w:val="333333"/>
          <w:szCs w:val="20"/>
          <w:shd w:val="clear" w:color="auto" w:fill="F5F5F5"/>
        </w:rPr>
        <w:t>URL:</w:t>
      </w:r>
      <w:r w:rsidR="00FB16B9">
        <w:rPr>
          <w:color w:val="333333"/>
          <w:szCs w:val="20"/>
          <w:shd w:val="clear" w:color="auto" w:fill="F5F5F5"/>
        </w:rPr>
        <w:t>https://kioskpublicapi.mightypanda88.com</w:t>
      </w:r>
      <w:r w:rsidRPr="00463407">
        <w:rPr>
          <w:color w:val="333333"/>
          <w:szCs w:val="20"/>
          <w:shd w:val="clear" w:color="auto" w:fill="F5F5F5"/>
        </w:rPr>
        <w:t>/</w:t>
      </w:r>
      <w:r w:rsidR="00FA019C" w:rsidRPr="004E09ED">
        <w:rPr>
          <w:color w:val="333333"/>
          <w:szCs w:val="20"/>
          <w:shd w:val="clear" w:color="auto" w:fill="F5F5F5"/>
        </w:rPr>
        <w:t>entity/create/</w:t>
      </w:r>
      <w:r w:rsidR="00FB16B9">
        <w:rPr>
          <w:color w:val="333333"/>
          <w:szCs w:val="20"/>
          <w:shd w:val="clear" w:color="auto" w:fill="F5F5F5"/>
        </w:rPr>
        <w:t>entity</w:t>
      </w:r>
      <w:r w:rsidR="00FA019C" w:rsidRPr="004E09ED">
        <w:rPr>
          <w:color w:val="333333"/>
          <w:szCs w:val="20"/>
          <w:shd w:val="clear" w:color="auto" w:fill="F5F5F5"/>
        </w:rPr>
        <w:t>name/</w:t>
      </w:r>
      <w:r w:rsidR="00FB16B9" w:rsidRPr="00FB16B9">
        <w:rPr>
          <w:color w:val="333333"/>
          <w:szCs w:val="20"/>
          <w:shd w:val="clear" w:color="auto" w:fill="F5F5F5"/>
        </w:rPr>
        <w:t>FHICNY001</w:t>
      </w:r>
      <w:r w:rsidR="00FA019C" w:rsidRPr="004E09ED">
        <w:rPr>
          <w:color w:val="333333"/>
          <w:szCs w:val="20"/>
          <w:shd w:val="clear" w:color="auto" w:fill="F5F5F5"/>
        </w:rPr>
        <w:t>/parententityname/</w:t>
      </w:r>
      <w:r w:rsidR="00FB16B9" w:rsidRPr="00FB16B9">
        <w:rPr>
          <w:color w:val="333333"/>
          <w:szCs w:val="20"/>
          <w:shd w:val="clear" w:color="auto" w:fill="F5F5F5"/>
        </w:rPr>
        <w:t>FHICNYSTRUCTURE</w:t>
      </w:r>
    </w:p>
    <w:p w:rsidR="004D4AC9" w:rsidRDefault="00463407" w:rsidP="004D4AC9">
      <w:pPr>
        <w:pStyle w:val="Bodytext"/>
      </w:pPr>
      <w:r>
        <w:lastRenderedPageBreak/>
        <w:t xml:space="preserve"> </w:t>
      </w:r>
      <w:r w:rsidR="004D4AC9">
        <w:t>Do not forget to add the entity key to the HTTP header. In this example the Top Level Entity key is used together with the certificate thus all of the data in the structure is exposed.</w:t>
      </w:r>
    </w:p>
    <w:p w:rsidR="001400CA" w:rsidRDefault="00FA019C" w:rsidP="004D4AC9">
      <w:pPr>
        <w:pStyle w:val="Bodytext"/>
        <w:rPr>
          <w:i/>
        </w:rPr>
      </w:pPr>
      <w:r w:rsidRPr="00FA019C">
        <w:rPr>
          <w:i/>
        </w:rPr>
        <w:t xml:space="preserve">Accept:text/html,application/xhtml+xml,application/xml;q=0.9,*/*;q=0.8,Cache-Control: max-age=0,Connection: </w:t>
      </w:r>
      <w:proofErr w:type="spellStart"/>
      <w:r w:rsidRPr="00FA019C">
        <w:rPr>
          <w:i/>
        </w:rPr>
        <w:t>keep-alive,Keep-Alive:timeout</w:t>
      </w:r>
      <w:proofErr w:type="spellEnd"/>
      <w:r w:rsidRPr="00FA019C">
        <w:rPr>
          <w:i/>
        </w:rPr>
        <w:t>=5, max=100,Accept-Charset:ISO-8859-1,utf-8;q=0.7,*;q=0.3,Accept-Language:es-ES,es;q=0.8,Pragma: ,X_ENTITY_KEY</w:t>
      </w:r>
      <w:r w:rsidR="00463407" w:rsidRPr="00463407">
        <w:rPr>
          <w:i/>
        </w:rPr>
        <w:t xml:space="preserve">: </w:t>
      </w:r>
      <w:r w:rsidR="001400CA" w:rsidRPr="001400CA">
        <w:rPr>
          <w:i/>
        </w:rPr>
        <w:t xml:space="preserve">083e3cc8450065ade3a5944837ec2ff4fd609537a092b6437bb1f63e85cfe9603b9a23f1a35d0822d03bb9c12d66c864afc657c97d542e9e0ca55c98bf7eeed8 </w:t>
      </w:r>
    </w:p>
    <w:p w:rsidR="0015394A" w:rsidRDefault="0015394A" w:rsidP="004D4AC9">
      <w:pPr>
        <w:pStyle w:val="Bodytext"/>
        <w:rPr>
          <w:b/>
          <w:i/>
        </w:rPr>
      </w:pPr>
      <w:r w:rsidRPr="00EE5524">
        <w:rPr>
          <w:b/>
          <w:i/>
        </w:rPr>
        <w:t xml:space="preserve">The API will return JSON as response showing </w:t>
      </w:r>
      <w:r w:rsidR="00F14610">
        <w:rPr>
          <w:b/>
          <w:i/>
        </w:rPr>
        <w:t>the sub-entity i</w:t>
      </w:r>
      <w:r>
        <w:rPr>
          <w:b/>
          <w:i/>
        </w:rPr>
        <w:t>s created:</w:t>
      </w:r>
    </w:p>
    <w:p w:rsidR="0015394A" w:rsidRPr="0015394A" w:rsidRDefault="0015394A" w:rsidP="0015394A">
      <w:pPr>
        <w:pStyle w:val="Bodytext"/>
      </w:pPr>
      <w:r w:rsidRPr="0015394A">
        <w:t>{</w:t>
      </w:r>
    </w:p>
    <w:p w:rsidR="0015394A" w:rsidRPr="0015394A" w:rsidRDefault="0015394A" w:rsidP="0015394A">
      <w:pPr>
        <w:pStyle w:val="Bodytext"/>
      </w:pPr>
      <w:r w:rsidRPr="0015394A">
        <w:t xml:space="preserve">    "</w:t>
      </w:r>
      <w:proofErr w:type="gramStart"/>
      <w:r w:rsidRPr="0015394A">
        <w:t>result</w:t>
      </w:r>
      <w:proofErr w:type="gramEnd"/>
      <w:r w:rsidRPr="0015394A">
        <w:t>": "Business entity is successful created"</w:t>
      </w:r>
    </w:p>
    <w:p w:rsidR="0015394A" w:rsidRPr="0015394A" w:rsidRDefault="0015394A" w:rsidP="0015394A">
      <w:pPr>
        <w:pStyle w:val="Bodytext"/>
      </w:pPr>
      <w:r w:rsidRPr="0015394A">
        <w:t>}</w:t>
      </w:r>
    </w:p>
    <w:p w:rsidR="00D35E4E" w:rsidRDefault="00AA7ABF" w:rsidP="00D005E8">
      <w:pPr>
        <w:pStyle w:val="Heading3"/>
      </w:pPr>
      <w:r>
        <w:t>Generating entity key for Kiosk API access for a sub-entity</w:t>
      </w:r>
    </w:p>
    <w:p w:rsidR="00AA7ABF" w:rsidRPr="00D35E4E" w:rsidRDefault="00D73F7E" w:rsidP="004D4AC9">
      <w:pPr>
        <w:pStyle w:val="Bodytext"/>
      </w:pPr>
      <w:r>
        <w:t>In order for the owner of the sub-entity to have secure API access they need to be given the Kiosk API integration SSL certificate generated by us and the licensee must generate the entity key for the owner of the sub-entity.</w:t>
      </w:r>
    </w:p>
    <w:p w:rsidR="00D73F7E" w:rsidRDefault="00D73F7E" w:rsidP="00D73F7E">
      <w:pPr>
        <w:pStyle w:val="Bodytext"/>
      </w:pPr>
      <w:r>
        <w:t>To create a new sub-entity key using the Kiosk API the below call should be made:</w:t>
      </w:r>
    </w:p>
    <w:p w:rsidR="00D73F7E" w:rsidRPr="006A1991" w:rsidRDefault="00D73F7E" w:rsidP="00D73F7E">
      <w:pPr>
        <w:pStyle w:val="Bodytext"/>
        <w:rPr>
          <w:b/>
          <w:i/>
        </w:rPr>
      </w:pPr>
      <w:r w:rsidRPr="006A1991">
        <w:rPr>
          <w:b/>
          <w:i/>
        </w:rPr>
        <w:t xml:space="preserve">Example </w:t>
      </w:r>
      <w:r>
        <w:rPr>
          <w:b/>
          <w:i/>
        </w:rPr>
        <w:t xml:space="preserve">API </w:t>
      </w:r>
      <w:r w:rsidRPr="006A1991">
        <w:rPr>
          <w:b/>
          <w:i/>
        </w:rPr>
        <w:t>input code:</w:t>
      </w:r>
    </w:p>
    <w:p w:rsidR="00566F28" w:rsidRDefault="00FB16B9" w:rsidP="00D73F7E">
      <w:pPr>
        <w:pStyle w:val="Bodytext"/>
        <w:rPr>
          <w:i/>
        </w:rPr>
      </w:pPr>
      <w:r>
        <w:rPr>
          <w:i/>
        </w:rPr>
        <w:t>https://kioskpublicapi.mightypanda88.com</w:t>
      </w:r>
      <w:r w:rsidR="00566F28" w:rsidRPr="004E09ED">
        <w:rPr>
          <w:i/>
        </w:rPr>
        <w:t>/</w:t>
      </w:r>
      <w:r w:rsidR="00463407" w:rsidRPr="00463407">
        <w:rPr>
          <w:i/>
        </w:rPr>
        <w:t>entity/generatekey/name/</w:t>
      </w:r>
      <w:r>
        <w:rPr>
          <w:i/>
        </w:rPr>
        <w:t>FHI</w:t>
      </w:r>
      <w:r w:rsidR="00463407" w:rsidRPr="00463407">
        <w:rPr>
          <w:i/>
        </w:rPr>
        <w:t>CNY</w:t>
      </w:r>
      <w:r w:rsidR="001400CA">
        <w:rPr>
          <w:i/>
        </w:rPr>
        <w:t>001</w:t>
      </w:r>
    </w:p>
    <w:p w:rsidR="00D73F7E" w:rsidRDefault="00D73F7E" w:rsidP="00D73F7E">
      <w:pPr>
        <w:pStyle w:val="Bodytext"/>
      </w:pPr>
      <w:r>
        <w:t>Do not forget to add the entity key to the HTTP header. In this example the Top Level Entity key is used together with the certificate thus all of the data in the structure is exposed.</w:t>
      </w:r>
    </w:p>
    <w:p w:rsidR="001400CA" w:rsidRDefault="00463407" w:rsidP="00D73F7E">
      <w:pPr>
        <w:pStyle w:val="Bodytext"/>
        <w:rPr>
          <w:i/>
        </w:rPr>
      </w:pPr>
      <w:r w:rsidRPr="00463407">
        <w:rPr>
          <w:i/>
        </w:rPr>
        <w:t xml:space="preserve">Accept:text/html,application/xhtml+xml,application/xml;q=0.9,*/*;q=0.8Cache-Control: max-age=0Connection: </w:t>
      </w:r>
      <w:proofErr w:type="spellStart"/>
      <w:r w:rsidRPr="00463407">
        <w:rPr>
          <w:i/>
        </w:rPr>
        <w:t>keep-aliveKeep-Alive:timeout</w:t>
      </w:r>
      <w:proofErr w:type="spellEnd"/>
      <w:r w:rsidRPr="00463407">
        <w:rPr>
          <w:i/>
        </w:rPr>
        <w:t xml:space="preserve">=5, max=100Accept-Charset:ISO-8859-1,utf-8;q=0.7,*;q=0.3Accept-Language:es-ES,es;q=0.8Pragma: X_ENTITY_KEY: </w:t>
      </w:r>
      <w:r w:rsidR="001400CA" w:rsidRPr="001400CA">
        <w:rPr>
          <w:i/>
        </w:rPr>
        <w:t>083e3cc8450065ade3a5944837ec2ff4fd609537a092b6437bb1f63e85cfe9603b9a23f1a35d0822d03bb9c12d66c864afc657c97d542e9e0ca55c98bf7eeed8</w:t>
      </w:r>
    </w:p>
    <w:p w:rsidR="00D73F7E" w:rsidRDefault="00D73F7E" w:rsidP="00D73F7E">
      <w:pPr>
        <w:pStyle w:val="Bodytext"/>
        <w:rPr>
          <w:b/>
          <w:i/>
        </w:rPr>
      </w:pPr>
      <w:r w:rsidRPr="00EE5524">
        <w:rPr>
          <w:b/>
          <w:i/>
        </w:rPr>
        <w:t xml:space="preserve">The API will return JSON as response showing </w:t>
      </w:r>
      <w:r>
        <w:rPr>
          <w:b/>
          <w:i/>
        </w:rPr>
        <w:t xml:space="preserve">the sub-entity </w:t>
      </w:r>
      <w:r w:rsidR="002973C1">
        <w:rPr>
          <w:b/>
          <w:i/>
        </w:rPr>
        <w:t xml:space="preserve">key </w:t>
      </w:r>
      <w:r w:rsidR="00F14610">
        <w:rPr>
          <w:b/>
          <w:i/>
        </w:rPr>
        <w:t>i</w:t>
      </w:r>
      <w:r>
        <w:rPr>
          <w:b/>
          <w:i/>
        </w:rPr>
        <w:t>s created:</w:t>
      </w:r>
    </w:p>
    <w:p w:rsidR="00463407" w:rsidRDefault="00463407" w:rsidP="00463407">
      <w:r>
        <w:t>{</w:t>
      </w:r>
    </w:p>
    <w:p w:rsidR="00463407" w:rsidRDefault="00463407" w:rsidP="00463407">
      <w:r>
        <w:t xml:space="preserve">    "</w:t>
      </w:r>
      <w:proofErr w:type="gramStart"/>
      <w:r>
        <w:t>key</w:t>
      </w:r>
      <w:proofErr w:type="gramEnd"/>
      <w:r>
        <w:t>": "</w:t>
      </w:r>
      <w:r w:rsidR="001400CA" w:rsidRPr="001400CA">
        <w:t>663d1d180aab766e5d73ea84da670684c31cc1af2f46674cd63c4b64d0f77625c99a2ac3ba456759d88bd096b3794ce16650f63e3431a11f4a15f1dd19a4ba37</w:t>
      </w:r>
      <w:r>
        <w:t>"</w:t>
      </w:r>
    </w:p>
    <w:p w:rsidR="00463407" w:rsidRDefault="00463407" w:rsidP="00463407">
      <w:r>
        <w:t>}</w:t>
      </w:r>
    </w:p>
    <w:p w:rsidR="00B2435A" w:rsidRDefault="00B07ADF" w:rsidP="00B2435A">
      <w:pPr>
        <w:pStyle w:val="Heading3"/>
      </w:pPr>
      <w:r>
        <w:t>Show the sub-entity structure</w:t>
      </w:r>
    </w:p>
    <w:p w:rsidR="00B2435A" w:rsidRDefault="009D4988" w:rsidP="00B2435A">
      <w:pPr>
        <w:pStyle w:val="Bodytext"/>
      </w:pPr>
      <w:r>
        <w:t>It is recommended to verify that the sub-entity key will work</w:t>
      </w:r>
      <w:r w:rsidR="00B2435A">
        <w:t>.</w:t>
      </w:r>
      <w:r w:rsidR="005644F8">
        <w:t xml:space="preserve"> In order to do this the licensee must issue any API call with the new sub-entity key in the HTTP header instead of the Top Level Entity key in the HTTP header.</w:t>
      </w:r>
    </w:p>
    <w:p w:rsidR="005644F8" w:rsidRDefault="005644F8" w:rsidP="005644F8">
      <w:pPr>
        <w:pStyle w:val="Bodytext"/>
      </w:pPr>
      <w:r>
        <w:t>To verify a new sub-entity key as functional the Kiosk API the below call should be made:</w:t>
      </w:r>
    </w:p>
    <w:p w:rsidR="005644F8" w:rsidRPr="006A1991" w:rsidRDefault="005644F8" w:rsidP="005644F8">
      <w:pPr>
        <w:pStyle w:val="Bodytext"/>
        <w:rPr>
          <w:b/>
          <w:i/>
        </w:rPr>
      </w:pPr>
      <w:r w:rsidRPr="006A1991">
        <w:rPr>
          <w:b/>
          <w:i/>
        </w:rPr>
        <w:t xml:space="preserve">Example </w:t>
      </w:r>
      <w:r>
        <w:rPr>
          <w:b/>
          <w:i/>
        </w:rPr>
        <w:t xml:space="preserve">API </w:t>
      </w:r>
      <w:r w:rsidRPr="006A1991">
        <w:rPr>
          <w:b/>
          <w:i/>
        </w:rPr>
        <w:t>input code:</w:t>
      </w:r>
    </w:p>
    <w:p w:rsidR="00463407" w:rsidRDefault="00463407" w:rsidP="005644F8">
      <w:pPr>
        <w:pStyle w:val="Bodytext"/>
        <w:rPr>
          <w:i/>
        </w:rPr>
      </w:pPr>
      <w:r w:rsidRPr="00463407">
        <w:rPr>
          <w:i/>
        </w:rPr>
        <w:t xml:space="preserve">URL: </w:t>
      </w:r>
      <w:r w:rsidR="00FB16B9">
        <w:rPr>
          <w:i/>
        </w:rPr>
        <w:t>https://kioskpublicapi.mightypanda88.com</w:t>
      </w:r>
      <w:r w:rsidR="001400CA">
        <w:rPr>
          <w:i/>
        </w:rPr>
        <w:t>/entity/structure/entity</w:t>
      </w:r>
      <w:r w:rsidRPr="00463407">
        <w:rPr>
          <w:i/>
        </w:rPr>
        <w:t>name/</w:t>
      </w:r>
      <w:r w:rsidR="00FB16B9">
        <w:rPr>
          <w:i/>
        </w:rPr>
        <w:t>FHI</w:t>
      </w:r>
      <w:r w:rsidR="001400CA">
        <w:rPr>
          <w:i/>
        </w:rPr>
        <w:t>CNY001</w:t>
      </w:r>
      <w:r w:rsidRPr="00463407">
        <w:rPr>
          <w:i/>
        </w:rPr>
        <w:t xml:space="preserve"> </w:t>
      </w:r>
    </w:p>
    <w:p w:rsidR="005644F8" w:rsidRDefault="005644F8" w:rsidP="005644F8">
      <w:pPr>
        <w:pStyle w:val="Bodytext"/>
      </w:pPr>
      <w:r>
        <w:t xml:space="preserve">Do not forget to add the </w:t>
      </w:r>
      <w:r w:rsidR="00D738C0">
        <w:t>new sub-</w:t>
      </w:r>
      <w:r>
        <w:t xml:space="preserve">entity key to the HTTP header. In this example the </w:t>
      </w:r>
      <w:r w:rsidR="00182BD3">
        <w:t>EMPERORCNY sub-entity</w:t>
      </w:r>
      <w:r>
        <w:t xml:space="preserve"> key is used together with the certificate thus </w:t>
      </w:r>
      <w:r w:rsidR="009824A6">
        <w:t>only the sub-entity data is exposed</w:t>
      </w:r>
      <w:r>
        <w:t>.</w:t>
      </w:r>
    </w:p>
    <w:p w:rsidR="00463407" w:rsidRDefault="00463407" w:rsidP="005644F8">
      <w:pPr>
        <w:pStyle w:val="Bodytext"/>
        <w:rPr>
          <w:i/>
        </w:rPr>
      </w:pPr>
      <w:r w:rsidRPr="00463407">
        <w:rPr>
          <w:i/>
        </w:rPr>
        <w:lastRenderedPageBreak/>
        <w:t xml:space="preserve">Accept:text/html,application/xhtml+xml,application/xml;q=0.9,*/*;q=0.8Cache-Control: max-age=0Connection: </w:t>
      </w:r>
      <w:proofErr w:type="spellStart"/>
      <w:r w:rsidRPr="00463407">
        <w:rPr>
          <w:i/>
        </w:rPr>
        <w:t>keep-aliveKeep-Alive:timeout</w:t>
      </w:r>
      <w:proofErr w:type="spellEnd"/>
      <w:r w:rsidRPr="00463407">
        <w:rPr>
          <w:i/>
        </w:rPr>
        <w:t xml:space="preserve">=5, max=100Accept-Charset:ISO-8859-1,utf-8;q=0.7,*;q=0.3Accept-Language:es-ES,es;q=0.8Pragma: X_ENTITY_KEY: </w:t>
      </w:r>
      <w:r w:rsidR="001400CA" w:rsidRPr="001400CA">
        <w:rPr>
          <w:i/>
        </w:rPr>
        <w:t>083e3cc8450065ade3a5944837ec2ff4fd609537a092b6437bb1f63e85cfe9603b9a23f1a35d0822d03bb9c12d66c864afc657c97d542e9e0ca55c98bf7eeed8</w:t>
      </w:r>
    </w:p>
    <w:p w:rsidR="005644F8" w:rsidRDefault="005644F8" w:rsidP="005644F8">
      <w:pPr>
        <w:pStyle w:val="Bodytext"/>
        <w:rPr>
          <w:b/>
          <w:i/>
        </w:rPr>
      </w:pPr>
      <w:r w:rsidRPr="00EE5524">
        <w:rPr>
          <w:b/>
          <w:i/>
        </w:rPr>
        <w:t xml:space="preserve">The API will return JSON as response showing </w:t>
      </w:r>
      <w:r>
        <w:rPr>
          <w:b/>
          <w:i/>
        </w:rPr>
        <w:t xml:space="preserve">the </w:t>
      </w:r>
      <w:r w:rsidR="006E6525">
        <w:rPr>
          <w:b/>
          <w:i/>
        </w:rPr>
        <w:t xml:space="preserve">EMPERORCNY </w:t>
      </w:r>
      <w:r>
        <w:rPr>
          <w:b/>
          <w:i/>
        </w:rPr>
        <w:t xml:space="preserve">sub-entity </w:t>
      </w:r>
      <w:r w:rsidR="006E6525">
        <w:rPr>
          <w:b/>
          <w:i/>
        </w:rPr>
        <w:t>structure</w:t>
      </w:r>
      <w:r w:rsidR="00C2057F">
        <w:rPr>
          <w:b/>
          <w:i/>
        </w:rPr>
        <w:t xml:space="preserve"> only</w:t>
      </w:r>
    </w:p>
    <w:p w:rsidR="001400CA" w:rsidRPr="001400CA" w:rsidRDefault="001400CA" w:rsidP="001400CA">
      <w:pPr>
        <w:pStyle w:val="Bodytext"/>
        <w:rPr>
          <w:i/>
        </w:rPr>
      </w:pPr>
      <w:r w:rsidRPr="001400CA">
        <w:rPr>
          <w:i/>
        </w:rPr>
        <w:t>{</w:t>
      </w:r>
    </w:p>
    <w:p w:rsidR="001400CA" w:rsidRPr="001400CA" w:rsidRDefault="001400CA" w:rsidP="001400CA">
      <w:pPr>
        <w:pStyle w:val="Bodytext"/>
        <w:rPr>
          <w:i/>
        </w:rPr>
      </w:pPr>
      <w:r w:rsidRPr="001400CA">
        <w:rPr>
          <w:i/>
        </w:rPr>
        <w:t xml:space="preserve">    "</w:t>
      </w:r>
      <w:proofErr w:type="gramStart"/>
      <w:r w:rsidRPr="001400CA">
        <w:rPr>
          <w:i/>
        </w:rPr>
        <w:t>result</w:t>
      </w:r>
      <w:proofErr w:type="gramEnd"/>
      <w:r w:rsidRPr="001400CA">
        <w:rPr>
          <w:i/>
        </w:rPr>
        <w:t>": {</w:t>
      </w:r>
    </w:p>
    <w:p w:rsidR="001400CA" w:rsidRPr="001400CA" w:rsidRDefault="001400CA" w:rsidP="001400CA">
      <w:pPr>
        <w:pStyle w:val="Bodytext"/>
        <w:rPr>
          <w:i/>
        </w:rPr>
      </w:pPr>
      <w:r w:rsidRPr="001400CA">
        <w:rPr>
          <w:i/>
        </w:rPr>
        <w:t xml:space="preserve">        "</w:t>
      </w:r>
      <w:proofErr w:type="gramStart"/>
      <w:r w:rsidRPr="001400CA">
        <w:rPr>
          <w:i/>
        </w:rPr>
        <w:t>entity</w:t>
      </w:r>
      <w:proofErr w:type="gramEnd"/>
      <w:r w:rsidRPr="001400CA">
        <w:rPr>
          <w:i/>
        </w:rPr>
        <w:t>": {</w:t>
      </w:r>
    </w:p>
    <w:p w:rsidR="001400CA" w:rsidRPr="001400CA" w:rsidRDefault="001400CA" w:rsidP="001400CA">
      <w:pPr>
        <w:pStyle w:val="Bodytext"/>
        <w:rPr>
          <w:i/>
        </w:rPr>
      </w:pPr>
      <w:r w:rsidRPr="001400CA">
        <w:rPr>
          <w:i/>
        </w:rPr>
        <w:t xml:space="preserve">            "ENTITYNAME": "FHICNY001",</w:t>
      </w:r>
    </w:p>
    <w:p w:rsidR="001400CA" w:rsidRPr="001400CA" w:rsidRDefault="001400CA" w:rsidP="001400CA">
      <w:pPr>
        <w:pStyle w:val="Bodytext"/>
        <w:rPr>
          <w:i/>
        </w:rPr>
      </w:pPr>
      <w:r w:rsidRPr="001400CA">
        <w:rPr>
          <w:i/>
        </w:rPr>
        <w:t xml:space="preserve">            "FROZEN": "0"</w:t>
      </w:r>
    </w:p>
    <w:p w:rsidR="001400CA" w:rsidRPr="001400CA" w:rsidRDefault="001400CA" w:rsidP="001400CA">
      <w:pPr>
        <w:pStyle w:val="Bodytext"/>
        <w:rPr>
          <w:i/>
        </w:rPr>
      </w:pPr>
      <w:r w:rsidRPr="001400CA">
        <w:rPr>
          <w:i/>
        </w:rPr>
        <w:t xml:space="preserve">        },</w:t>
      </w:r>
    </w:p>
    <w:p w:rsidR="001400CA" w:rsidRPr="001400CA" w:rsidRDefault="001400CA" w:rsidP="001400CA">
      <w:pPr>
        <w:pStyle w:val="Bodytext"/>
        <w:rPr>
          <w:i/>
        </w:rPr>
      </w:pPr>
      <w:r w:rsidRPr="001400CA">
        <w:rPr>
          <w:i/>
        </w:rPr>
        <w:t xml:space="preserve">        "</w:t>
      </w:r>
      <w:proofErr w:type="gramStart"/>
      <w:r w:rsidRPr="001400CA">
        <w:rPr>
          <w:i/>
        </w:rPr>
        <w:t>kiosk</w:t>
      </w:r>
      <w:proofErr w:type="gramEnd"/>
      <w:r w:rsidRPr="001400CA">
        <w:rPr>
          <w:i/>
        </w:rPr>
        <w:t>": {</w:t>
      </w:r>
    </w:p>
    <w:p w:rsidR="001400CA" w:rsidRPr="001400CA" w:rsidRDefault="001400CA" w:rsidP="001400CA">
      <w:pPr>
        <w:pStyle w:val="Bodytext"/>
        <w:rPr>
          <w:i/>
        </w:rPr>
      </w:pPr>
      <w:r w:rsidRPr="001400CA">
        <w:rPr>
          <w:i/>
        </w:rPr>
        <w:t xml:space="preserve">            "KIOSKNAME": "FHICNY001",</w:t>
      </w:r>
    </w:p>
    <w:p w:rsidR="001400CA" w:rsidRPr="001400CA" w:rsidRDefault="001400CA" w:rsidP="001400CA">
      <w:pPr>
        <w:pStyle w:val="Bodytext"/>
        <w:rPr>
          <w:i/>
        </w:rPr>
      </w:pPr>
      <w:r w:rsidRPr="001400CA">
        <w:rPr>
          <w:i/>
        </w:rPr>
        <w:t xml:space="preserve">            "FROZEN": "0"</w:t>
      </w:r>
    </w:p>
    <w:p w:rsidR="001400CA" w:rsidRPr="001400CA" w:rsidRDefault="001400CA" w:rsidP="001400CA">
      <w:pPr>
        <w:pStyle w:val="Bodytext"/>
        <w:rPr>
          <w:i/>
        </w:rPr>
      </w:pPr>
      <w:r w:rsidRPr="001400CA">
        <w:rPr>
          <w:i/>
        </w:rPr>
        <w:t xml:space="preserve">        },</w:t>
      </w:r>
    </w:p>
    <w:p w:rsidR="001400CA" w:rsidRPr="001400CA" w:rsidRDefault="001400CA" w:rsidP="001400CA">
      <w:pPr>
        <w:pStyle w:val="Bodytext"/>
        <w:rPr>
          <w:i/>
        </w:rPr>
      </w:pPr>
      <w:r w:rsidRPr="001400CA">
        <w:rPr>
          <w:i/>
        </w:rPr>
        <w:t xml:space="preserve">        "</w:t>
      </w:r>
      <w:proofErr w:type="gramStart"/>
      <w:r w:rsidRPr="001400CA">
        <w:rPr>
          <w:i/>
        </w:rPr>
        <w:t>admins</w:t>
      </w:r>
      <w:proofErr w:type="gramEnd"/>
      <w:r w:rsidRPr="001400CA">
        <w:rPr>
          <w:i/>
        </w:rPr>
        <w:t>": [</w:t>
      </w:r>
    </w:p>
    <w:p w:rsidR="001400CA" w:rsidRPr="001400CA" w:rsidRDefault="001400CA" w:rsidP="001400CA">
      <w:pPr>
        <w:pStyle w:val="Bodytext"/>
        <w:rPr>
          <w:i/>
        </w:rPr>
      </w:pPr>
      <w:r w:rsidRPr="001400CA">
        <w:rPr>
          <w:i/>
        </w:rPr>
        <w:t xml:space="preserve">            {</w:t>
      </w:r>
    </w:p>
    <w:p w:rsidR="001400CA" w:rsidRPr="001400CA" w:rsidRDefault="001400CA" w:rsidP="001400CA">
      <w:pPr>
        <w:pStyle w:val="Bodytext"/>
        <w:rPr>
          <w:i/>
        </w:rPr>
      </w:pPr>
      <w:r w:rsidRPr="001400CA">
        <w:rPr>
          <w:i/>
        </w:rPr>
        <w:t xml:space="preserve">                "ADMINNAME": "FHICNY001",</w:t>
      </w:r>
    </w:p>
    <w:p w:rsidR="001400CA" w:rsidRPr="001400CA" w:rsidRDefault="001400CA" w:rsidP="001400CA">
      <w:pPr>
        <w:pStyle w:val="Bodytext"/>
        <w:rPr>
          <w:i/>
        </w:rPr>
      </w:pPr>
      <w:r w:rsidRPr="001400CA">
        <w:rPr>
          <w:i/>
        </w:rPr>
        <w:t xml:space="preserve">                "DEPOSITBALANCE": "0",</w:t>
      </w:r>
    </w:p>
    <w:p w:rsidR="001400CA" w:rsidRPr="001400CA" w:rsidRDefault="001400CA" w:rsidP="001400CA">
      <w:pPr>
        <w:pStyle w:val="Bodytext"/>
        <w:rPr>
          <w:i/>
        </w:rPr>
      </w:pPr>
      <w:r w:rsidRPr="001400CA">
        <w:rPr>
          <w:i/>
        </w:rPr>
        <w:t xml:space="preserve">                "ISDEPOSITOWNER": "0",</w:t>
      </w:r>
    </w:p>
    <w:p w:rsidR="001400CA" w:rsidRPr="001400CA" w:rsidRDefault="001400CA" w:rsidP="001400CA">
      <w:pPr>
        <w:pStyle w:val="Bodytext"/>
        <w:rPr>
          <w:i/>
        </w:rPr>
      </w:pPr>
      <w:r w:rsidRPr="001400CA">
        <w:rPr>
          <w:i/>
        </w:rPr>
        <w:t xml:space="preserve">                "ISDEPOSITMANAGER": "0",</w:t>
      </w:r>
    </w:p>
    <w:p w:rsidR="001400CA" w:rsidRPr="001400CA" w:rsidRDefault="001400CA" w:rsidP="001400CA">
      <w:pPr>
        <w:pStyle w:val="Bodytext"/>
        <w:rPr>
          <w:i/>
        </w:rPr>
      </w:pPr>
      <w:r w:rsidRPr="001400CA">
        <w:rPr>
          <w:i/>
        </w:rPr>
        <w:t xml:space="preserve">                "BONUSBALANCE": "0",</w:t>
      </w:r>
    </w:p>
    <w:p w:rsidR="001400CA" w:rsidRPr="001400CA" w:rsidRDefault="001400CA" w:rsidP="001400CA">
      <w:pPr>
        <w:pStyle w:val="Bodytext"/>
        <w:rPr>
          <w:i/>
        </w:rPr>
      </w:pPr>
      <w:r w:rsidRPr="001400CA">
        <w:rPr>
          <w:i/>
        </w:rPr>
        <w:t xml:space="preserve">                "ISBONUSOWNER": "0",</w:t>
      </w:r>
    </w:p>
    <w:p w:rsidR="001400CA" w:rsidRPr="001400CA" w:rsidRDefault="001400CA" w:rsidP="001400CA">
      <w:pPr>
        <w:pStyle w:val="Bodytext"/>
        <w:rPr>
          <w:i/>
        </w:rPr>
      </w:pPr>
      <w:r w:rsidRPr="001400CA">
        <w:rPr>
          <w:i/>
        </w:rPr>
        <w:t xml:space="preserve">                "ISBONUSMANAGER": "0",</w:t>
      </w:r>
    </w:p>
    <w:p w:rsidR="001400CA" w:rsidRPr="001400CA" w:rsidRDefault="001400CA" w:rsidP="001400CA">
      <w:pPr>
        <w:pStyle w:val="Bodytext"/>
        <w:rPr>
          <w:i/>
        </w:rPr>
      </w:pPr>
      <w:r w:rsidRPr="001400CA">
        <w:rPr>
          <w:i/>
        </w:rPr>
        <w:t xml:space="preserve">                "FROZEN": "0"</w:t>
      </w:r>
    </w:p>
    <w:p w:rsidR="001400CA" w:rsidRPr="001400CA" w:rsidRDefault="001400CA" w:rsidP="001400CA">
      <w:pPr>
        <w:pStyle w:val="Bodytext"/>
        <w:rPr>
          <w:i/>
        </w:rPr>
      </w:pPr>
      <w:r w:rsidRPr="001400CA">
        <w:rPr>
          <w:i/>
        </w:rPr>
        <w:t xml:space="preserve">            }</w:t>
      </w:r>
    </w:p>
    <w:p w:rsidR="001400CA" w:rsidRPr="001400CA" w:rsidRDefault="001400CA" w:rsidP="001400CA">
      <w:pPr>
        <w:pStyle w:val="Bodytext"/>
        <w:rPr>
          <w:i/>
        </w:rPr>
      </w:pPr>
      <w:r w:rsidRPr="001400CA">
        <w:rPr>
          <w:i/>
        </w:rPr>
        <w:t xml:space="preserve">        ],</w:t>
      </w:r>
    </w:p>
    <w:p w:rsidR="001400CA" w:rsidRPr="001400CA" w:rsidRDefault="001400CA" w:rsidP="001400CA">
      <w:pPr>
        <w:pStyle w:val="Bodytext"/>
        <w:rPr>
          <w:i/>
        </w:rPr>
      </w:pPr>
      <w:r w:rsidRPr="001400CA">
        <w:rPr>
          <w:i/>
        </w:rPr>
        <w:t xml:space="preserve">        "</w:t>
      </w:r>
      <w:proofErr w:type="spellStart"/>
      <w:proofErr w:type="gramStart"/>
      <w:r w:rsidRPr="001400CA">
        <w:rPr>
          <w:i/>
        </w:rPr>
        <w:t>childs</w:t>
      </w:r>
      <w:proofErr w:type="spellEnd"/>
      <w:proofErr w:type="gramEnd"/>
      <w:r w:rsidRPr="001400CA">
        <w:rPr>
          <w:i/>
        </w:rPr>
        <w:t>": []</w:t>
      </w:r>
    </w:p>
    <w:p w:rsidR="001400CA" w:rsidRPr="001400CA" w:rsidRDefault="001400CA" w:rsidP="001400CA">
      <w:pPr>
        <w:pStyle w:val="Bodytext"/>
        <w:rPr>
          <w:i/>
        </w:rPr>
      </w:pPr>
      <w:r w:rsidRPr="001400CA">
        <w:rPr>
          <w:i/>
        </w:rPr>
        <w:t xml:space="preserve">    }</w:t>
      </w:r>
    </w:p>
    <w:p w:rsidR="001400CA" w:rsidRPr="001400CA" w:rsidRDefault="001400CA" w:rsidP="001400CA">
      <w:pPr>
        <w:pStyle w:val="Bodytext"/>
        <w:rPr>
          <w:i/>
        </w:rPr>
      </w:pPr>
      <w:r w:rsidRPr="001400CA">
        <w:rPr>
          <w:i/>
        </w:rPr>
        <w:t>}</w:t>
      </w:r>
    </w:p>
    <w:p w:rsidR="0026630D" w:rsidRDefault="0026630D" w:rsidP="00566F28">
      <w:pPr>
        <w:pStyle w:val="Heading3"/>
      </w:pPr>
      <w:r>
        <w:t>Create an admin account inside a sub-entity</w:t>
      </w:r>
    </w:p>
    <w:p w:rsidR="00C0013B" w:rsidRDefault="00C0013B" w:rsidP="0026630D">
      <w:pPr>
        <w:pStyle w:val="Bodytext"/>
      </w:pPr>
      <w:r>
        <w:t>The admin accounts in our system are used to hold the funds for different entities and sub-entities</w:t>
      </w:r>
      <w:r w:rsidR="0026630D">
        <w:t>.</w:t>
      </w:r>
      <w:r>
        <w:t xml:space="preserve"> The admin accounts are also direct owners and managers of the player accounts inside sub-entities and must be present in every sub-entity created.</w:t>
      </w:r>
      <w:r w:rsidR="00025B0A">
        <w:t xml:space="preserve"> A number of parameters are mandatory to create a kiosk admin due to the need to have backwards compatibility with the old Kiosk Admin interfaces.</w:t>
      </w:r>
    </w:p>
    <w:p w:rsidR="000A092C" w:rsidRDefault="000A092C" w:rsidP="000A092C">
      <w:pPr>
        <w:pStyle w:val="Bodytext"/>
      </w:pPr>
      <w:r>
        <w:t xml:space="preserve">To create a new </w:t>
      </w:r>
      <w:r w:rsidR="00FA12AA">
        <w:t>admin</w:t>
      </w:r>
      <w:r>
        <w:t xml:space="preserve"> using the Kiosk API the below call should be made:</w:t>
      </w:r>
    </w:p>
    <w:p w:rsidR="000A092C" w:rsidRPr="006A1991" w:rsidRDefault="000A092C" w:rsidP="000A092C">
      <w:pPr>
        <w:pStyle w:val="Bodytext"/>
        <w:rPr>
          <w:b/>
          <w:i/>
        </w:rPr>
      </w:pPr>
      <w:r w:rsidRPr="006A1991">
        <w:rPr>
          <w:b/>
          <w:i/>
        </w:rPr>
        <w:t xml:space="preserve">Example </w:t>
      </w:r>
      <w:r>
        <w:rPr>
          <w:b/>
          <w:i/>
        </w:rPr>
        <w:t xml:space="preserve">API </w:t>
      </w:r>
      <w:r w:rsidRPr="006A1991">
        <w:rPr>
          <w:b/>
          <w:i/>
        </w:rPr>
        <w:t>input code:</w:t>
      </w:r>
    </w:p>
    <w:p w:rsidR="00F572B1" w:rsidRDefault="00FB16B9" w:rsidP="00FB6D3B">
      <w:pPr>
        <w:pStyle w:val="Bodytext"/>
        <w:jc w:val="both"/>
        <w:rPr>
          <w:i/>
        </w:rPr>
      </w:pPr>
      <w:r>
        <w:rPr>
          <w:i/>
        </w:rPr>
        <w:lastRenderedPageBreak/>
        <w:t>https://kioskpublicapi.mightypanda88.com</w:t>
      </w:r>
      <w:r w:rsidR="001400CA">
        <w:rPr>
          <w:i/>
        </w:rPr>
        <w:t>/admin/create/admin</w:t>
      </w:r>
      <w:r w:rsidR="00F572B1" w:rsidRPr="004E09ED">
        <w:rPr>
          <w:i/>
        </w:rPr>
        <w:t>name/</w:t>
      </w:r>
      <w:r>
        <w:rPr>
          <w:i/>
        </w:rPr>
        <w:t>FHI</w:t>
      </w:r>
      <w:r w:rsidR="001400CA">
        <w:rPr>
          <w:i/>
        </w:rPr>
        <w:t>CNY001</w:t>
      </w:r>
      <w:r w:rsidR="00F572B1" w:rsidRPr="004E09ED">
        <w:rPr>
          <w:i/>
        </w:rPr>
        <w:t>/entityname/</w:t>
      </w:r>
      <w:r w:rsidR="00463407" w:rsidRPr="00463407">
        <w:rPr>
          <w:i/>
        </w:rPr>
        <w:t xml:space="preserve"> </w:t>
      </w:r>
      <w:r>
        <w:rPr>
          <w:i/>
        </w:rPr>
        <w:t>FHI</w:t>
      </w:r>
      <w:r w:rsidR="001400CA">
        <w:rPr>
          <w:i/>
        </w:rPr>
        <w:t>CNY001/</w:t>
      </w:r>
      <w:proofErr w:type="spellStart"/>
      <w:r w:rsidR="001400CA">
        <w:rPr>
          <w:i/>
        </w:rPr>
        <w:t>countrycode</w:t>
      </w:r>
      <w:proofErr w:type="spellEnd"/>
      <w:r w:rsidR="001400CA">
        <w:rPr>
          <w:i/>
        </w:rPr>
        <w:t>/CN</w:t>
      </w:r>
      <w:r w:rsidR="00F572B1" w:rsidRPr="004E09ED">
        <w:rPr>
          <w:i/>
        </w:rPr>
        <w:t>/</w:t>
      </w:r>
      <w:r w:rsidR="001400CA">
        <w:rPr>
          <w:i/>
        </w:rPr>
        <w:t>password/test11</w:t>
      </w:r>
    </w:p>
    <w:p w:rsidR="000A092C" w:rsidRDefault="000A092C" w:rsidP="000A092C">
      <w:pPr>
        <w:pStyle w:val="Bodytext"/>
      </w:pPr>
      <w:r>
        <w:t xml:space="preserve">Do not forget to add the entity key to the HTTP header. </w:t>
      </w:r>
      <w:r w:rsidR="00A8462F">
        <w:t>In this example the EMPERORCNY sub-entity key is used together with the certificate thus only the sub-entity data is exposed</w:t>
      </w:r>
      <w:r>
        <w:t>.</w:t>
      </w:r>
    </w:p>
    <w:p w:rsidR="00F572B1" w:rsidRDefault="00F572B1" w:rsidP="000A092C">
      <w:pPr>
        <w:pStyle w:val="Bodytext"/>
        <w:rPr>
          <w:i/>
        </w:rPr>
      </w:pPr>
      <w:r w:rsidRPr="00F572B1">
        <w:rPr>
          <w:i/>
        </w:rPr>
        <w:t xml:space="preserve">Accept:text/html,application/xhtml+xml,application/xml;q=0.9,*/*;q=0.8,Cache-Control: max-age=0,Connection: </w:t>
      </w:r>
      <w:proofErr w:type="spellStart"/>
      <w:r w:rsidRPr="00F572B1">
        <w:rPr>
          <w:i/>
        </w:rPr>
        <w:t>keep-alive,Keep-Alive:timeout</w:t>
      </w:r>
      <w:proofErr w:type="spellEnd"/>
      <w:r w:rsidRPr="00F572B1">
        <w:rPr>
          <w:i/>
        </w:rPr>
        <w:t>=5, max=100,Accept-Charset:ISO-8859-1,utf-8;q=0.7,*;q=0.3,Accept-Language:es-ES,es;q=0.8,Pragma: ,X_ENTITY_KEY</w:t>
      </w:r>
      <w:r w:rsidR="00FB6D3B">
        <w:rPr>
          <w:i/>
        </w:rPr>
        <w:t>:</w:t>
      </w:r>
      <w:r w:rsidR="001400CA" w:rsidRPr="001400CA">
        <w:t xml:space="preserve"> </w:t>
      </w:r>
      <w:r w:rsidR="001400CA" w:rsidRPr="001400CA">
        <w:rPr>
          <w:i/>
        </w:rPr>
        <w:t>083e3cc8450065ade3a5944837ec2ff4fd609537a092b6437bb1f63e85cfe9603b9a23f1a35d0822d03bb9c12d66c864afc657c97d542e9e0ca55c98bf7eeed8</w:t>
      </w:r>
    </w:p>
    <w:p w:rsidR="000A092C" w:rsidRDefault="000A092C" w:rsidP="000A092C">
      <w:pPr>
        <w:pStyle w:val="Bodytext"/>
        <w:rPr>
          <w:b/>
          <w:i/>
        </w:rPr>
      </w:pPr>
      <w:r w:rsidRPr="00EE5524">
        <w:rPr>
          <w:b/>
          <w:i/>
        </w:rPr>
        <w:t xml:space="preserve">The API will return JSON as response showing </w:t>
      </w:r>
      <w:r>
        <w:rPr>
          <w:b/>
          <w:i/>
        </w:rPr>
        <w:t xml:space="preserve">the </w:t>
      </w:r>
      <w:r w:rsidR="00AC1133">
        <w:rPr>
          <w:b/>
          <w:i/>
        </w:rPr>
        <w:t>admin</w:t>
      </w:r>
      <w:r>
        <w:rPr>
          <w:b/>
          <w:i/>
        </w:rPr>
        <w:t xml:space="preserve"> as created:</w:t>
      </w:r>
    </w:p>
    <w:p w:rsidR="00F572B1" w:rsidRDefault="00F572B1" w:rsidP="00F572B1">
      <w:pPr>
        <w:keepLines w:val="0"/>
        <w:widowControl/>
        <w:shd w:val="clear" w:color="auto" w:fill="auto"/>
        <w:spacing w:before="0" w:after="0"/>
      </w:pPr>
      <w:r>
        <w:t>{</w:t>
      </w:r>
    </w:p>
    <w:p w:rsidR="00F572B1" w:rsidRDefault="00F572B1" w:rsidP="00F572B1">
      <w:pPr>
        <w:keepLines w:val="0"/>
        <w:widowControl/>
        <w:shd w:val="clear" w:color="auto" w:fill="auto"/>
        <w:spacing w:before="0" w:after="0"/>
      </w:pPr>
      <w:r>
        <w:t xml:space="preserve">    "</w:t>
      </w:r>
      <w:proofErr w:type="gramStart"/>
      <w:r>
        <w:t>result</w:t>
      </w:r>
      <w:proofErr w:type="gramEnd"/>
      <w:r>
        <w:t>": "Kiosk admin is successfully created",</w:t>
      </w:r>
    </w:p>
    <w:p w:rsidR="00F572B1" w:rsidRDefault="00F572B1" w:rsidP="00F572B1">
      <w:pPr>
        <w:keepLines w:val="0"/>
        <w:widowControl/>
        <w:shd w:val="clear" w:color="auto" w:fill="auto"/>
        <w:spacing w:before="0" w:after="0"/>
      </w:pPr>
      <w:r>
        <w:t xml:space="preserve">    "</w:t>
      </w:r>
      <w:proofErr w:type="gramStart"/>
      <w:r>
        <w:t>password</w:t>
      </w:r>
      <w:proofErr w:type="gramEnd"/>
      <w:r>
        <w:t>": "</w:t>
      </w:r>
      <w:r w:rsidR="001400CA">
        <w:t>test11</w:t>
      </w:r>
      <w:r>
        <w:t>"</w:t>
      </w:r>
    </w:p>
    <w:p w:rsidR="00F572B1" w:rsidRDefault="00F572B1" w:rsidP="00F572B1">
      <w:pPr>
        <w:keepLines w:val="0"/>
        <w:widowControl/>
        <w:shd w:val="clear" w:color="auto" w:fill="auto"/>
        <w:spacing w:before="0" w:after="0"/>
      </w:pPr>
      <w:r>
        <w:t>}</w:t>
      </w:r>
    </w:p>
    <w:p w:rsidR="00F572B1" w:rsidRDefault="00F572B1" w:rsidP="00F572B1">
      <w:pPr>
        <w:keepLines w:val="0"/>
        <w:widowControl/>
        <w:shd w:val="clear" w:color="auto" w:fill="auto"/>
        <w:spacing w:before="0" w:after="0"/>
      </w:pPr>
    </w:p>
    <w:p w:rsidR="00F572B1" w:rsidRDefault="00F572B1" w:rsidP="00F572B1">
      <w:pPr>
        <w:keepLines w:val="0"/>
        <w:widowControl/>
        <w:shd w:val="clear" w:color="auto" w:fill="auto"/>
        <w:spacing w:before="0" w:after="0"/>
      </w:pPr>
    </w:p>
    <w:p w:rsidR="00B00ABC" w:rsidRDefault="00B00ABC" w:rsidP="00F572B1">
      <w:pPr>
        <w:pStyle w:val="Heading3"/>
      </w:pPr>
      <w:r>
        <w:t xml:space="preserve">Show the list of admins inside </w:t>
      </w:r>
      <w:r w:rsidR="003F447F">
        <w:t>the structure</w:t>
      </w:r>
    </w:p>
    <w:p w:rsidR="0091455E" w:rsidRDefault="0091455E" w:rsidP="0091455E">
      <w:pPr>
        <w:pStyle w:val="Bodytext"/>
      </w:pPr>
      <w:r>
        <w:t>To see the structure using the Kiosk API call the below call should be made:</w:t>
      </w:r>
    </w:p>
    <w:p w:rsidR="0091455E" w:rsidRPr="006A1991" w:rsidRDefault="0091455E" w:rsidP="0091455E">
      <w:pPr>
        <w:pStyle w:val="Bodytext"/>
        <w:rPr>
          <w:b/>
          <w:i/>
        </w:rPr>
      </w:pPr>
      <w:r w:rsidRPr="006A1991">
        <w:rPr>
          <w:b/>
          <w:i/>
        </w:rPr>
        <w:t xml:space="preserve">Example </w:t>
      </w:r>
      <w:r>
        <w:rPr>
          <w:b/>
          <w:i/>
        </w:rPr>
        <w:t xml:space="preserve">API </w:t>
      </w:r>
      <w:r w:rsidRPr="006A1991">
        <w:rPr>
          <w:b/>
          <w:i/>
        </w:rPr>
        <w:t>input code:</w:t>
      </w:r>
    </w:p>
    <w:p w:rsidR="00FB6D3B" w:rsidRDefault="00FB6D3B" w:rsidP="0091455E">
      <w:pPr>
        <w:pStyle w:val="Bodytext"/>
        <w:rPr>
          <w:i/>
        </w:rPr>
      </w:pPr>
      <w:r w:rsidRPr="00FB6D3B">
        <w:rPr>
          <w:i/>
        </w:rPr>
        <w:t xml:space="preserve">URL: </w:t>
      </w:r>
      <w:r w:rsidR="00FB16B9">
        <w:rPr>
          <w:i/>
        </w:rPr>
        <w:t>https://kioskpublicapi.mightypanda88.com</w:t>
      </w:r>
      <w:r w:rsidRPr="00FB6D3B">
        <w:rPr>
          <w:i/>
        </w:rPr>
        <w:t xml:space="preserve">/entity/structure/ </w:t>
      </w:r>
    </w:p>
    <w:p w:rsidR="0091455E" w:rsidRDefault="0091455E" w:rsidP="0091455E">
      <w:pPr>
        <w:pStyle w:val="Bodytext"/>
      </w:pPr>
      <w:r>
        <w:t>Do not forget to add the entity key to the HTTP header. In this example the EMPERORCNY sub-entity key is used together with the certificate thus only the sub-entity data is exposed.</w:t>
      </w:r>
    </w:p>
    <w:p w:rsidR="001400CA" w:rsidRDefault="00FB6D3B" w:rsidP="003942E8">
      <w:pPr>
        <w:pStyle w:val="Bodytext"/>
        <w:rPr>
          <w:i/>
        </w:rPr>
      </w:pPr>
      <w:r w:rsidRPr="00FB6D3B">
        <w:rPr>
          <w:i/>
        </w:rPr>
        <w:t xml:space="preserve">Accept:text/html,application/xhtml+xml,application/xml;q=0.9,*/*;q=0.8Cache-Control: max-age=0Connection: </w:t>
      </w:r>
      <w:proofErr w:type="spellStart"/>
      <w:r w:rsidRPr="00FB6D3B">
        <w:rPr>
          <w:i/>
        </w:rPr>
        <w:t>keep-aliveKeep-Alive:timeout</w:t>
      </w:r>
      <w:proofErr w:type="spellEnd"/>
      <w:r w:rsidRPr="00FB6D3B">
        <w:rPr>
          <w:i/>
        </w:rPr>
        <w:t xml:space="preserve">=5, max=100Accept-Charset:ISO-8859-1,utf-8;q=0.7,*;q=0.3Accept-Language:es-ES,es;q=0.8Pragma: X_ENTITY_KEY: </w:t>
      </w:r>
      <w:r w:rsidR="001400CA" w:rsidRPr="001400CA">
        <w:rPr>
          <w:i/>
        </w:rPr>
        <w:t>083e3cc8450065ade3a5944837ec2ff4fd609537a092b6437bb1f63e85cfe9603b9a23f1a35d0822d03bb9c12d66c864afc657c97d542e9e0ca55c98bf7eeed8</w:t>
      </w:r>
    </w:p>
    <w:p w:rsidR="003942E8" w:rsidRDefault="003942E8" w:rsidP="003942E8">
      <w:pPr>
        <w:pStyle w:val="Bodytext"/>
        <w:rPr>
          <w:b/>
          <w:i/>
        </w:rPr>
      </w:pPr>
      <w:r w:rsidRPr="00EE5524">
        <w:rPr>
          <w:b/>
          <w:i/>
        </w:rPr>
        <w:t xml:space="preserve">The API will return JSON as response showing </w:t>
      </w:r>
      <w:r w:rsidR="00F14610">
        <w:rPr>
          <w:b/>
          <w:i/>
        </w:rPr>
        <w:t>the entity structure</w:t>
      </w:r>
      <w:r>
        <w:rPr>
          <w:b/>
          <w:i/>
        </w:rPr>
        <w:t>:</w:t>
      </w:r>
    </w:p>
    <w:p w:rsidR="001400CA" w:rsidRDefault="001400CA" w:rsidP="003942E8">
      <w:pPr>
        <w:pStyle w:val="Bodytext"/>
        <w:rPr>
          <w:b/>
          <w:i/>
        </w:rPr>
      </w:pPr>
    </w:p>
    <w:p w:rsidR="001400CA" w:rsidRPr="001400CA" w:rsidRDefault="001400CA" w:rsidP="001400CA">
      <w:pPr>
        <w:pStyle w:val="Bodytext"/>
        <w:rPr>
          <w:i/>
        </w:rPr>
      </w:pPr>
      <w:r w:rsidRPr="001400CA">
        <w:rPr>
          <w:i/>
        </w:rPr>
        <w:t>{</w:t>
      </w:r>
    </w:p>
    <w:p w:rsidR="001400CA" w:rsidRPr="001400CA" w:rsidRDefault="001400CA" w:rsidP="001400CA">
      <w:pPr>
        <w:pStyle w:val="Bodytext"/>
        <w:rPr>
          <w:i/>
        </w:rPr>
      </w:pPr>
      <w:r w:rsidRPr="001400CA">
        <w:rPr>
          <w:i/>
        </w:rPr>
        <w:t xml:space="preserve">    "</w:t>
      </w:r>
      <w:proofErr w:type="gramStart"/>
      <w:r w:rsidRPr="001400CA">
        <w:rPr>
          <w:i/>
        </w:rPr>
        <w:t>result</w:t>
      </w:r>
      <w:proofErr w:type="gramEnd"/>
      <w:r w:rsidRPr="001400CA">
        <w:rPr>
          <w:i/>
        </w:rPr>
        <w:t>": {</w:t>
      </w:r>
    </w:p>
    <w:p w:rsidR="001400CA" w:rsidRPr="001400CA" w:rsidRDefault="001400CA" w:rsidP="001400CA">
      <w:pPr>
        <w:pStyle w:val="Bodytext"/>
        <w:rPr>
          <w:i/>
        </w:rPr>
      </w:pPr>
      <w:r w:rsidRPr="001400CA">
        <w:rPr>
          <w:i/>
        </w:rPr>
        <w:t xml:space="preserve">        "</w:t>
      </w:r>
      <w:proofErr w:type="gramStart"/>
      <w:r w:rsidRPr="001400CA">
        <w:rPr>
          <w:i/>
        </w:rPr>
        <w:t>entity</w:t>
      </w:r>
      <w:proofErr w:type="gramEnd"/>
      <w:r w:rsidRPr="001400CA">
        <w:rPr>
          <w:i/>
        </w:rPr>
        <w:t>": {</w:t>
      </w:r>
    </w:p>
    <w:p w:rsidR="001400CA" w:rsidRPr="001400CA" w:rsidRDefault="001400CA" w:rsidP="001400CA">
      <w:pPr>
        <w:pStyle w:val="Bodytext"/>
        <w:rPr>
          <w:i/>
        </w:rPr>
      </w:pPr>
      <w:r w:rsidRPr="001400CA">
        <w:rPr>
          <w:i/>
        </w:rPr>
        <w:t xml:space="preserve">            "ENTITYNAME": "FHICNYTLE",</w:t>
      </w:r>
    </w:p>
    <w:p w:rsidR="001400CA" w:rsidRPr="001400CA" w:rsidRDefault="001400CA" w:rsidP="001400CA">
      <w:pPr>
        <w:pStyle w:val="Bodytext"/>
        <w:rPr>
          <w:i/>
        </w:rPr>
      </w:pPr>
      <w:r w:rsidRPr="001400CA">
        <w:rPr>
          <w:i/>
        </w:rPr>
        <w:t xml:space="preserve">            "FROZEN": "0"</w:t>
      </w:r>
    </w:p>
    <w:p w:rsidR="001400CA" w:rsidRPr="001400CA" w:rsidRDefault="001400CA" w:rsidP="001400CA">
      <w:pPr>
        <w:pStyle w:val="Bodytext"/>
        <w:rPr>
          <w:i/>
        </w:rPr>
      </w:pPr>
      <w:r w:rsidRPr="001400CA">
        <w:rPr>
          <w:i/>
        </w:rPr>
        <w:t xml:space="preserve">        },</w:t>
      </w:r>
    </w:p>
    <w:p w:rsidR="001400CA" w:rsidRPr="001400CA" w:rsidRDefault="001400CA" w:rsidP="001400CA">
      <w:pPr>
        <w:pStyle w:val="Bodytext"/>
        <w:rPr>
          <w:i/>
        </w:rPr>
      </w:pPr>
      <w:r w:rsidRPr="001400CA">
        <w:rPr>
          <w:i/>
        </w:rPr>
        <w:t xml:space="preserve">        "</w:t>
      </w:r>
      <w:proofErr w:type="gramStart"/>
      <w:r w:rsidRPr="001400CA">
        <w:rPr>
          <w:i/>
        </w:rPr>
        <w:t>kiosk</w:t>
      </w:r>
      <w:proofErr w:type="gramEnd"/>
      <w:r w:rsidRPr="001400CA">
        <w:rPr>
          <w:i/>
        </w:rPr>
        <w:t>": {</w:t>
      </w:r>
    </w:p>
    <w:p w:rsidR="001400CA" w:rsidRPr="001400CA" w:rsidRDefault="001400CA" w:rsidP="001400CA">
      <w:pPr>
        <w:pStyle w:val="Bodytext"/>
        <w:rPr>
          <w:i/>
        </w:rPr>
      </w:pPr>
      <w:r w:rsidRPr="001400CA">
        <w:rPr>
          <w:i/>
        </w:rPr>
        <w:t xml:space="preserve">            "KIOSKNAME": null,</w:t>
      </w:r>
    </w:p>
    <w:p w:rsidR="001400CA" w:rsidRPr="001400CA" w:rsidRDefault="001400CA" w:rsidP="001400CA">
      <w:pPr>
        <w:pStyle w:val="Bodytext"/>
        <w:rPr>
          <w:i/>
        </w:rPr>
      </w:pPr>
      <w:r w:rsidRPr="001400CA">
        <w:rPr>
          <w:i/>
        </w:rPr>
        <w:t xml:space="preserve">            "FROZEN": null</w:t>
      </w:r>
    </w:p>
    <w:p w:rsidR="001400CA" w:rsidRPr="001400CA" w:rsidRDefault="001400CA" w:rsidP="001400CA">
      <w:pPr>
        <w:pStyle w:val="Bodytext"/>
        <w:rPr>
          <w:i/>
        </w:rPr>
      </w:pPr>
      <w:r w:rsidRPr="001400CA">
        <w:rPr>
          <w:i/>
        </w:rPr>
        <w:t xml:space="preserve">        },</w:t>
      </w:r>
    </w:p>
    <w:p w:rsidR="001400CA" w:rsidRPr="001400CA" w:rsidRDefault="001400CA" w:rsidP="001400CA">
      <w:pPr>
        <w:pStyle w:val="Bodytext"/>
        <w:rPr>
          <w:i/>
        </w:rPr>
      </w:pPr>
      <w:r w:rsidRPr="001400CA">
        <w:rPr>
          <w:i/>
        </w:rPr>
        <w:t xml:space="preserve">        "</w:t>
      </w:r>
      <w:proofErr w:type="gramStart"/>
      <w:r w:rsidRPr="001400CA">
        <w:rPr>
          <w:i/>
        </w:rPr>
        <w:t>admins</w:t>
      </w:r>
      <w:proofErr w:type="gramEnd"/>
      <w:r w:rsidRPr="001400CA">
        <w:rPr>
          <w:i/>
        </w:rPr>
        <w:t>": [</w:t>
      </w:r>
    </w:p>
    <w:p w:rsidR="001400CA" w:rsidRPr="001400CA" w:rsidRDefault="001400CA" w:rsidP="001400CA">
      <w:pPr>
        <w:pStyle w:val="Bodytext"/>
        <w:rPr>
          <w:i/>
        </w:rPr>
      </w:pPr>
      <w:r w:rsidRPr="001400CA">
        <w:rPr>
          <w:i/>
        </w:rPr>
        <w:t xml:space="preserve">            {</w:t>
      </w:r>
    </w:p>
    <w:p w:rsidR="001400CA" w:rsidRPr="001400CA" w:rsidRDefault="001400CA" w:rsidP="001400CA">
      <w:pPr>
        <w:pStyle w:val="Bodytext"/>
        <w:rPr>
          <w:i/>
        </w:rPr>
      </w:pPr>
      <w:r w:rsidRPr="001400CA">
        <w:rPr>
          <w:i/>
        </w:rPr>
        <w:t xml:space="preserve">                "ADMINNAME": "FHICNYTLA",</w:t>
      </w:r>
    </w:p>
    <w:p w:rsidR="001400CA" w:rsidRPr="001400CA" w:rsidRDefault="001400CA" w:rsidP="001400CA">
      <w:pPr>
        <w:pStyle w:val="Bodytext"/>
        <w:rPr>
          <w:i/>
        </w:rPr>
      </w:pPr>
      <w:r w:rsidRPr="001400CA">
        <w:rPr>
          <w:i/>
        </w:rPr>
        <w:lastRenderedPageBreak/>
        <w:t xml:space="preserve">                "DEPOSITBALANCE": "0",</w:t>
      </w:r>
    </w:p>
    <w:p w:rsidR="001400CA" w:rsidRPr="001400CA" w:rsidRDefault="001400CA" w:rsidP="001400CA">
      <w:pPr>
        <w:pStyle w:val="Bodytext"/>
        <w:rPr>
          <w:i/>
        </w:rPr>
      </w:pPr>
      <w:r w:rsidRPr="001400CA">
        <w:rPr>
          <w:i/>
        </w:rPr>
        <w:t xml:space="preserve">                "ISDEPOSITOWNER": "0",</w:t>
      </w:r>
    </w:p>
    <w:p w:rsidR="001400CA" w:rsidRPr="001400CA" w:rsidRDefault="001400CA" w:rsidP="001400CA">
      <w:pPr>
        <w:pStyle w:val="Bodytext"/>
        <w:rPr>
          <w:i/>
        </w:rPr>
      </w:pPr>
      <w:r w:rsidRPr="001400CA">
        <w:rPr>
          <w:i/>
        </w:rPr>
        <w:t xml:space="preserve">                "ISDEPOSITMANAGER": "0",</w:t>
      </w:r>
    </w:p>
    <w:p w:rsidR="001400CA" w:rsidRPr="001400CA" w:rsidRDefault="001400CA" w:rsidP="001400CA">
      <w:pPr>
        <w:pStyle w:val="Bodytext"/>
        <w:rPr>
          <w:i/>
        </w:rPr>
      </w:pPr>
      <w:r w:rsidRPr="001400CA">
        <w:rPr>
          <w:i/>
        </w:rPr>
        <w:t xml:space="preserve">                "BONUSBALANCE": "0",</w:t>
      </w:r>
    </w:p>
    <w:p w:rsidR="001400CA" w:rsidRPr="001400CA" w:rsidRDefault="001400CA" w:rsidP="001400CA">
      <w:pPr>
        <w:pStyle w:val="Bodytext"/>
        <w:rPr>
          <w:i/>
        </w:rPr>
      </w:pPr>
      <w:r w:rsidRPr="001400CA">
        <w:rPr>
          <w:i/>
        </w:rPr>
        <w:t xml:space="preserve">                "ISBONUSOWNER": "0",</w:t>
      </w:r>
    </w:p>
    <w:p w:rsidR="001400CA" w:rsidRPr="001400CA" w:rsidRDefault="001400CA" w:rsidP="001400CA">
      <w:pPr>
        <w:pStyle w:val="Bodytext"/>
        <w:rPr>
          <w:i/>
        </w:rPr>
      </w:pPr>
      <w:r w:rsidRPr="001400CA">
        <w:rPr>
          <w:i/>
        </w:rPr>
        <w:t xml:space="preserve">                "ISBONUSMANAGER": "0",</w:t>
      </w:r>
    </w:p>
    <w:p w:rsidR="001400CA" w:rsidRPr="001400CA" w:rsidRDefault="001400CA" w:rsidP="001400CA">
      <w:pPr>
        <w:pStyle w:val="Bodytext"/>
        <w:rPr>
          <w:i/>
        </w:rPr>
      </w:pPr>
      <w:r w:rsidRPr="001400CA">
        <w:rPr>
          <w:i/>
        </w:rPr>
        <w:t xml:space="preserve">                "FROZEN": "0"</w:t>
      </w:r>
    </w:p>
    <w:p w:rsidR="001400CA" w:rsidRPr="001400CA" w:rsidRDefault="001400CA" w:rsidP="001400CA">
      <w:pPr>
        <w:pStyle w:val="Bodytext"/>
        <w:rPr>
          <w:i/>
        </w:rPr>
      </w:pPr>
      <w:r w:rsidRPr="001400CA">
        <w:rPr>
          <w:i/>
        </w:rPr>
        <w:t xml:space="preserve">            }</w:t>
      </w:r>
    </w:p>
    <w:p w:rsidR="001400CA" w:rsidRPr="001400CA" w:rsidRDefault="001400CA" w:rsidP="001400CA">
      <w:pPr>
        <w:pStyle w:val="Bodytext"/>
        <w:rPr>
          <w:i/>
        </w:rPr>
      </w:pPr>
      <w:r w:rsidRPr="001400CA">
        <w:rPr>
          <w:i/>
        </w:rPr>
        <w:t xml:space="preserve">        ],</w:t>
      </w:r>
    </w:p>
    <w:p w:rsidR="001400CA" w:rsidRPr="001400CA" w:rsidRDefault="001400CA" w:rsidP="001400CA">
      <w:pPr>
        <w:pStyle w:val="Bodytext"/>
        <w:rPr>
          <w:i/>
        </w:rPr>
      </w:pPr>
      <w:r w:rsidRPr="001400CA">
        <w:rPr>
          <w:i/>
        </w:rPr>
        <w:t xml:space="preserve">        "</w:t>
      </w:r>
      <w:proofErr w:type="spellStart"/>
      <w:proofErr w:type="gramStart"/>
      <w:r w:rsidRPr="001400CA">
        <w:rPr>
          <w:i/>
        </w:rPr>
        <w:t>childs</w:t>
      </w:r>
      <w:proofErr w:type="spellEnd"/>
      <w:proofErr w:type="gramEnd"/>
      <w:r w:rsidRPr="001400CA">
        <w:rPr>
          <w:i/>
        </w:rPr>
        <w:t>": [</w:t>
      </w:r>
    </w:p>
    <w:p w:rsidR="001400CA" w:rsidRPr="001400CA" w:rsidRDefault="001400CA" w:rsidP="001400CA">
      <w:pPr>
        <w:pStyle w:val="Bodytext"/>
        <w:rPr>
          <w:i/>
        </w:rPr>
      </w:pPr>
      <w:r w:rsidRPr="001400CA">
        <w:rPr>
          <w:i/>
        </w:rPr>
        <w:t xml:space="preserve">            {</w:t>
      </w:r>
    </w:p>
    <w:p w:rsidR="001400CA" w:rsidRPr="001400CA" w:rsidRDefault="001400CA" w:rsidP="001400CA">
      <w:pPr>
        <w:pStyle w:val="Bodytext"/>
        <w:rPr>
          <w:i/>
        </w:rPr>
      </w:pPr>
      <w:r w:rsidRPr="001400CA">
        <w:rPr>
          <w:i/>
        </w:rPr>
        <w:t xml:space="preserve">                "</w:t>
      </w:r>
      <w:proofErr w:type="gramStart"/>
      <w:r w:rsidRPr="001400CA">
        <w:rPr>
          <w:i/>
        </w:rPr>
        <w:t>entity</w:t>
      </w:r>
      <w:proofErr w:type="gramEnd"/>
      <w:r w:rsidRPr="001400CA">
        <w:rPr>
          <w:i/>
        </w:rPr>
        <w:t>": {</w:t>
      </w:r>
    </w:p>
    <w:p w:rsidR="001400CA" w:rsidRPr="001400CA" w:rsidRDefault="001400CA" w:rsidP="001400CA">
      <w:pPr>
        <w:pStyle w:val="Bodytext"/>
        <w:rPr>
          <w:i/>
        </w:rPr>
      </w:pPr>
      <w:r w:rsidRPr="001400CA">
        <w:rPr>
          <w:i/>
        </w:rPr>
        <w:t xml:space="preserve">                    "ENTITYNAME": "FHICNYSTRUCTURE",</w:t>
      </w:r>
    </w:p>
    <w:p w:rsidR="001400CA" w:rsidRPr="001400CA" w:rsidRDefault="001400CA" w:rsidP="001400CA">
      <w:pPr>
        <w:pStyle w:val="Bodytext"/>
        <w:rPr>
          <w:i/>
        </w:rPr>
      </w:pPr>
      <w:r w:rsidRPr="001400CA">
        <w:rPr>
          <w:i/>
        </w:rPr>
        <w:t xml:space="preserve">                    "FROZEN": "0"</w:t>
      </w:r>
    </w:p>
    <w:p w:rsidR="001400CA" w:rsidRPr="001400CA" w:rsidRDefault="001400CA" w:rsidP="001400CA">
      <w:pPr>
        <w:pStyle w:val="Bodytext"/>
        <w:rPr>
          <w:i/>
        </w:rPr>
      </w:pPr>
      <w:r w:rsidRPr="001400CA">
        <w:rPr>
          <w:i/>
        </w:rPr>
        <w:t xml:space="preserve">                },</w:t>
      </w:r>
    </w:p>
    <w:p w:rsidR="001400CA" w:rsidRPr="001400CA" w:rsidRDefault="001400CA" w:rsidP="001400CA">
      <w:pPr>
        <w:pStyle w:val="Bodytext"/>
        <w:rPr>
          <w:i/>
        </w:rPr>
      </w:pPr>
      <w:r w:rsidRPr="001400CA">
        <w:rPr>
          <w:i/>
        </w:rPr>
        <w:t xml:space="preserve">                "</w:t>
      </w:r>
      <w:proofErr w:type="gramStart"/>
      <w:r w:rsidRPr="001400CA">
        <w:rPr>
          <w:i/>
        </w:rPr>
        <w:t>kiosk</w:t>
      </w:r>
      <w:proofErr w:type="gramEnd"/>
      <w:r w:rsidRPr="001400CA">
        <w:rPr>
          <w:i/>
        </w:rPr>
        <w:t>": {</w:t>
      </w:r>
    </w:p>
    <w:p w:rsidR="001400CA" w:rsidRPr="001400CA" w:rsidRDefault="001400CA" w:rsidP="001400CA">
      <w:pPr>
        <w:pStyle w:val="Bodytext"/>
        <w:rPr>
          <w:i/>
        </w:rPr>
      </w:pPr>
      <w:r w:rsidRPr="001400CA">
        <w:rPr>
          <w:i/>
        </w:rPr>
        <w:t xml:space="preserve">                    "KIOSKNAME": null,</w:t>
      </w:r>
    </w:p>
    <w:p w:rsidR="001400CA" w:rsidRPr="001400CA" w:rsidRDefault="001400CA" w:rsidP="001400CA">
      <w:pPr>
        <w:pStyle w:val="Bodytext"/>
        <w:rPr>
          <w:i/>
        </w:rPr>
      </w:pPr>
      <w:r w:rsidRPr="001400CA">
        <w:rPr>
          <w:i/>
        </w:rPr>
        <w:t xml:space="preserve">                    "FROZEN": null</w:t>
      </w:r>
    </w:p>
    <w:p w:rsidR="001400CA" w:rsidRPr="001400CA" w:rsidRDefault="001400CA" w:rsidP="001400CA">
      <w:pPr>
        <w:pStyle w:val="Bodytext"/>
        <w:rPr>
          <w:i/>
        </w:rPr>
      </w:pPr>
      <w:r w:rsidRPr="001400CA">
        <w:rPr>
          <w:i/>
        </w:rPr>
        <w:t xml:space="preserve">                },</w:t>
      </w:r>
    </w:p>
    <w:p w:rsidR="001400CA" w:rsidRPr="001400CA" w:rsidRDefault="001400CA" w:rsidP="001400CA">
      <w:pPr>
        <w:pStyle w:val="Bodytext"/>
        <w:rPr>
          <w:i/>
        </w:rPr>
      </w:pPr>
      <w:r w:rsidRPr="001400CA">
        <w:rPr>
          <w:i/>
        </w:rPr>
        <w:t xml:space="preserve">                "</w:t>
      </w:r>
      <w:proofErr w:type="gramStart"/>
      <w:r w:rsidRPr="001400CA">
        <w:rPr>
          <w:i/>
        </w:rPr>
        <w:t>admins</w:t>
      </w:r>
      <w:proofErr w:type="gramEnd"/>
      <w:r w:rsidRPr="001400CA">
        <w:rPr>
          <w:i/>
        </w:rPr>
        <w:t>": [],</w:t>
      </w:r>
    </w:p>
    <w:p w:rsidR="001400CA" w:rsidRPr="001400CA" w:rsidRDefault="001400CA" w:rsidP="001400CA">
      <w:pPr>
        <w:pStyle w:val="Bodytext"/>
        <w:rPr>
          <w:i/>
        </w:rPr>
      </w:pPr>
      <w:r w:rsidRPr="001400CA">
        <w:rPr>
          <w:i/>
        </w:rPr>
        <w:t xml:space="preserve">                "</w:t>
      </w:r>
      <w:proofErr w:type="spellStart"/>
      <w:proofErr w:type="gramStart"/>
      <w:r w:rsidRPr="001400CA">
        <w:rPr>
          <w:i/>
        </w:rPr>
        <w:t>childs</w:t>
      </w:r>
      <w:proofErr w:type="spellEnd"/>
      <w:proofErr w:type="gramEnd"/>
      <w:r w:rsidRPr="001400CA">
        <w:rPr>
          <w:i/>
        </w:rPr>
        <w:t>": [</w:t>
      </w:r>
    </w:p>
    <w:p w:rsidR="001400CA" w:rsidRPr="001400CA" w:rsidRDefault="001400CA" w:rsidP="001400CA">
      <w:pPr>
        <w:pStyle w:val="Bodytext"/>
        <w:rPr>
          <w:i/>
        </w:rPr>
      </w:pPr>
      <w:r w:rsidRPr="001400CA">
        <w:rPr>
          <w:i/>
        </w:rPr>
        <w:t xml:space="preserve">                    {</w:t>
      </w:r>
    </w:p>
    <w:p w:rsidR="001400CA" w:rsidRPr="001400CA" w:rsidRDefault="001400CA" w:rsidP="001400CA">
      <w:pPr>
        <w:pStyle w:val="Bodytext"/>
        <w:rPr>
          <w:i/>
        </w:rPr>
      </w:pPr>
      <w:r w:rsidRPr="001400CA">
        <w:rPr>
          <w:i/>
        </w:rPr>
        <w:t xml:space="preserve">                        "</w:t>
      </w:r>
      <w:proofErr w:type="gramStart"/>
      <w:r w:rsidRPr="001400CA">
        <w:rPr>
          <w:i/>
        </w:rPr>
        <w:t>entity</w:t>
      </w:r>
      <w:proofErr w:type="gramEnd"/>
      <w:r w:rsidRPr="001400CA">
        <w:rPr>
          <w:i/>
        </w:rPr>
        <w:t>": {</w:t>
      </w:r>
    </w:p>
    <w:p w:rsidR="001400CA" w:rsidRPr="001400CA" w:rsidRDefault="001400CA" w:rsidP="001400CA">
      <w:pPr>
        <w:pStyle w:val="Bodytext"/>
        <w:rPr>
          <w:i/>
        </w:rPr>
      </w:pPr>
      <w:r w:rsidRPr="001400CA">
        <w:rPr>
          <w:i/>
        </w:rPr>
        <w:t xml:space="preserve">                            "ENTITYNAME": "FHICNY001",</w:t>
      </w:r>
    </w:p>
    <w:p w:rsidR="001400CA" w:rsidRPr="001400CA" w:rsidRDefault="001400CA" w:rsidP="001400CA">
      <w:pPr>
        <w:pStyle w:val="Bodytext"/>
        <w:rPr>
          <w:i/>
        </w:rPr>
      </w:pPr>
      <w:r w:rsidRPr="001400CA">
        <w:rPr>
          <w:i/>
        </w:rPr>
        <w:t xml:space="preserve">                            "FROZEN": "0"</w:t>
      </w:r>
    </w:p>
    <w:p w:rsidR="001400CA" w:rsidRPr="001400CA" w:rsidRDefault="001400CA" w:rsidP="001400CA">
      <w:pPr>
        <w:pStyle w:val="Bodytext"/>
        <w:rPr>
          <w:i/>
        </w:rPr>
      </w:pPr>
      <w:r w:rsidRPr="001400CA">
        <w:rPr>
          <w:i/>
        </w:rPr>
        <w:t xml:space="preserve">                        },</w:t>
      </w:r>
    </w:p>
    <w:p w:rsidR="001400CA" w:rsidRPr="001400CA" w:rsidRDefault="001400CA" w:rsidP="001400CA">
      <w:pPr>
        <w:pStyle w:val="Bodytext"/>
        <w:rPr>
          <w:i/>
        </w:rPr>
      </w:pPr>
      <w:r w:rsidRPr="001400CA">
        <w:rPr>
          <w:i/>
        </w:rPr>
        <w:t xml:space="preserve">                        "</w:t>
      </w:r>
      <w:proofErr w:type="gramStart"/>
      <w:r w:rsidRPr="001400CA">
        <w:rPr>
          <w:i/>
        </w:rPr>
        <w:t>kiosk</w:t>
      </w:r>
      <w:proofErr w:type="gramEnd"/>
      <w:r w:rsidRPr="001400CA">
        <w:rPr>
          <w:i/>
        </w:rPr>
        <w:t>": {</w:t>
      </w:r>
    </w:p>
    <w:p w:rsidR="001400CA" w:rsidRPr="001400CA" w:rsidRDefault="001400CA" w:rsidP="001400CA">
      <w:pPr>
        <w:pStyle w:val="Bodytext"/>
        <w:rPr>
          <w:i/>
        </w:rPr>
      </w:pPr>
      <w:r w:rsidRPr="001400CA">
        <w:rPr>
          <w:i/>
        </w:rPr>
        <w:t xml:space="preserve">                            "KIOSKNAME": "FHICNY001",</w:t>
      </w:r>
    </w:p>
    <w:p w:rsidR="001400CA" w:rsidRPr="001400CA" w:rsidRDefault="001400CA" w:rsidP="001400CA">
      <w:pPr>
        <w:pStyle w:val="Bodytext"/>
        <w:rPr>
          <w:i/>
        </w:rPr>
      </w:pPr>
      <w:r w:rsidRPr="001400CA">
        <w:rPr>
          <w:i/>
        </w:rPr>
        <w:t xml:space="preserve">                            "FROZEN": "0"</w:t>
      </w:r>
    </w:p>
    <w:p w:rsidR="001400CA" w:rsidRPr="001400CA" w:rsidRDefault="001400CA" w:rsidP="001400CA">
      <w:pPr>
        <w:pStyle w:val="Bodytext"/>
        <w:rPr>
          <w:i/>
        </w:rPr>
      </w:pPr>
      <w:r w:rsidRPr="001400CA">
        <w:rPr>
          <w:i/>
        </w:rPr>
        <w:t xml:space="preserve">                        },</w:t>
      </w:r>
    </w:p>
    <w:p w:rsidR="001400CA" w:rsidRPr="001400CA" w:rsidRDefault="001400CA" w:rsidP="001400CA">
      <w:pPr>
        <w:pStyle w:val="Bodytext"/>
        <w:rPr>
          <w:i/>
        </w:rPr>
      </w:pPr>
      <w:r w:rsidRPr="001400CA">
        <w:rPr>
          <w:i/>
        </w:rPr>
        <w:t xml:space="preserve">                        "</w:t>
      </w:r>
      <w:proofErr w:type="gramStart"/>
      <w:r w:rsidRPr="001400CA">
        <w:rPr>
          <w:i/>
        </w:rPr>
        <w:t>admins</w:t>
      </w:r>
      <w:proofErr w:type="gramEnd"/>
      <w:r w:rsidRPr="001400CA">
        <w:rPr>
          <w:i/>
        </w:rPr>
        <w:t>": [</w:t>
      </w:r>
    </w:p>
    <w:p w:rsidR="001400CA" w:rsidRPr="001400CA" w:rsidRDefault="001400CA" w:rsidP="001400CA">
      <w:pPr>
        <w:pStyle w:val="Bodytext"/>
        <w:rPr>
          <w:i/>
        </w:rPr>
      </w:pPr>
      <w:r w:rsidRPr="001400CA">
        <w:rPr>
          <w:i/>
        </w:rPr>
        <w:t xml:space="preserve">                            {</w:t>
      </w:r>
    </w:p>
    <w:p w:rsidR="001400CA" w:rsidRPr="001400CA" w:rsidRDefault="001400CA" w:rsidP="001400CA">
      <w:pPr>
        <w:pStyle w:val="Bodytext"/>
        <w:rPr>
          <w:i/>
        </w:rPr>
      </w:pPr>
      <w:r w:rsidRPr="001400CA">
        <w:rPr>
          <w:i/>
        </w:rPr>
        <w:t xml:space="preserve">                                "ADMINNAME": "FHICNY001",</w:t>
      </w:r>
    </w:p>
    <w:p w:rsidR="001400CA" w:rsidRPr="001400CA" w:rsidRDefault="001400CA" w:rsidP="001400CA">
      <w:pPr>
        <w:pStyle w:val="Bodytext"/>
        <w:rPr>
          <w:i/>
        </w:rPr>
      </w:pPr>
      <w:r w:rsidRPr="001400CA">
        <w:rPr>
          <w:i/>
        </w:rPr>
        <w:t xml:space="preserve">                                "DEPOSITBALANCE": "0",</w:t>
      </w:r>
    </w:p>
    <w:p w:rsidR="001400CA" w:rsidRPr="001400CA" w:rsidRDefault="001400CA" w:rsidP="001400CA">
      <w:pPr>
        <w:pStyle w:val="Bodytext"/>
        <w:rPr>
          <w:i/>
        </w:rPr>
      </w:pPr>
      <w:r w:rsidRPr="001400CA">
        <w:rPr>
          <w:i/>
        </w:rPr>
        <w:t xml:space="preserve">                                "ISDEPOSITOWNER": "0",</w:t>
      </w:r>
    </w:p>
    <w:p w:rsidR="001400CA" w:rsidRPr="001400CA" w:rsidRDefault="001400CA" w:rsidP="001400CA">
      <w:pPr>
        <w:pStyle w:val="Bodytext"/>
        <w:rPr>
          <w:i/>
        </w:rPr>
      </w:pPr>
      <w:r w:rsidRPr="001400CA">
        <w:rPr>
          <w:i/>
        </w:rPr>
        <w:t xml:space="preserve">                                "ISDEPOSITMANAGER": "0",</w:t>
      </w:r>
    </w:p>
    <w:p w:rsidR="001400CA" w:rsidRPr="001400CA" w:rsidRDefault="001400CA" w:rsidP="001400CA">
      <w:pPr>
        <w:pStyle w:val="Bodytext"/>
        <w:rPr>
          <w:i/>
        </w:rPr>
      </w:pPr>
      <w:r w:rsidRPr="001400CA">
        <w:rPr>
          <w:i/>
        </w:rPr>
        <w:t xml:space="preserve">                                "BONUSBALANCE": "0",</w:t>
      </w:r>
    </w:p>
    <w:p w:rsidR="001400CA" w:rsidRPr="001400CA" w:rsidRDefault="001400CA" w:rsidP="001400CA">
      <w:pPr>
        <w:pStyle w:val="Bodytext"/>
        <w:rPr>
          <w:i/>
        </w:rPr>
      </w:pPr>
      <w:r w:rsidRPr="001400CA">
        <w:rPr>
          <w:i/>
        </w:rPr>
        <w:t xml:space="preserve">                                "ISBONUSOWNER": "0",</w:t>
      </w:r>
    </w:p>
    <w:p w:rsidR="001400CA" w:rsidRPr="001400CA" w:rsidRDefault="001400CA" w:rsidP="001400CA">
      <w:pPr>
        <w:pStyle w:val="Bodytext"/>
        <w:rPr>
          <w:i/>
        </w:rPr>
      </w:pPr>
      <w:r w:rsidRPr="001400CA">
        <w:rPr>
          <w:i/>
        </w:rPr>
        <w:lastRenderedPageBreak/>
        <w:t xml:space="preserve">                                "ISBONUSMANAGER": "0",</w:t>
      </w:r>
    </w:p>
    <w:p w:rsidR="001400CA" w:rsidRPr="001400CA" w:rsidRDefault="001400CA" w:rsidP="001400CA">
      <w:pPr>
        <w:pStyle w:val="Bodytext"/>
        <w:rPr>
          <w:i/>
        </w:rPr>
      </w:pPr>
      <w:r w:rsidRPr="001400CA">
        <w:rPr>
          <w:i/>
        </w:rPr>
        <w:t xml:space="preserve">                                "FROZEN": "0"</w:t>
      </w:r>
    </w:p>
    <w:p w:rsidR="001400CA" w:rsidRPr="001400CA" w:rsidRDefault="001400CA" w:rsidP="001400CA">
      <w:pPr>
        <w:pStyle w:val="Bodytext"/>
        <w:rPr>
          <w:i/>
        </w:rPr>
      </w:pPr>
      <w:r w:rsidRPr="001400CA">
        <w:rPr>
          <w:i/>
        </w:rPr>
        <w:t xml:space="preserve">                            }</w:t>
      </w:r>
    </w:p>
    <w:p w:rsidR="001400CA" w:rsidRPr="001400CA" w:rsidRDefault="001400CA" w:rsidP="001400CA">
      <w:pPr>
        <w:pStyle w:val="Bodytext"/>
        <w:rPr>
          <w:i/>
        </w:rPr>
      </w:pPr>
      <w:r w:rsidRPr="001400CA">
        <w:rPr>
          <w:i/>
        </w:rPr>
        <w:t xml:space="preserve">                        ],</w:t>
      </w:r>
    </w:p>
    <w:p w:rsidR="001400CA" w:rsidRPr="001400CA" w:rsidRDefault="001400CA" w:rsidP="001400CA">
      <w:pPr>
        <w:pStyle w:val="Bodytext"/>
        <w:rPr>
          <w:i/>
        </w:rPr>
      </w:pPr>
      <w:r w:rsidRPr="001400CA">
        <w:rPr>
          <w:i/>
        </w:rPr>
        <w:t xml:space="preserve">                        "</w:t>
      </w:r>
      <w:proofErr w:type="spellStart"/>
      <w:proofErr w:type="gramStart"/>
      <w:r w:rsidRPr="001400CA">
        <w:rPr>
          <w:i/>
        </w:rPr>
        <w:t>childs</w:t>
      </w:r>
      <w:proofErr w:type="spellEnd"/>
      <w:proofErr w:type="gramEnd"/>
      <w:r w:rsidRPr="001400CA">
        <w:rPr>
          <w:i/>
        </w:rPr>
        <w:t>": []</w:t>
      </w:r>
    </w:p>
    <w:p w:rsidR="001400CA" w:rsidRPr="001400CA" w:rsidRDefault="001400CA" w:rsidP="001400CA">
      <w:pPr>
        <w:pStyle w:val="Bodytext"/>
        <w:rPr>
          <w:i/>
        </w:rPr>
      </w:pPr>
      <w:r w:rsidRPr="001400CA">
        <w:rPr>
          <w:i/>
        </w:rPr>
        <w:t xml:space="preserve">                    }</w:t>
      </w:r>
    </w:p>
    <w:p w:rsidR="001400CA" w:rsidRPr="001400CA" w:rsidRDefault="001400CA" w:rsidP="001400CA">
      <w:pPr>
        <w:pStyle w:val="Bodytext"/>
        <w:rPr>
          <w:i/>
        </w:rPr>
      </w:pPr>
      <w:r w:rsidRPr="001400CA">
        <w:rPr>
          <w:i/>
        </w:rPr>
        <w:t xml:space="preserve">                ]</w:t>
      </w:r>
    </w:p>
    <w:p w:rsidR="001400CA" w:rsidRPr="001400CA" w:rsidRDefault="001400CA" w:rsidP="001400CA">
      <w:pPr>
        <w:pStyle w:val="Bodytext"/>
        <w:rPr>
          <w:i/>
        </w:rPr>
      </w:pPr>
      <w:r w:rsidRPr="001400CA">
        <w:rPr>
          <w:i/>
        </w:rPr>
        <w:t xml:space="preserve">            }</w:t>
      </w:r>
    </w:p>
    <w:p w:rsidR="001400CA" w:rsidRPr="001400CA" w:rsidRDefault="001400CA" w:rsidP="001400CA">
      <w:pPr>
        <w:pStyle w:val="Bodytext"/>
        <w:rPr>
          <w:i/>
        </w:rPr>
      </w:pPr>
      <w:r w:rsidRPr="001400CA">
        <w:rPr>
          <w:i/>
        </w:rPr>
        <w:t xml:space="preserve">        ]</w:t>
      </w:r>
    </w:p>
    <w:p w:rsidR="001400CA" w:rsidRPr="001400CA" w:rsidRDefault="001400CA" w:rsidP="001400CA">
      <w:pPr>
        <w:pStyle w:val="Bodytext"/>
        <w:rPr>
          <w:i/>
        </w:rPr>
      </w:pPr>
      <w:r w:rsidRPr="001400CA">
        <w:rPr>
          <w:i/>
        </w:rPr>
        <w:t xml:space="preserve">    }</w:t>
      </w:r>
    </w:p>
    <w:p w:rsidR="001400CA" w:rsidRPr="001400CA" w:rsidRDefault="001400CA" w:rsidP="001400CA">
      <w:pPr>
        <w:pStyle w:val="Bodytext"/>
        <w:rPr>
          <w:i/>
        </w:rPr>
      </w:pPr>
      <w:r w:rsidRPr="001400CA">
        <w:rPr>
          <w:i/>
        </w:rPr>
        <w:t>}</w:t>
      </w:r>
    </w:p>
    <w:p w:rsidR="0026630D" w:rsidRDefault="008120A3" w:rsidP="00F572B1">
      <w:pPr>
        <w:pStyle w:val="Bodytext"/>
      </w:pPr>
      <w:r>
        <w:t>NB! If the same Kiosk API function is used with the TLE entity key, the whole structure and not only the sub-structure will be shown.</w:t>
      </w:r>
    </w:p>
    <w:p w:rsidR="0026630D" w:rsidRDefault="0026630D" w:rsidP="00B04A1E">
      <w:pPr>
        <w:pStyle w:val="Bodytext"/>
      </w:pPr>
    </w:p>
    <w:p w:rsidR="00B472EF" w:rsidRPr="00F14610" w:rsidRDefault="00B472EF" w:rsidP="00F14610">
      <w:pPr>
        <w:pStyle w:val="Heading3"/>
      </w:pPr>
      <w:r>
        <w:t>Create a kiosk inside a sub-entity</w:t>
      </w:r>
    </w:p>
    <w:p w:rsidR="00B472EF" w:rsidRDefault="00B472EF" w:rsidP="00B472EF">
      <w:pPr>
        <w:pStyle w:val="Bodytext"/>
      </w:pPr>
      <w:r>
        <w:t>The kiosks in our system are used to hold the players inside specific sub-entities. A number of parameters are ma</w:t>
      </w:r>
      <w:r w:rsidR="004E74D9">
        <w:t xml:space="preserve">ndatory to create a kiosk </w:t>
      </w:r>
      <w:r>
        <w:t>due to the need to have backwards compatibility with the old Kiosk Admin interfaces.</w:t>
      </w:r>
    </w:p>
    <w:p w:rsidR="00B472EF" w:rsidRDefault="00B472EF" w:rsidP="00B472EF">
      <w:pPr>
        <w:pStyle w:val="Bodytext"/>
      </w:pPr>
      <w:r>
        <w:t xml:space="preserve">To create a new </w:t>
      </w:r>
      <w:r w:rsidR="00442B12">
        <w:t>kiosk</w:t>
      </w:r>
      <w:r>
        <w:t xml:space="preserve"> using the Kiosk API the below call should be made:</w:t>
      </w:r>
    </w:p>
    <w:p w:rsidR="00B472EF" w:rsidRPr="006A1991" w:rsidRDefault="00B472EF" w:rsidP="00B472EF">
      <w:pPr>
        <w:pStyle w:val="Bodytext"/>
        <w:rPr>
          <w:b/>
          <w:i/>
        </w:rPr>
      </w:pPr>
      <w:r w:rsidRPr="006A1991">
        <w:rPr>
          <w:b/>
          <w:i/>
        </w:rPr>
        <w:t xml:space="preserve">Example </w:t>
      </w:r>
      <w:r>
        <w:rPr>
          <w:b/>
          <w:i/>
        </w:rPr>
        <w:t xml:space="preserve">API </w:t>
      </w:r>
      <w:r w:rsidRPr="006A1991">
        <w:rPr>
          <w:b/>
          <w:i/>
        </w:rPr>
        <w:t>input code:</w:t>
      </w:r>
    </w:p>
    <w:p w:rsidR="001400CA" w:rsidRDefault="00FB16B9" w:rsidP="00B472EF">
      <w:pPr>
        <w:pStyle w:val="Bodytext"/>
        <w:rPr>
          <w:i/>
        </w:rPr>
      </w:pPr>
      <w:r>
        <w:rPr>
          <w:i/>
        </w:rPr>
        <w:t>https://kioskpublicapi.mightypanda88.com</w:t>
      </w:r>
      <w:r w:rsidR="002D6DB4" w:rsidRPr="004E09ED">
        <w:rPr>
          <w:i/>
        </w:rPr>
        <w:t>/kiosk/create/</w:t>
      </w:r>
      <w:r w:rsidR="001400CA">
        <w:rPr>
          <w:i/>
        </w:rPr>
        <w:t>kiosk</w:t>
      </w:r>
      <w:r w:rsidR="002D6DB4" w:rsidRPr="004E09ED">
        <w:rPr>
          <w:i/>
        </w:rPr>
        <w:t>name/</w:t>
      </w:r>
      <w:r>
        <w:rPr>
          <w:i/>
        </w:rPr>
        <w:t>FHI</w:t>
      </w:r>
      <w:r w:rsidR="001400CA">
        <w:rPr>
          <w:i/>
        </w:rPr>
        <w:t>CNY001</w:t>
      </w:r>
      <w:r w:rsidR="002D6DB4" w:rsidRPr="004E09ED">
        <w:rPr>
          <w:i/>
        </w:rPr>
        <w:t>/entityname/</w:t>
      </w:r>
      <w:r w:rsidR="00FB6D3B" w:rsidRPr="00FB6D3B">
        <w:rPr>
          <w:i/>
        </w:rPr>
        <w:t xml:space="preserve"> </w:t>
      </w:r>
      <w:r>
        <w:rPr>
          <w:i/>
        </w:rPr>
        <w:t>FHI</w:t>
      </w:r>
      <w:r w:rsidR="001400CA">
        <w:rPr>
          <w:i/>
        </w:rPr>
        <w:t>CNY001</w:t>
      </w:r>
      <w:r w:rsidR="002D6DB4" w:rsidRPr="004E09ED">
        <w:rPr>
          <w:i/>
        </w:rPr>
        <w:t>/</w:t>
      </w:r>
      <w:proofErr w:type="spellStart"/>
      <w:r w:rsidR="002D6DB4" w:rsidRPr="004E09ED">
        <w:rPr>
          <w:i/>
        </w:rPr>
        <w:t>languagecode</w:t>
      </w:r>
      <w:proofErr w:type="spellEnd"/>
      <w:r w:rsidR="002D6DB4" w:rsidRPr="004E09ED">
        <w:rPr>
          <w:i/>
        </w:rPr>
        <w:t>/</w:t>
      </w:r>
      <w:proofErr w:type="spellStart"/>
      <w:r w:rsidR="001400CA">
        <w:rPr>
          <w:i/>
        </w:rPr>
        <w:t>countrycode</w:t>
      </w:r>
      <w:proofErr w:type="spellEnd"/>
      <w:r w:rsidR="001400CA">
        <w:rPr>
          <w:i/>
        </w:rPr>
        <w:t>/CN</w:t>
      </w:r>
      <w:r w:rsidR="002D6DB4" w:rsidRPr="004E09ED">
        <w:rPr>
          <w:i/>
        </w:rPr>
        <w:t>/</w:t>
      </w:r>
    </w:p>
    <w:p w:rsidR="00B472EF" w:rsidRDefault="001400CA" w:rsidP="00B472EF">
      <w:pPr>
        <w:pStyle w:val="Bodytext"/>
      </w:pPr>
      <w:r>
        <w:t xml:space="preserve"> </w:t>
      </w:r>
      <w:r w:rsidR="00B472EF">
        <w:t>Do not forget to add the entity key to the HTTP header. In this example the EMPERORCNY sub-entity key is used together with the certificate thus only the sub-entity data is exposed.</w:t>
      </w:r>
    </w:p>
    <w:p w:rsidR="00FB6D3B" w:rsidRDefault="002D6DB4" w:rsidP="00B472EF">
      <w:pPr>
        <w:pStyle w:val="Bodytext"/>
        <w:rPr>
          <w:i/>
        </w:rPr>
      </w:pPr>
      <w:r w:rsidRPr="002D6DB4">
        <w:rPr>
          <w:i/>
        </w:rPr>
        <w:t xml:space="preserve">Accept:text/html,application/xhtml+xml,application/xml;q=0.9,*/*;q=0.8,Cache-Control: max-age=0,Connection: </w:t>
      </w:r>
      <w:proofErr w:type="spellStart"/>
      <w:r w:rsidRPr="002D6DB4">
        <w:rPr>
          <w:i/>
        </w:rPr>
        <w:t>keep-alive,Keep-Alive:timeout</w:t>
      </w:r>
      <w:proofErr w:type="spellEnd"/>
      <w:r w:rsidRPr="002D6DB4">
        <w:rPr>
          <w:i/>
        </w:rPr>
        <w:t xml:space="preserve">=5, max=100,Accept-Charset:ISO-8859-1,utf-8;q=0.7,*;q=0.3,Accept-Language:es-ES,es;q=0.8,Pragma: ,X_ENTITY_KEY: </w:t>
      </w:r>
      <w:r w:rsidR="00FB6D3B">
        <w:rPr>
          <w:i/>
        </w:rPr>
        <w:t>:</w:t>
      </w:r>
      <w:r w:rsidR="001400CA" w:rsidRPr="001400CA">
        <w:rPr>
          <w:i/>
        </w:rPr>
        <w:t>083e3cc8450065ade3a5944837ec2ff4fd609537a092b6437bb1f63e85cfe9603b9a23f1a35d0822d03bb9c12d66c864afc657c97d542e9e0ca55c98bf7eeed8</w:t>
      </w:r>
    </w:p>
    <w:p w:rsidR="00B472EF" w:rsidRDefault="00B472EF" w:rsidP="00B472EF">
      <w:pPr>
        <w:pStyle w:val="Bodytext"/>
        <w:rPr>
          <w:b/>
          <w:i/>
        </w:rPr>
      </w:pPr>
      <w:r w:rsidRPr="00EE5524">
        <w:rPr>
          <w:b/>
          <w:i/>
        </w:rPr>
        <w:t xml:space="preserve">The API will return JSON as response showing </w:t>
      </w:r>
      <w:r>
        <w:rPr>
          <w:b/>
          <w:i/>
        </w:rPr>
        <w:t xml:space="preserve">the </w:t>
      </w:r>
      <w:r w:rsidR="00F14610">
        <w:rPr>
          <w:b/>
          <w:i/>
        </w:rPr>
        <w:t>kiosk i</w:t>
      </w:r>
      <w:r>
        <w:rPr>
          <w:b/>
          <w:i/>
        </w:rPr>
        <w:t>s created:</w:t>
      </w:r>
    </w:p>
    <w:p w:rsidR="00E80BCA" w:rsidRDefault="00E80BCA" w:rsidP="00E80BCA">
      <w:pPr>
        <w:pStyle w:val="Bodytext"/>
      </w:pPr>
      <w:r>
        <w:t>{</w:t>
      </w:r>
    </w:p>
    <w:p w:rsidR="00E80BCA" w:rsidRDefault="00E80BCA" w:rsidP="00E80BCA">
      <w:pPr>
        <w:pStyle w:val="Bodytext"/>
      </w:pPr>
      <w:r>
        <w:t xml:space="preserve">    "</w:t>
      </w:r>
      <w:proofErr w:type="gramStart"/>
      <w:r>
        <w:t>result</w:t>
      </w:r>
      <w:proofErr w:type="gramEnd"/>
      <w:r>
        <w:t>": "Kiosk is successful created"</w:t>
      </w:r>
    </w:p>
    <w:p w:rsidR="00B472EF" w:rsidRDefault="00E80BCA" w:rsidP="00E80BCA">
      <w:pPr>
        <w:pStyle w:val="Bodytext"/>
      </w:pPr>
      <w:r>
        <w:t>}</w:t>
      </w:r>
    </w:p>
    <w:p w:rsidR="005644F8" w:rsidRDefault="003871EC" w:rsidP="00B2435A">
      <w:pPr>
        <w:pStyle w:val="Bodytext"/>
      </w:pPr>
      <w:r>
        <w:t xml:space="preserve">To verify the sub-structure as holding the sub-entity, admin and kiosk you can use again the </w:t>
      </w:r>
      <w:r w:rsidRPr="003871EC">
        <w:t>entity/structure/</w:t>
      </w:r>
      <w:r>
        <w:t xml:space="preserve"> function together with the sub-entity key.</w:t>
      </w:r>
    </w:p>
    <w:p w:rsidR="00D768EF" w:rsidRDefault="00D768EF" w:rsidP="00B2435A">
      <w:pPr>
        <w:pStyle w:val="Bodytext"/>
      </w:pPr>
    </w:p>
    <w:p w:rsidR="00D768EF" w:rsidRDefault="00D768EF">
      <w:pPr>
        <w:keepLines w:val="0"/>
        <w:widowControl/>
        <w:shd w:val="clear" w:color="auto" w:fill="auto"/>
        <w:spacing w:before="0" w:after="0"/>
      </w:pPr>
      <w:r>
        <w:br w:type="page"/>
      </w:r>
    </w:p>
    <w:p w:rsidR="00D768EF" w:rsidRDefault="00D768EF" w:rsidP="00D768EF">
      <w:pPr>
        <w:pStyle w:val="Heading3"/>
      </w:pPr>
      <w:r>
        <w:lastRenderedPageBreak/>
        <w:t>Increase the sub-entity admin deposit balance</w:t>
      </w:r>
    </w:p>
    <w:p w:rsidR="00D768EF" w:rsidRDefault="00946C85" w:rsidP="00D768EF">
      <w:pPr>
        <w:pStyle w:val="Bodytext"/>
      </w:pPr>
      <w:r>
        <w:t xml:space="preserve">For the sub-entity to be able to give </w:t>
      </w:r>
      <w:r w:rsidR="002D7B07">
        <w:t>depositing balance for the players the admin inside the sub-entity needs to have depots balance</w:t>
      </w:r>
      <w:r w:rsidR="00D768EF">
        <w:t>.</w:t>
      </w:r>
      <w:r w:rsidR="002D7B07">
        <w:t xml:space="preserve"> Deposit balance must be transferred by the licensee from the top level admin to the appropriate sub-entity admin.</w:t>
      </w:r>
    </w:p>
    <w:p w:rsidR="00100B49" w:rsidRDefault="00100B49" w:rsidP="00100B49">
      <w:pPr>
        <w:pStyle w:val="Bodytext"/>
      </w:pPr>
      <w:r>
        <w:t xml:space="preserve">To </w:t>
      </w:r>
      <w:r w:rsidR="0078432E">
        <w:t>make a transfer from one admin to another using the</w:t>
      </w:r>
      <w:r>
        <w:t xml:space="preserve"> Kiosk API the below call should be made:</w:t>
      </w:r>
    </w:p>
    <w:p w:rsidR="00100B49" w:rsidRPr="006A1991" w:rsidRDefault="00100B49" w:rsidP="00100B49">
      <w:pPr>
        <w:pStyle w:val="Bodytext"/>
        <w:rPr>
          <w:b/>
          <w:i/>
        </w:rPr>
      </w:pPr>
      <w:r w:rsidRPr="006A1991">
        <w:rPr>
          <w:b/>
          <w:i/>
        </w:rPr>
        <w:t xml:space="preserve">Example </w:t>
      </w:r>
      <w:r>
        <w:rPr>
          <w:b/>
          <w:i/>
        </w:rPr>
        <w:t xml:space="preserve">API </w:t>
      </w:r>
      <w:r w:rsidRPr="006A1991">
        <w:rPr>
          <w:b/>
          <w:i/>
        </w:rPr>
        <w:t>input code:</w:t>
      </w:r>
    </w:p>
    <w:p w:rsidR="00FB6D3B" w:rsidRDefault="00FB6D3B" w:rsidP="00100B49">
      <w:pPr>
        <w:pStyle w:val="Bodytext"/>
        <w:rPr>
          <w:i/>
        </w:rPr>
      </w:pPr>
      <w:r w:rsidRPr="00FB6D3B">
        <w:rPr>
          <w:i/>
        </w:rPr>
        <w:t xml:space="preserve">URL: </w:t>
      </w:r>
      <w:hyperlink r:id="rId22" w:history="1">
        <w:r w:rsidR="001400CA" w:rsidRPr="00291715">
          <w:rPr>
            <w:rStyle w:val="Hyperlink"/>
            <w:rFonts w:cs="Tahoma"/>
            <w:i/>
          </w:rPr>
          <w:t>https://kioskpublicapi.mightypanda88.com/admin/increaseBalance/fromadminname/FHICNYTLA/toadminname/FHICNY001/depositbalanceamount/1/</w:t>
        </w:r>
      </w:hyperlink>
    </w:p>
    <w:p w:rsidR="00100B49" w:rsidRDefault="00FB6D3B" w:rsidP="00100B49">
      <w:pPr>
        <w:pStyle w:val="Bodytext"/>
      </w:pPr>
      <w:r w:rsidRPr="00FB6D3B">
        <w:rPr>
          <w:i/>
        </w:rPr>
        <w:t xml:space="preserve"> </w:t>
      </w:r>
      <w:r w:rsidR="00100B49">
        <w:t xml:space="preserve">Do not forget to add the entity key to the HTTP header. </w:t>
      </w:r>
      <w:r w:rsidR="00022CB1">
        <w:t xml:space="preserve">In this example the Top Level Entity key </w:t>
      </w:r>
      <w:r w:rsidR="00D643C6">
        <w:t>must be</w:t>
      </w:r>
      <w:r w:rsidR="00022CB1">
        <w:t xml:space="preserve"> us</w:t>
      </w:r>
      <w:r w:rsidR="009342E8">
        <w:t>ed together with the certificate, otherwise the transaction will not work</w:t>
      </w:r>
      <w:r w:rsidR="00022CB1">
        <w:t>.</w:t>
      </w:r>
    </w:p>
    <w:p w:rsidR="001400CA" w:rsidRDefault="00FB6D3B" w:rsidP="00100B49">
      <w:pPr>
        <w:pStyle w:val="Bodytext"/>
        <w:rPr>
          <w:i/>
        </w:rPr>
      </w:pPr>
      <w:r w:rsidRPr="00FB6D3B">
        <w:rPr>
          <w:i/>
        </w:rPr>
        <w:t xml:space="preserve">Accept:text/html,application/xhtml+xml,application/xml;q=0.9,*/*;q=0.8Cache-Control: max-age=0Connection: </w:t>
      </w:r>
      <w:proofErr w:type="spellStart"/>
      <w:r w:rsidRPr="00FB6D3B">
        <w:rPr>
          <w:i/>
        </w:rPr>
        <w:t>keep-aliveKeep-Alive:timeout</w:t>
      </w:r>
      <w:proofErr w:type="spellEnd"/>
      <w:r w:rsidRPr="00FB6D3B">
        <w:rPr>
          <w:i/>
        </w:rPr>
        <w:t xml:space="preserve">=5, max=100Accept-Charset:ISO-8859-1,utf-8;q=0.7,*;q=0.3Accept-Language:es-ES,es;q=0.8Pragma: X_ENTITY_KEY: </w:t>
      </w:r>
      <w:r w:rsidR="001400CA" w:rsidRPr="001400CA">
        <w:rPr>
          <w:i/>
        </w:rPr>
        <w:t>083e3cc8450065ade3a5944837ec2ff4fd609537a092b6437bb1f63e85cfe9603b9a23f1a35d0822d03bb9c12d66c864afc657c97d542e9e0ca55c98bf7eeed8</w:t>
      </w:r>
    </w:p>
    <w:p w:rsidR="00100B49" w:rsidRDefault="00100B49" w:rsidP="00100B49">
      <w:pPr>
        <w:pStyle w:val="Bodytext"/>
        <w:rPr>
          <w:b/>
          <w:i/>
        </w:rPr>
      </w:pPr>
      <w:r w:rsidRPr="00EE5524">
        <w:rPr>
          <w:b/>
          <w:i/>
        </w:rPr>
        <w:t xml:space="preserve">The API will return JSON as response showing </w:t>
      </w:r>
      <w:r>
        <w:rPr>
          <w:b/>
          <w:i/>
        </w:rPr>
        <w:t xml:space="preserve">the </w:t>
      </w:r>
      <w:r w:rsidR="00F14610">
        <w:rPr>
          <w:b/>
          <w:i/>
        </w:rPr>
        <w:t>deposit</w:t>
      </w:r>
      <w:r>
        <w:rPr>
          <w:b/>
          <w:i/>
        </w:rPr>
        <w:t>:</w:t>
      </w:r>
    </w:p>
    <w:p w:rsidR="005154B7" w:rsidRDefault="005154B7" w:rsidP="00B2435A">
      <w:pPr>
        <w:pStyle w:val="Bodytext"/>
      </w:pPr>
      <w:proofErr w:type="gramStart"/>
      <w:r w:rsidRPr="005154B7">
        <w:t>{ "</w:t>
      </w:r>
      <w:proofErr w:type="gramEnd"/>
      <w:r w:rsidRPr="005154B7">
        <w:t>result": "Deposit balance increased by 1" }</w:t>
      </w:r>
    </w:p>
    <w:p w:rsidR="00FB6D3B" w:rsidRDefault="00FB6D3B" w:rsidP="00B2435A">
      <w:pPr>
        <w:pStyle w:val="Bodytext"/>
      </w:pPr>
    </w:p>
    <w:p w:rsidR="00D768EF" w:rsidRDefault="006D31E3" w:rsidP="00B2435A">
      <w:pPr>
        <w:pStyle w:val="Bodytext"/>
      </w:pPr>
      <w:r>
        <w:t xml:space="preserve">To verify that the sub-entity admin account now has balance the licensee can use again the </w:t>
      </w:r>
      <w:r w:rsidRPr="003871EC">
        <w:t>entity/structure/</w:t>
      </w:r>
      <w:r>
        <w:t xml:space="preserve"> function together with the sub-entity key or if the B2B customer of the licensee wants to see the balance of their admin the same function can be used together with the sub-entity key.</w:t>
      </w:r>
    </w:p>
    <w:p w:rsidR="00B51A93" w:rsidRDefault="00B51A93" w:rsidP="00B2435A">
      <w:pPr>
        <w:pStyle w:val="Bodytext"/>
      </w:pPr>
    </w:p>
    <w:p w:rsidR="00B51A93" w:rsidRDefault="00B51A93">
      <w:pPr>
        <w:keepLines w:val="0"/>
        <w:widowControl/>
        <w:shd w:val="clear" w:color="auto" w:fill="auto"/>
        <w:spacing w:before="0" w:after="0"/>
      </w:pPr>
      <w:r>
        <w:br w:type="page"/>
      </w:r>
    </w:p>
    <w:p w:rsidR="00B51A93" w:rsidRDefault="00B51A93" w:rsidP="00B51A93">
      <w:pPr>
        <w:pStyle w:val="Heading3"/>
      </w:pPr>
      <w:r>
        <w:lastRenderedPageBreak/>
        <w:t>Decrease the sub-entity admin deposit balance</w:t>
      </w:r>
    </w:p>
    <w:p w:rsidR="00B51A93" w:rsidRDefault="00AC4BDB" w:rsidP="00B51A93">
      <w:pPr>
        <w:pStyle w:val="Bodytext"/>
      </w:pPr>
      <w:r>
        <w:t>There are occasions where the deposit balance of the sub-entity admins also needs to be decreased</w:t>
      </w:r>
      <w:r w:rsidR="00B51A93">
        <w:t>. Deposit balance must be transferred by the licensee from the top level admin to the appropriate sub-entity admin.</w:t>
      </w:r>
    </w:p>
    <w:p w:rsidR="00E40AEC" w:rsidRDefault="00E40AEC" w:rsidP="00E40AEC">
      <w:pPr>
        <w:pStyle w:val="Bodytext"/>
      </w:pPr>
      <w:r>
        <w:t>To make a transfer from one admin to another using the Kiosk API the below call should be made:</w:t>
      </w:r>
    </w:p>
    <w:p w:rsidR="00B51A93" w:rsidRPr="006A1991" w:rsidRDefault="00B51A93" w:rsidP="00B51A93">
      <w:pPr>
        <w:pStyle w:val="Bodytext"/>
        <w:rPr>
          <w:b/>
          <w:i/>
        </w:rPr>
      </w:pPr>
      <w:r w:rsidRPr="006A1991">
        <w:rPr>
          <w:b/>
          <w:i/>
        </w:rPr>
        <w:t xml:space="preserve">Example </w:t>
      </w:r>
      <w:r>
        <w:rPr>
          <w:b/>
          <w:i/>
        </w:rPr>
        <w:t xml:space="preserve">API </w:t>
      </w:r>
      <w:r w:rsidRPr="006A1991">
        <w:rPr>
          <w:b/>
          <w:i/>
        </w:rPr>
        <w:t>input code:</w:t>
      </w:r>
    </w:p>
    <w:p w:rsidR="00FB6D3B" w:rsidRDefault="00FB6D3B" w:rsidP="00B51A93">
      <w:pPr>
        <w:pStyle w:val="Bodytext"/>
        <w:rPr>
          <w:i/>
        </w:rPr>
      </w:pPr>
      <w:r w:rsidRPr="00FB6D3B">
        <w:rPr>
          <w:i/>
        </w:rPr>
        <w:t xml:space="preserve">URL: </w:t>
      </w:r>
      <w:r w:rsidR="00FB16B9">
        <w:rPr>
          <w:i/>
        </w:rPr>
        <w:t>https://kioskpublicapi.mightypanda88.com</w:t>
      </w:r>
      <w:r w:rsidR="007904FB">
        <w:rPr>
          <w:i/>
        </w:rPr>
        <w:t>/</w:t>
      </w:r>
      <w:r w:rsidR="007A6C4F" w:rsidRPr="007A6C4F">
        <w:rPr>
          <w:i/>
        </w:rPr>
        <w:t>admin/decreasebalance/fromadminname/FHICNY001/toadminname/FHICNYTLA/depositbalanceamount/1</w:t>
      </w:r>
    </w:p>
    <w:p w:rsidR="00B51A93" w:rsidRDefault="00B51A93" w:rsidP="00B51A93">
      <w:pPr>
        <w:pStyle w:val="Bodytext"/>
      </w:pPr>
      <w:r>
        <w:t>Do not forget to add the entity key to the HTTP header. In this example the Top Level Entity key must be used together with the certificate, otherwise the transaction will not work.</w:t>
      </w:r>
    </w:p>
    <w:p w:rsidR="00FB6D3B" w:rsidRDefault="00FB6D3B" w:rsidP="00B51A93">
      <w:pPr>
        <w:pStyle w:val="Bodytext"/>
        <w:rPr>
          <w:i/>
        </w:rPr>
      </w:pPr>
      <w:r w:rsidRPr="00FB6D3B">
        <w:rPr>
          <w:i/>
        </w:rPr>
        <w:t xml:space="preserve">Accept:text/html,application/xhtml+xml,application/xml;q=0.9,*/*;q=0.8Cache-Control: max-age=0Connection: </w:t>
      </w:r>
      <w:proofErr w:type="spellStart"/>
      <w:r w:rsidRPr="00FB6D3B">
        <w:rPr>
          <w:i/>
        </w:rPr>
        <w:t>keep-aliveKeep-Alive:timeout</w:t>
      </w:r>
      <w:proofErr w:type="spellEnd"/>
      <w:r w:rsidRPr="00FB6D3B">
        <w:rPr>
          <w:i/>
        </w:rPr>
        <w:t xml:space="preserve">=5, max=100Accept-Charset:ISO-8859-1,utf-8;q=0.7,*;q=0.3Accept-Language:es-ES,es;q=0.8Pragma: X_ENTITY_KEY: </w:t>
      </w:r>
      <w:r w:rsidR="007904FB" w:rsidRPr="007904FB">
        <w:rPr>
          <w:i/>
        </w:rPr>
        <w:t>083e3cc8450065ade3a5944837ec2ff4fd609537a092b6437bb1f63e85cfe9603b9a23f1a35d0822d03bb9c12d66c864afc657c97d542e9e0ca55c98bf7eeed8</w:t>
      </w:r>
    </w:p>
    <w:p w:rsidR="00B51A93" w:rsidRDefault="00B51A93" w:rsidP="00B51A93">
      <w:pPr>
        <w:pStyle w:val="Bodytext"/>
        <w:rPr>
          <w:b/>
          <w:i/>
        </w:rPr>
      </w:pPr>
      <w:r w:rsidRPr="00EE5524">
        <w:rPr>
          <w:b/>
          <w:i/>
        </w:rPr>
        <w:t xml:space="preserve">The API will return JSON as response showing </w:t>
      </w:r>
      <w:proofErr w:type="gramStart"/>
      <w:r w:rsidR="00F14610">
        <w:rPr>
          <w:b/>
          <w:i/>
        </w:rPr>
        <w:t>the withdraw</w:t>
      </w:r>
      <w:proofErr w:type="gramEnd"/>
      <w:r>
        <w:rPr>
          <w:b/>
          <w:i/>
        </w:rPr>
        <w:t>:</w:t>
      </w:r>
    </w:p>
    <w:p w:rsidR="005154B7" w:rsidRDefault="005154B7" w:rsidP="00B51A93">
      <w:pPr>
        <w:pStyle w:val="Bodytext"/>
      </w:pPr>
      <w:proofErr w:type="gramStart"/>
      <w:r w:rsidRPr="005154B7">
        <w:t>{ "</w:t>
      </w:r>
      <w:proofErr w:type="gramEnd"/>
      <w:r w:rsidRPr="005154B7">
        <w:t>result": "Deposit balance decreased by 1" }</w:t>
      </w:r>
    </w:p>
    <w:p w:rsidR="00FB6D3B" w:rsidRDefault="00FB6D3B" w:rsidP="00B51A93">
      <w:pPr>
        <w:pStyle w:val="Bodytext"/>
      </w:pPr>
    </w:p>
    <w:p w:rsidR="00B51A93" w:rsidRDefault="00B51A93" w:rsidP="00B51A93">
      <w:pPr>
        <w:pStyle w:val="Bodytext"/>
      </w:pPr>
      <w:r>
        <w:t xml:space="preserve">To verify that the sub-entity admin account now has balance the licensee can use again the </w:t>
      </w:r>
      <w:r w:rsidRPr="003871EC">
        <w:t>entity/structure/</w:t>
      </w:r>
      <w:r>
        <w:t xml:space="preserve"> function together with the sub-entity key or if the B2B customer of the licensee wants to see the balance of their admin the same function can be used together with the sub-entity key.</w:t>
      </w:r>
    </w:p>
    <w:p w:rsidR="007D082C" w:rsidRDefault="007D082C" w:rsidP="00E02894">
      <w:pPr>
        <w:keepLines w:val="0"/>
        <w:widowControl/>
        <w:shd w:val="clear" w:color="auto" w:fill="auto"/>
        <w:spacing w:before="0" w:after="0"/>
      </w:pPr>
      <w:r>
        <w:br w:type="page"/>
      </w:r>
    </w:p>
    <w:p w:rsidR="006E6355" w:rsidRDefault="00E751AB" w:rsidP="00186572">
      <w:pPr>
        <w:pStyle w:val="Heading2"/>
      </w:pPr>
      <w:r>
        <w:lastRenderedPageBreak/>
        <w:t>Player</w:t>
      </w:r>
      <w:r w:rsidR="00281901">
        <w:t xml:space="preserve"> </w:t>
      </w:r>
      <w:r w:rsidR="000D5636">
        <w:t>data synchronization</w:t>
      </w:r>
      <w:bookmarkEnd w:id="18"/>
    </w:p>
    <w:p w:rsidR="0074729C" w:rsidRPr="00295A3F" w:rsidRDefault="003B6651" w:rsidP="00295A3F">
      <w:pPr>
        <w:pStyle w:val="Bodytext"/>
      </w:pPr>
      <w:r>
        <w:t>Player</w:t>
      </w:r>
      <w:r w:rsidR="00114D32">
        <w:t xml:space="preserve"> data synchronization is required as a basis of all other integration parts for </w:t>
      </w:r>
      <w:r w:rsidR="00F26D7A">
        <w:t>our</w:t>
      </w:r>
      <w:r w:rsidR="00114D32">
        <w:t xml:space="preserve"> </w:t>
      </w:r>
      <w:r w:rsidR="00FE1FD0">
        <w:t>platform</w:t>
      </w:r>
      <w:r w:rsidR="00114D32">
        <w:t xml:space="preserve">. </w:t>
      </w:r>
      <w:r w:rsidR="00F26D7A">
        <w:t>Our</w:t>
      </w:r>
      <w:r w:rsidR="00114D32">
        <w:t xml:space="preserve"> integration system requires that a valid user name and password exist</w:t>
      </w:r>
      <w:r w:rsidR="00CD166A">
        <w:t>s</w:t>
      </w:r>
      <w:r w:rsidR="00114D32">
        <w:t xml:space="preserve"> in </w:t>
      </w:r>
      <w:r w:rsidR="00F26D7A">
        <w:t>our</w:t>
      </w:r>
      <w:r w:rsidR="00114D32">
        <w:t xml:space="preserve"> </w:t>
      </w:r>
      <w:r w:rsidR="003E3709">
        <w:t>platform</w:t>
      </w:r>
      <w:r w:rsidR="00114D32">
        <w:t xml:space="preserve"> database to authenticate users</w:t>
      </w:r>
      <w:r w:rsidR="002379E9">
        <w:t xml:space="preserve"> into the system and the keep the mandatory user information up to date.</w:t>
      </w:r>
    </w:p>
    <w:p w:rsidR="002478D1" w:rsidRDefault="00763300" w:rsidP="002478D1">
      <w:pPr>
        <w:pStyle w:val="Heading3"/>
      </w:pPr>
      <w:bookmarkStart w:id="19" w:name="_Toc386710871"/>
      <w:r>
        <w:t>Creating a</w:t>
      </w:r>
      <w:r w:rsidR="001710C6">
        <w:t xml:space="preserve"> new</w:t>
      </w:r>
      <w:r w:rsidR="00967345">
        <w:t xml:space="preserve"> Player</w:t>
      </w:r>
      <w:r w:rsidR="001710C6">
        <w:t xml:space="preserve"> account</w:t>
      </w:r>
      <w:bookmarkEnd w:id="19"/>
      <w:r w:rsidR="00382B33">
        <w:t xml:space="preserve"> </w:t>
      </w:r>
    </w:p>
    <w:p w:rsidR="00BD549C" w:rsidRDefault="00BD549C" w:rsidP="00BD549C">
      <w:pPr>
        <w:rPr>
          <w:rStyle w:val="Emphasis"/>
          <w:i w:val="0"/>
        </w:rPr>
      </w:pPr>
      <w:r>
        <w:rPr>
          <w:rStyle w:val="Emphasis"/>
          <w:i w:val="0"/>
        </w:rPr>
        <w:t>The API offers the licensee</w:t>
      </w:r>
      <w:r w:rsidR="00E0246A">
        <w:rPr>
          <w:rStyle w:val="Emphasis"/>
          <w:i w:val="0"/>
        </w:rPr>
        <w:t>s B2B customers</w:t>
      </w:r>
      <w:r>
        <w:rPr>
          <w:rStyle w:val="Emphasis"/>
          <w:i w:val="0"/>
        </w:rPr>
        <w:t xml:space="preserve"> the possibility to create </w:t>
      </w:r>
      <w:r w:rsidR="00E0246A">
        <w:rPr>
          <w:rStyle w:val="Emphasis"/>
          <w:i w:val="0"/>
        </w:rPr>
        <w:t xml:space="preserve">players inside their sub-structures. </w:t>
      </w:r>
      <w:r>
        <w:rPr>
          <w:rStyle w:val="Emphasis"/>
          <w:i w:val="0"/>
        </w:rPr>
        <w:t>The licensee must provide the B2B customer with the private SSL certificate sent by us and the licensee must generate an entity key for the sub-structure to restrict API access to that specific sub-structure only.</w:t>
      </w:r>
    </w:p>
    <w:p w:rsidR="00BD549C" w:rsidRDefault="00BD549C" w:rsidP="00BD549C">
      <w:pPr>
        <w:pStyle w:val="Bodytext"/>
      </w:pPr>
      <w:r>
        <w:t xml:space="preserve">To create a new </w:t>
      </w:r>
      <w:r w:rsidR="00E0246A">
        <w:t>player</w:t>
      </w:r>
      <w:r>
        <w:t xml:space="preserve"> using the Kiosk API the below call should be made:</w:t>
      </w:r>
    </w:p>
    <w:p w:rsidR="00BD549C" w:rsidRPr="006A1991" w:rsidRDefault="00BD549C" w:rsidP="00BD549C">
      <w:pPr>
        <w:pStyle w:val="Bodytext"/>
        <w:rPr>
          <w:b/>
          <w:i/>
        </w:rPr>
      </w:pPr>
      <w:r w:rsidRPr="006A1991">
        <w:rPr>
          <w:b/>
          <w:i/>
        </w:rPr>
        <w:t xml:space="preserve">Example </w:t>
      </w:r>
      <w:r>
        <w:rPr>
          <w:b/>
          <w:i/>
        </w:rPr>
        <w:t xml:space="preserve">API </w:t>
      </w:r>
      <w:r w:rsidRPr="006A1991">
        <w:rPr>
          <w:b/>
          <w:i/>
        </w:rPr>
        <w:t>input code:</w:t>
      </w:r>
    </w:p>
    <w:p w:rsidR="00A12DF0" w:rsidRDefault="00FB16B9" w:rsidP="00BD549C">
      <w:pPr>
        <w:pStyle w:val="Bodytext"/>
        <w:rPr>
          <w:i/>
        </w:rPr>
      </w:pPr>
      <w:r>
        <w:rPr>
          <w:i/>
        </w:rPr>
        <w:t>https://kioskpublicapi.mightypanda88.com</w:t>
      </w:r>
      <w:r w:rsidR="00A12DF0" w:rsidRPr="00A12DF0">
        <w:rPr>
          <w:i/>
        </w:rPr>
        <w:t>/player/create/playername/</w:t>
      </w:r>
      <w:r w:rsidR="007904FB" w:rsidRPr="007904FB">
        <w:rPr>
          <w:i/>
        </w:rPr>
        <w:t>FHICNY001USER</w:t>
      </w:r>
      <w:r w:rsidR="007904FB">
        <w:rPr>
          <w:i/>
        </w:rPr>
        <w:t>/</w:t>
      </w:r>
      <w:r w:rsidR="00A12DF0" w:rsidRPr="00A12DF0">
        <w:rPr>
          <w:i/>
        </w:rPr>
        <w:t>adminname/</w:t>
      </w:r>
      <w:r>
        <w:rPr>
          <w:i/>
        </w:rPr>
        <w:t>FHI</w:t>
      </w:r>
      <w:r w:rsidR="007904FB">
        <w:rPr>
          <w:i/>
        </w:rPr>
        <w:t>CNY001</w:t>
      </w:r>
      <w:r w:rsidR="00A12DF0" w:rsidRPr="00A12DF0">
        <w:rPr>
          <w:i/>
        </w:rPr>
        <w:t>/kioskname/</w:t>
      </w:r>
      <w:r>
        <w:rPr>
          <w:i/>
        </w:rPr>
        <w:t>FHI</w:t>
      </w:r>
      <w:r w:rsidR="007904FB">
        <w:rPr>
          <w:i/>
        </w:rPr>
        <w:t>CNY001</w:t>
      </w:r>
      <w:r w:rsidR="00A12DF0" w:rsidRPr="00A12DF0">
        <w:rPr>
          <w:i/>
        </w:rPr>
        <w:t xml:space="preserve">/ </w:t>
      </w:r>
    </w:p>
    <w:p w:rsidR="00BD549C" w:rsidRDefault="00BD549C" w:rsidP="00BD549C">
      <w:pPr>
        <w:pStyle w:val="Bodytext"/>
      </w:pPr>
      <w:r>
        <w:t xml:space="preserve">Do not forget to add the entity key to the HTTP header. </w:t>
      </w:r>
      <w:r w:rsidR="001F2417">
        <w:t>In this example the EMPERORCNY sub-entity key is used together with the certificate. Player account creation must be done with the sub-entity certificate only and the player must be placed in the sub-entity ADMIN/KIOSK.</w:t>
      </w:r>
    </w:p>
    <w:p w:rsidR="006A115D" w:rsidRDefault="006A115D" w:rsidP="00BD549C">
      <w:pPr>
        <w:pStyle w:val="Bodytext"/>
        <w:rPr>
          <w:i/>
        </w:rPr>
      </w:pPr>
      <w:r w:rsidRPr="006A115D">
        <w:rPr>
          <w:i/>
        </w:rPr>
        <w:t xml:space="preserve">Accept:text/html,application/xhtml+xml,application/xml;q=0.9,*/*;q=0.8Cache-Control: max-age=0Connection: </w:t>
      </w:r>
      <w:proofErr w:type="spellStart"/>
      <w:r w:rsidRPr="006A115D">
        <w:rPr>
          <w:i/>
        </w:rPr>
        <w:t>keep-aliveKeep-Alive:timeout</w:t>
      </w:r>
      <w:proofErr w:type="spellEnd"/>
      <w:r w:rsidRPr="006A115D">
        <w:rPr>
          <w:i/>
        </w:rPr>
        <w:t xml:space="preserve">=5, max=100Accept-Charset:ISO-8859-1,utf-8;q=0.7,*;q=0.3Accept-Language:es-ES,es;q=0.8Pragma: X_ENTITY_KEY: </w:t>
      </w:r>
      <w:r w:rsidR="007904FB" w:rsidRPr="007904FB">
        <w:rPr>
          <w:i/>
        </w:rPr>
        <w:t>083e3cc8450065ade3a5944837ec2ff4fd609537a092b6437bb1f63e85cfe9603b9a23f1a35d0822d03bb9c12d66c864afc657c97d542e9e0ca55c98bf7eeed8</w:t>
      </w:r>
      <w:r w:rsidRPr="006A115D">
        <w:rPr>
          <w:i/>
        </w:rPr>
        <w:t xml:space="preserve"> </w:t>
      </w:r>
    </w:p>
    <w:p w:rsidR="00BD549C" w:rsidRDefault="00BD549C" w:rsidP="00BD549C">
      <w:pPr>
        <w:pStyle w:val="Bodytext"/>
        <w:rPr>
          <w:b/>
          <w:i/>
        </w:rPr>
      </w:pPr>
      <w:r w:rsidRPr="00EE5524">
        <w:rPr>
          <w:b/>
          <w:i/>
        </w:rPr>
        <w:t xml:space="preserve">The API will return JSON as response showing </w:t>
      </w:r>
      <w:r>
        <w:rPr>
          <w:b/>
          <w:i/>
        </w:rPr>
        <w:t xml:space="preserve">the </w:t>
      </w:r>
      <w:r w:rsidR="00F14610">
        <w:rPr>
          <w:b/>
          <w:i/>
        </w:rPr>
        <w:t>player</w:t>
      </w:r>
      <w:r>
        <w:rPr>
          <w:b/>
          <w:i/>
        </w:rPr>
        <w:t xml:space="preserve"> </w:t>
      </w:r>
      <w:r w:rsidR="00F14610">
        <w:rPr>
          <w:b/>
          <w:i/>
        </w:rPr>
        <w:t>i</w:t>
      </w:r>
      <w:r>
        <w:rPr>
          <w:b/>
          <w:i/>
        </w:rPr>
        <w:t>s created:</w:t>
      </w:r>
    </w:p>
    <w:p w:rsidR="006A115D" w:rsidRDefault="006A115D" w:rsidP="006A115D">
      <w:pPr>
        <w:pStyle w:val="Bodytext"/>
      </w:pPr>
      <w:r>
        <w:t>{</w:t>
      </w:r>
    </w:p>
    <w:p w:rsidR="006A115D" w:rsidRDefault="006A115D" w:rsidP="006A115D">
      <w:pPr>
        <w:pStyle w:val="Bodytext"/>
      </w:pPr>
      <w:r>
        <w:t xml:space="preserve">    "</w:t>
      </w:r>
      <w:proofErr w:type="spellStart"/>
      <w:proofErr w:type="gramStart"/>
      <w:r>
        <w:t>playername</w:t>
      </w:r>
      <w:proofErr w:type="spellEnd"/>
      <w:proofErr w:type="gramEnd"/>
      <w:r>
        <w:t>": "</w:t>
      </w:r>
      <w:r w:rsidR="007904FB" w:rsidRPr="007904FB">
        <w:t>FHICNY001USER</w:t>
      </w:r>
      <w:r>
        <w:t>",</w:t>
      </w:r>
    </w:p>
    <w:p w:rsidR="006A115D" w:rsidRDefault="006A115D" w:rsidP="006A115D">
      <w:pPr>
        <w:pStyle w:val="Bodytext"/>
      </w:pPr>
      <w:r>
        <w:t xml:space="preserve">    "</w:t>
      </w:r>
      <w:proofErr w:type="gramStart"/>
      <w:r>
        <w:t>password</w:t>
      </w:r>
      <w:proofErr w:type="gramEnd"/>
      <w:r>
        <w:t>": "</w:t>
      </w:r>
      <w:proofErr w:type="spellStart"/>
      <w:r>
        <w:t>humrriua</w:t>
      </w:r>
      <w:proofErr w:type="spellEnd"/>
      <w:r>
        <w:t>"</w:t>
      </w:r>
    </w:p>
    <w:p w:rsidR="003323FA" w:rsidRDefault="006A115D" w:rsidP="006A115D">
      <w:pPr>
        <w:pStyle w:val="Bodytext"/>
      </w:pPr>
      <w:r>
        <w:t>}</w:t>
      </w:r>
    </w:p>
    <w:p w:rsidR="003323FA" w:rsidRDefault="003323FA" w:rsidP="00952AE0">
      <w:pPr>
        <w:pStyle w:val="Bodytext"/>
      </w:pPr>
    </w:p>
    <w:p w:rsidR="003323FA" w:rsidRDefault="003323FA">
      <w:pPr>
        <w:keepLines w:val="0"/>
        <w:widowControl/>
        <w:shd w:val="clear" w:color="auto" w:fill="auto"/>
        <w:spacing w:before="0" w:after="0"/>
      </w:pPr>
      <w:r>
        <w:br w:type="page"/>
      </w:r>
    </w:p>
    <w:p w:rsidR="003323FA" w:rsidRDefault="003323FA" w:rsidP="003323FA">
      <w:pPr>
        <w:pStyle w:val="Heading3"/>
      </w:pPr>
      <w:r>
        <w:lastRenderedPageBreak/>
        <w:t>Reading player account information</w:t>
      </w:r>
    </w:p>
    <w:p w:rsidR="003323FA" w:rsidRDefault="003323FA" w:rsidP="003323FA">
      <w:pPr>
        <w:rPr>
          <w:rStyle w:val="Emphasis"/>
          <w:i w:val="0"/>
        </w:rPr>
      </w:pPr>
      <w:r>
        <w:rPr>
          <w:rStyle w:val="Emphasis"/>
          <w:i w:val="0"/>
        </w:rPr>
        <w:t xml:space="preserve">The API offers the licensees B2B customers the possibility to </w:t>
      </w:r>
      <w:r w:rsidR="003A4EF0">
        <w:rPr>
          <w:rStyle w:val="Emphasis"/>
          <w:i w:val="0"/>
        </w:rPr>
        <w:t>read player information from</w:t>
      </w:r>
      <w:r>
        <w:rPr>
          <w:rStyle w:val="Emphasis"/>
          <w:i w:val="0"/>
        </w:rPr>
        <w:t xml:space="preserve"> inside their sub-structures. The licensee must provide the B2B customer with the private SSL certificate sent by us and the licensee must generate an entity key for the sub-structure to restrict API access to that specific sub-structure only.</w:t>
      </w:r>
    </w:p>
    <w:p w:rsidR="003323FA" w:rsidRDefault="003323FA" w:rsidP="003323FA">
      <w:pPr>
        <w:pStyle w:val="Bodytext"/>
      </w:pPr>
      <w:r>
        <w:t xml:space="preserve">To </w:t>
      </w:r>
      <w:r w:rsidR="009B038D">
        <w:t>read player information</w:t>
      </w:r>
      <w:r>
        <w:t xml:space="preserve"> using the Kiosk API the below call should be made:</w:t>
      </w:r>
    </w:p>
    <w:p w:rsidR="003323FA" w:rsidRPr="006A1991" w:rsidRDefault="003323FA" w:rsidP="003323FA">
      <w:pPr>
        <w:pStyle w:val="Bodytext"/>
        <w:rPr>
          <w:b/>
          <w:i/>
        </w:rPr>
      </w:pPr>
      <w:r w:rsidRPr="006A1991">
        <w:rPr>
          <w:b/>
          <w:i/>
        </w:rPr>
        <w:t xml:space="preserve">Example </w:t>
      </w:r>
      <w:r>
        <w:rPr>
          <w:b/>
          <w:i/>
        </w:rPr>
        <w:t xml:space="preserve">API </w:t>
      </w:r>
      <w:r w:rsidRPr="006A1991">
        <w:rPr>
          <w:b/>
          <w:i/>
        </w:rPr>
        <w:t>input code:</w:t>
      </w:r>
    </w:p>
    <w:p w:rsidR="00FB6D3B" w:rsidRDefault="003230A3" w:rsidP="003323FA">
      <w:pPr>
        <w:pStyle w:val="Bodytext"/>
        <w:rPr>
          <w:i/>
        </w:rPr>
      </w:pPr>
      <w:hyperlink r:id="rId23" w:history="1">
        <w:r w:rsidR="00FB16B9">
          <w:rPr>
            <w:rStyle w:val="Hyperlink"/>
            <w:rFonts w:cs="Tahoma"/>
            <w:i/>
          </w:rPr>
          <w:t>https://kioskpublicapi.mightypanda88.com</w:t>
        </w:r>
        <w:r w:rsidR="00FB6D3B" w:rsidRPr="00D84BFB">
          <w:rPr>
            <w:rStyle w:val="Hyperlink"/>
            <w:rFonts w:cs="Tahoma"/>
            <w:i/>
          </w:rPr>
          <w:t>/player/info/playername/</w:t>
        </w:r>
      </w:hyperlink>
      <w:r w:rsidR="007904FB" w:rsidRPr="007904FB">
        <w:rPr>
          <w:rStyle w:val="Hyperlink"/>
          <w:rFonts w:cs="Tahoma"/>
          <w:i/>
        </w:rPr>
        <w:t>FHICNY001USER</w:t>
      </w:r>
    </w:p>
    <w:p w:rsidR="003323FA" w:rsidRDefault="003323FA" w:rsidP="003323FA">
      <w:pPr>
        <w:pStyle w:val="Bodytext"/>
      </w:pPr>
      <w:r>
        <w:t xml:space="preserve">Do not forget to add the entity key to the HTTP header. In this example the EMPERORCNY sub-entity key is used together with the certificate. Player account </w:t>
      </w:r>
      <w:r w:rsidR="001163AE">
        <w:t>information must be fetched</w:t>
      </w:r>
      <w:r>
        <w:t xml:space="preserve"> with the sub-entity certificate only </w:t>
      </w:r>
      <w:r w:rsidR="00A77FBC">
        <w:t>if the function is used by the sub-entity</w:t>
      </w:r>
      <w:r>
        <w:t>.</w:t>
      </w:r>
    </w:p>
    <w:p w:rsidR="007904FB" w:rsidRDefault="007904FB" w:rsidP="003323FA">
      <w:pPr>
        <w:pStyle w:val="Bodytext"/>
        <w:rPr>
          <w:i/>
        </w:rPr>
      </w:pPr>
      <w:r w:rsidRPr="007904FB">
        <w:rPr>
          <w:i/>
        </w:rPr>
        <w:t xml:space="preserve">Accept:text/html,application/xhtml+xml,application/xml;q=0.9,*/*;q=0.8Cache-Control: max-age=0Connection: </w:t>
      </w:r>
      <w:proofErr w:type="spellStart"/>
      <w:r w:rsidRPr="007904FB">
        <w:rPr>
          <w:i/>
        </w:rPr>
        <w:t>keep-aliveKeep-Alive:timeout</w:t>
      </w:r>
      <w:proofErr w:type="spellEnd"/>
      <w:r w:rsidRPr="007904FB">
        <w:rPr>
          <w:i/>
        </w:rPr>
        <w:t>=5, max=100Accept-Charset:ISO-8859-1,utf-8;q=0.7,*;q=0.3Accept-Language:es-ES,es;q=0.8Pragma: X_ENTITY_KEY: 083e3cc8450065ade3a5944837ec2ff4fd609537a092b6437bb1f63e85cfe9603b9a23f1a35d0822d03bb9c12d66c864afc657c97d542e9e0ca55c98bf7eeed8</w:t>
      </w:r>
    </w:p>
    <w:p w:rsidR="003323FA" w:rsidRDefault="003323FA" w:rsidP="003323FA">
      <w:pPr>
        <w:pStyle w:val="Bodytext"/>
        <w:rPr>
          <w:b/>
          <w:i/>
        </w:rPr>
      </w:pPr>
      <w:r w:rsidRPr="00EE5524">
        <w:rPr>
          <w:b/>
          <w:i/>
        </w:rPr>
        <w:t xml:space="preserve">The API will return JSON as response showing </w:t>
      </w:r>
      <w:r>
        <w:rPr>
          <w:b/>
          <w:i/>
        </w:rPr>
        <w:t>the</w:t>
      </w:r>
      <w:r w:rsidR="00F14610">
        <w:rPr>
          <w:b/>
          <w:i/>
        </w:rPr>
        <w:t xml:space="preserve"> player information</w:t>
      </w:r>
      <w:r>
        <w:rPr>
          <w:b/>
          <w:i/>
        </w:rPr>
        <w:t>:</w:t>
      </w:r>
    </w:p>
    <w:p w:rsidR="007904FB" w:rsidRDefault="007904FB" w:rsidP="007904FB">
      <w:r>
        <w:t>{</w:t>
      </w:r>
    </w:p>
    <w:p w:rsidR="007904FB" w:rsidRDefault="007904FB" w:rsidP="007904FB">
      <w:r>
        <w:t xml:space="preserve">    "</w:t>
      </w:r>
      <w:proofErr w:type="gramStart"/>
      <w:r>
        <w:t>result</w:t>
      </w:r>
      <w:proofErr w:type="gramEnd"/>
      <w:r>
        <w:t>": {</w:t>
      </w:r>
    </w:p>
    <w:p w:rsidR="007904FB" w:rsidRDefault="007904FB" w:rsidP="007904FB">
      <w:r>
        <w:t xml:space="preserve">        "CASINONAME": "drunkenmonkey88",</w:t>
      </w:r>
    </w:p>
    <w:p w:rsidR="007904FB" w:rsidRDefault="007904FB" w:rsidP="007904FB">
      <w:r>
        <w:t xml:space="preserve">        "PLAYERNAME": "FHICNY001USER",</w:t>
      </w:r>
    </w:p>
    <w:p w:rsidR="007904FB" w:rsidRDefault="007904FB" w:rsidP="007904FB">
      <w:r>
        <w:t xml:space="preserve">        "ADDRESS": "NA",</w:t>
      </w:r>
    </w:p>
    <w:p w:rsidR="007904FB" w:rsidRDefault="007904FB" w:rsidP="007904FB">
      <w:r>
        <w:t xml:space="preserve">        "BIRTHDATE": "1950-01-01",</w:t>
      </w:r>
    </w:p>
    <w:p w:rsidR="007904FB" w:rsidRDefault="007904FB" w:rsidP="007904FB">
      <w:r>
        <w:t xml:space="preserve">        "CITY": "NA",</w:t>
      </w:r>
    </w:p>
    <w:p w:rsidR="007904FB" w:rsidRDefault="007904FB" w:rsidP="007904FB">
      <w:r>
        <w:t xml:space="preserve">        "COUNTRYCODE": "CN",</w:t>
      </w:r>
    </w:p>
    <w:p w:rsidR="007904FB" w:rsidRDefault="007904FB" w:rsidP="007904FB">
      <w:r>
        <w:t xml:space="preserve">        "CURRENCY": "CNY",</w:t>
      </w:r>
    </w:p>
    <w:p w:rsidR="007904FB" w:rsidRDefault="007904FB" w:rsidP="007904FB">
      <w:r>
        <w:t xml:space="preserve">        "EMAIL": "fhicny001user@fhicny001.com",</w:t>
      </w:r>
    </w:p>
    <w:p w:rsidR="007904FB" w:rsidRDefault="007904FB" w:rsidP="007904FB">
      <w:r>
        <w:t xml:space="preserve">        "FAX": "11111",</w:t>
      </w:r>
    </w:p>
    <w:p w:rsidR="007904FB" w:rsidRDefault="007904FB" w:rsidP="007904FB">
      <w:r>
        <w:t xml:space="preserve">        "FIRSTNAME": "NA",</w:t>
      </w:r>
    </w:p>
    <w:p w:rsidR="007904FB" w:rsidRDefault="007904FB" w:rsidP="007904FB">
      <w:r>
        <w:t xml:space="preserve">        "LASTNAME": "NA",</w:t>
      </w:r>
    </w:p>
    <w:p w:rsidR="007904FB" w:rsidRDefault="007904FB" w:rsidP="007904FB">
      <w:r>
        <w:t xml:space="preserve">        "NOBONUS": 0,</w:t>
      </w:r>
    </w:p>
    <w:p w:rsidR="007904FB" w:rsidRDefault="007904FB" w:rsidP="007904FB">
      <w:r>
        <w:t xml:space="preserve">        "OCCUPATION": "NA",</w:t>
      </w:r>
    </w:p>
    <w:p w:rsidR="007904FB" w:rsidRDefault="007904FB" w:rsidP="007904FB">
      <w:r>
        <w:t xml:space="preserve">        "PHONE": "11111",</w:t>
      </w:r>
    </w:p>
    <w:p w:rsidR="007904FB" w:rsidRDefault="007904FB" w:rsidP="007904FB">
      <w:r>
        <w:t xml:space="preserve">        "SEX": "M",</w:t>
      </w:r>
    </w:p>
    <w:p w:rsidR="007904FB" w:rsidRDefault="007904FB" w:rsidP="007904FB">
      <w:r>
        <w:t xml:space="preserve">        "STATE": "NA",</w:t>
      </w:r>
    </w:p>
    <w:p w:rsidR="007904FB" w:rsidRDefault="007904FB" w:rsidP="007904FB">
      <w:r>
        <w:t xml:space="preserve">        "VIPLEVEL": "1",</w:t>
      </w:r>
    </w:p>
    <w:p w:rsidR="007904FB" w:rsidRDefault="007904FB" w:rsidP="007904FB">
      <w:r>
        <w:t xml:space="preserve">        "WANTMAIL": 1,</w:t>
      </w:r>
    </w:p>
    <w:p w:rsidR="007904FB" w:rsidRDefault="007904FB" w:rsidP="007904FB">
      <w:r>
        <w:t xml:space="preserve">        "ZIP": "NA",</w:t>
      </w:r>
    </w:p>
    <w:p w:rsidR="007904FB" w:rsidRDefault="007904FB" w:rsidP="007904FB">
      <w:r>
        <w:t xml:space="preserve">        "ADVERTISER": "default1j",</w:t>
      </w:r>
    </w:p>
    <w:p w:rsidR="007904FB" w:rsidRDefault="007904FB" w:rsidP="007904FB">
      <w:r>
        <w:t xml:space="preserve">        "BANNERID": "-",</w:t>
      </w:r>
    </w:p>
    <w:p w:rsidR="007904FB" w:rsidRDefault="007904FB" w:rsidP="007904FB">
      <w:r>
        <w:lastRenderedPageBreak/>
        <w:t xml:space="preserve">        "CLIENTTYPE": "</w:t>
      </w:r>
      <w:proofErr w:type="spellStart"/>
      <w:r>
        <w:t>landbasedcasino</w:t>
      </w:r>
      <w:proofErr w:type="spellEnd"/>
      <w:r>
        <w:t>",</w:t>
      </w:r>
    </w:p>
    <w:p w:rsidR="007904FB" w:rsidRDefault="007904FB" w:rsidP="007904FB">
      <w:r>
        <w:t xml:space="preserve">        "CREFERER": "</w:t>
      </w:r>
      <w:proofErr w:type="spellStart"/>
      <w:r>
        <w:t>null</w:t>
      </w:r>
      <w:proofErr w:type="gramStart"/>
      <w:r>
        <w:t>;null</w:t>
      </w:r>
      <w:proofErr w:type="gramEnd"/>
      <w:r>
        <w:t>;null;null;null;null;null;null</w:t>
      </w:r>
      <w:proofErr w:type="spellEnd"/>
      <w:r>
        <w:t>",</w:t>
      </w:r>
    </w:p>
    <w:p w:rsidR="007904FB" w:rsidRDefault="007904FB" w:rsidP="007904FB">
      <w:r>
        <w:t xml:space="preserve">        "LANGUAGECODE": "EN",</w:t>
      </w:r>
    </w:p>
    <w:p w:rsidR="007904FB" w:rsidRDefault="007904FB" w:rsidP="007904FB">
      <w:r>
        <w:t xml:space="preserve">        "SERIAL": "1JW20CARDUSER4506671",</w:t>
      </w:r>
    </w:p>
    <w:p w:rsidR="007904FB" w:rsidRDefault="007904FB" w:rsidP="007904FB">
      <w:r>
        <w:t xml:space="preserve">        "SIGNUPDATE": "2014-09-22 02:41:55.000",</w:t>
      </w:r>
    </w:p>
    <w:p w:rsidR="007904FB" w:rsidRDefault="007904FB" w:rsidP="007904FB">
      <w:r>
        <w:t xml:space="preserve">        "SIGNUPCLIENTVERSION": "-",</w:t>
      </w:r>
    </w:p>
    <w:p w:rsidR="007904FB" w:rsidRDefault="007904FB" w:rsidP="007904FB">
      <w:r>
        <w:t xml:space="preserve">        "PASSWORD": "35C6392FB134C3998DDDD731BF8B584E54CF8099",</w:t>
      </w:r>
    </w:p>
    <w:p w:rsidR="007904FB" w:rsidRDefault="007904FB" w:rsidP="007904FB">
      <w:r>
        <w:t xml:space="preserve">        "FROZEN": 0,</w:t>
      </w:r>
    </w:p>
    <w:p w:rsidR="007904FB" w:rsidRDefault="007904FB" w:rsidP="007904FB">
      <w:r>
        <w:t xml:space="preserve">        "CLIENTSKIN": "drunkenmonkey88",</w:t>
      </w:r>
    </w:p>
    <w:p w:rsidR="007904FB" w:rsidRDefault="007904FB" w:rsidP="007904FB">
      <w:r>
        <w:t xml:space="preserve">        "COMMENTS": "Created through Public API. ",</w:t>
      </w:r>
    </w:p>
    <w:p w:rsidR="007904FB" w:rsidRDefault="007904FB" w:rsidP="007904FB">
      <w:r>
        <w:t xml:space="preserve">        "SIGNUPCLIENTPLATFORM": "download",</w:t>
      </w:r>
    </w:p>
    <w:p w:rsidR="007904FB" w:rsidRDefault="007904FB" w:rsidP="007904FB">
      <w:r>
        <w:t xml:space="preserve">        "ISINTERNALPLAYER": 0,</w:t>
      </w:r>
    </w:p>
    <w:p w:rsidR="007904FB" w:rsidRDefault="007904FB" w:rsidP="007904FB">
      <w:r>
        <w:t xml:space="preserve">        "SUSPENDED": 0,</w:t>
      </w:r>
    </w:p>
    <w:p w:rsidR="007904FB" w:rsidRDefault="007904FB" w:rsidP="007904FB">
      <w:r>
        <w:t xml:space="preserve">        "FULLFIRSTNAME": 0,</w:t>
      </w:r>
    </w:p>
    <w:p w:rsidR="007904FB" w:rsidRDefault="007904FB" w:rsidP="007904FB">
      <w:r>
        <w:t xml:space="preserve">        "FULLFIRSTSURNAME": 0,</w:t>
      </w:r>
    </w:p>
    <w:p w:rsidR="007904FB" w:rsidRDefault="007904FB" w:rsidP="007904FB">
      <w:r>
        <w:t xml:space="preserve">        "FULLSECONDSURNAME": 0,</w:t>
      </w:r>
    </w:p>
    <w:p w:rsidR="007904FB" w:rsidRDefault="007904FB" w:rsidP="007904FB">
      <w:r>
        <w:t xml:space="preserve">        "TAXRESIDENCEREGION": 0,</w:t>
      </w:r>
    </w:p>
    <w:p w:rsidR="007904FB" w:rsidRDefault="007904FB" w:rsidP="007904FB">
      <w:r>
        <w:t xml:space="preserve">        "CODE": "10849246",</w:t>
      </w:r>
    </w:p>
    <w:p w:rsidR="007904FB" w:rsidRDefault="007904FB" w:rsidP="007904FB">
      <w:r>
        <w:t xml:space="preserve">        "BALANCE": 0,</w:t>
      </w:r>
    </w:p>
    <w:p w:rsidR="007904FB" w:rsidRDefault="007904FB" w:rsidP="007904FB">
      <w:r>
        <w:t xml:space="preserve">        "MAXBALANCE": 0,</w:t>
      </w:r>
    </w:p>
    <w:p w:rsidR="007904FB" w:rsidRDefault="007904FB" w:rsidP="007904FB">
      <w:r>
        <w:t xml:space="preserve">        "RESERVEDBALANCE": 0,</w:t>
      </w:r>
    </w:p>
    <w:p w:rsidR="007904FB" w:rsidRDefault="007904FB" w:rsidP="007904FB">
      <w:r>
        <w:t xml:space="preserve">        "CURRENTBET": 0,</w:t>
      </w:r>
    </w:p>
    <w:p w:rsidR="007904FB" w:rsidRDefault="007904FB" w:rsidP="007904FB">
      <w:r>
        <w:t xml:space="preserve">        "CURRENTBONUSBET": 0,</w:t>
      </w:r>
    </w:p>
    <w:p w:rsidR="007904FB" w:rsidRDefault="007904FB" w:rsidP="007904FB">
      <w:r>
        <w:t xml:space="preserve">        "PENDINGBONUSBALANCE": 0,</w:t>
      </w:r>
    </w:p>
    <w:p w:rsidR="007904FB" w:rsidRDefault="007904FB" w:rsidP="007904FB">
      <w:r>
        <w:t xml:space="preserve">        "BONUSBALANCE": 0,</w:t>
      </w:r>
    </w:p>
    <w:p w:rsidR="007904FB" w:rsidRDefault="007904FB" w:rsidP="007904FB">
      <w:r>
        <w:t xml:space="preserve">        "COMPPOINTS": 0,</w:t>
      </w:r>
    </w:p>
    <w:p w:rsidR="007904FB" w:rsidRDefault="007904FB" w:rsidP="007904FB">
      <w:r>
        <w:t xml:space="preserve">        "TOTALCOMPPOINTS": 0,</w:t>
      </w:r>
    </w:p>
    <w:p w:rsidR="007904FB" w:rsidRDefault="007904FB" w:rsidP="007904FB">
      <w:r>
        <w:t xml:space="preserve">        "KIOSKCODE": "672411",</w:t>
      </w:r>
    </w:p>
    <w:p w:rsidR="007904FB" w:rsidRDefault="007904FB" w:rsidP="007904FB">
      <w:r>
        <w:t xml:space="preserve">        "KIOSKADMINCODE": "726091",</w:t>
      </w:r>
    </w:p>
    <w:p w:rsidR="007904FB" w:rsidRDefault="007904FB" w:rsidP="007904FB">
      <w:r>
        <w:t xml:space="preserve">        "CASINOCODE": "1763",</w:t>
      </w:r>
    </w:p>
    <w:p w:rsidR="007904FB" w:rsidRDefault="007904FB" w:rsidP="007904FB">
      <w:r>
        <w:t xml:space="preserve">        "LOCKEDMINUTES": 0,</w:t>
      </w:r>
    </w:p>
    <w:p w:rsidR="007904FB" w:rsidRDefault="007904FB" w:rsidP="007904FB">
      <w:r>
        <w:t xml:space="preserve">        "CURRENCYCODE": 0,</w:t>
      </w:r>
    </w:p>
    <w:p w:rsidR="007904FB" w:rsidRDefault="007904FB" w:rsidP="007904FB">
      <w:r>
        <w:t xml:space="preserve">        "CASINONICKNAME": 0,</w:t>
      </w:r>
    </w:p>
    <w:p w:rsidR="007904FB" w:rsidRDefault="007904FB" w:rsidP="007904FB">
      <w:r>
        <w:t xml:space="preserve">        "NETWORKNICKNAMES": [</w:t>
      </w:r>
    </w:p>
    <w:p w:rsidR="007904FB" w:rsidRDefault="007904FB" w:rsidP="007904FB">
      <w:r>
        <w:t xml:space="preserve">            {</w:t>
      </w:r>
    </w:p>
    <w:p w:rsidR="007904FB" w:rsidRDefault="007904FB" w:rsidP="007904FB">
      <w:r>
        <w:t xml:space="preserve">                "</w:t>
      </w:r>
      <w:proofErr w:type="spellStart"/>
      <w:proofErr w:type="gramStart"/>
      <w:r>
        <w:t>networkData</w:t>
      </w:r>
      <w:proofErr w:type="spellEnd"/>
      <w:proofErr w:type="gramEnd"/>
      <w:r>
        <w:t>": [</w:t>
      </w:r>
    </w:p>
    <w:p w:rsidR="007904FB" w:rsidRDefault="007904FB" w:rsidP="007904FB">
      <w:r>
        <w:t xml:space="preserve">                    {</w:t>
      </w:r>
    </w:p>
    <w:p w:rsidR="007904FB" w:rsidRDefault="007904FB" w:rsidP="007904FB">
      <w:r>
        <w:t xml:space="preserve">                        "</w:t>
      </w:r>
      <w:proofErr w:type="gramStart"/>
      <w:r>
        <w:t>key</w:t>
      </w:r>
      <w:proofErr w:type="gramEnd"/>
      <w:r>
        <w:t>": 1,</w:t>
      </w:r>
    </w:p>
    <w:p w:rsidR="007904FB" w:rsidRDefault="007904FB" w:rsidP="007904FB">
      <w:r>
        <w:lastRenderedPageBreak/>
        <w:t xml:space="preserve">                        "</w:t>
      </w:r>
      <w:proofErr w:type="gramStart"/>
      <w:r>
        <w:t>value</w:t>
      </w:r>
      <w:proofErr w:type="gramEnd"/>
      <w:r>
        <w:t>": null</w:t>
      </w:r>
    </w:p>
    <w:p w:rsidR="007904FB" w:rsidRDefault="007904FB" w:rsidP="007904FB">
      <w:r>
        <w:t xml:space="preserve">                    },</w:t>
      </w:r>
    </w:p>
    <w:p w:rsidR="007904FB" w:rsidRDefault="007904FB" w:rsidP="007904FB">
      <w:r>
        <w:t xml:space="preserve">                    {</w:t>
      </w:r>
    </w:p>
    <w:p w:rsidR="007904FB" w:rsidRDefault="007904FB" w:rsidP="007904FB">
      <w:r>
        <w:t xml:space="preserve">                        "</w:t>
      </w:r>
      <w:proofErr w:type="gramStart"/>
      <w:r>
        <w:t>key</w:t>
      </w:r>
      <w:proofErr w:type="gramEnd"/>
      <w:r>
        <w:t>": 2,</w:t>
      </w:r>
    </w:p>
    <w:p w:rsidR="007904FB" w:rsidRDefault="007904FB" w:rsidP="007904FB">
      <w:r>
        <w:t xml:space="preserve">                        "</w:t>
      </w:r>
      <w:proofErr w:type="gramStart"/>
      <w:r>
        <w:t>value</w:t>
      </w:r>
      <w:proofErr w:type="gramEnd"/>
      <w:r>
        <w:t>": "casino"</w:t>
      </w:r>
    </w:p>
    <w:p w:rsidR="007904FB" w:rsidRDefault="007904FB" w:rsidP="007904FB">
      <w:r>
        <w:t xml:space="preserve">                    }</w:t>
      </w:r>
    </w:p>
    <w:p w:rsidR="007904FB" w:rsidRDefault="007904FB" w:rsidP="007904FB">
      <w:r>
        <w:t xml:space="preserve">                ],</w:t>
      </w:r>
    </w:p>
    <w:p w:rsidR="007904FB" w:rsidRDefault="007904FB" w:rsidP="007904FB">
      <w:r>
        <w:t xml:space="preserve">                "</w:t>
      </w:r>
      <w:proofErr w:type="spellStart"/>
      <w:proofErr w:type="gramStart"/>
      <w:r>
        <w:t>networkId</w:t>
      </w:r>
      <w:proofErr w:type="spellEnd"/>
      <w:proofErr w:type="gramEnd"/>
      <w:r>
        <w:t>": "569"</w:t>
      </w:r>
    </w:p>
    <w:p w:rsidR="007904FB" w:rsidRDefault="007904FB" w:rsidP="007904FB">
      <w:r>
        <w:t xml:space="preserve">            }</w:t>
      </w:r>
    </w:p>
    <w:p w:rsidR="007904FB" w:rsidRDefault="007904FB" w:rsidP="007904FB">
      <w:r>
        <w:t xml:space="preserve">        ],</w:t>
      </w:r>
    </w:p>
    <w:p w:rsidR="007904FB" w:rsidRDefault="007904FB" w:rsidP="007904FB">
      <w:r>
        <w:t xml:space="preserve">        "ISINGAME": 0,</w:t>
      </w:r>
    </w:p>
    <w:p w:rsidR="007904FB" w:rsidRDefault="007904FB" w:rsidP="007904FB">
      <w:r>
        <w:t xml:space="preserve">        "KIOSKNAME": "FHICNY001",</w:t>
      </w:r>
    </w:p>
    <w:p w:rsidR="007904FB" w:rsidRDefault="007904FB" w:rsidP="007904FB">
      <w:r>
        <w:t xml:space="preserve">        "KIOSKADMINNAME": "FHICNY001"</w:t>
      </w:r>
    </w:p>
    <w:p w:rsidR="007904FB" w:rsidRDefault="007904FB" w:rsidP="007904FB">
      <w:r>
        <w:t xml:space="preserve">    }</w:t>
      </w:r>
    </w:p>
    <w:p w:rsidR="00FB6D3B" w:rsidRDefault="007904FB" w:rsidP="007904FB">
      <w:r>
        <w:t>}</w:t>
      </w:r>
    </w:p>
    <w:p w:rsidR="003323FA" w:rsidRDefault="00BE14F0">
      <w:pPr>
        <w:keepLines w:val="0"/>
        <w:widowControl/>
        <w:shd w:val="clear" w:color="auto" w:fill="auto"/>
        <w:spacing w:before="0" w:after="0"/>
      </w:pPr>
      <w:r>
        <w:t>NB! Limited response is shown is this document to save space, the actual response is much longer.</w:t>
      </w:r>
      <w:r w:rsidR="003323FA">
        <w:br w:type="page"/>
      </w:r>
    </w:p>
    <w:p w:rsidR="00751B31" w:rsidRDefault="00751B31" w:rsidP="00751B31">
      <w:pPr>
        <w:pStyle w:val="Heading3"/>
      </w:pPr>
      <w:r>
        <w:lastRenderedPageBreak/>
        <w:t>Updating player account information</w:t>
      </w:r>
    </w:p>
    <w:p w:rsidR="00751B31" w:rsidRDefault="00751B31" w:rsidP="00751B31">
      <w:pPr>
        <w:rPr>
          <w:rStyle w:val="Emphasis"/>
          <w:i w:val="0"/>
        </w:rPr>
      </w:pPr>
      <w:r>
        <w:rPr>
          <w:rStyle w:val="Emphasis"/>
          <w:i w:val="0"/>
        </w:rPr>
        <w:t xml:space="preserve">The API offers the licensees B2B customers the possibility to </w:t>
      </w:r>
      <w:r w:rsidR="002C5CD5">
        <w:rPr>
          <w:rStyle w:val="Emphasis"/>
          <w:i w:val="0"/>
        </w:rPr>
        <w:t>update</w:t>
      </w:r>
      <w:r>
        <w:rPr>
          <w:rStyle w:val="Emphasis"/>
          <w:i w:val="0"/>
        </w:rPr>
        <w:t xml:space="preserve"> player information from inside their sub-structures. The licensee must provide the B2B customer with the private SSL certificate sent by us and the licensee must generate an entity key for the sub-structure to restrict API access to that specific sub-structure only.</w:t>
      </w:r>
    </w:p>
    <w:p w:rsidR="00751B31" w:rsidRDefault="00751B31" w:rsidP="00751B31">
      <w:pPr>
        <w:pStyle w:val="Bodytext"/>
      </w:pPr>
      <w:r>
        <w:t xml:space="preserve">To </w:t>
      </w:r>
      <w:r w:rsidR="00DE776B">
        <w:t>update</w:t>
      </w:r>
      <w:r>
        <w:t xml:space="preserve"> player information using the Kiosk API the below call should be made:</w:t>
      </w:r>
    </w:p>
    <w:p w:rsidR="00751B31" w:rsidRPr="006A1991" w:rsidRDefault="00751B31" w:rsidP="00751B31">
      <w:pPr>
        <w:pStyle w:val="Bodytext"/>
        <w:rPr>
          <w:b/>
          <w:i/>
        </w:rPr>
      </w:pPr>
      <w:r w:rsidRPr="006A1991">
        <w:rPr>
          <w:b/>
          <w:i/>
        </w:rPr>
        <w:t xml:space="preserve">Example </w:t>
      </w:r>
      <w:r>
        <w:rPr>
          <w:b/>
          <w:i/>
        </w:rPr>
        <w:t xml:space="preserve">API </w:t>
      </w:r>
      <w:r w:rsidRPr="006A1991">
        <w:rPr>
          <w:b/>
          <w:i/>
        </w:rPr>
        <w:t>input code:</w:t>
      </w:r>
    </w:p>
    <w:p w:rsidR="00FB6D3B" w:rsidRDefault="00FB16B9" w:rsidP="00FB6D3B">
      <w:pPr>
        <w:pStyle w:val="Bodytext"/>
      </w:pPr>
      <w:r>
        <w:t>https://kioskpublicapi.mightypanda88.com</w:t>
      </w:r>
      <w:r w:rsidR="00712A1D" w:rsidRPr="004E09ED">
        <w:t>/</w:t>
      </w:r>
      <w:r w:rsidR="00FB6D3B" w:rsidRPr="006A115D">
        <w:t>player/update/playername/</w:t>
      </w:r>
      <w:r>
        <w:t>FHI</w:t>
      </w:r>
      <w:r w:rsidR="007904FB">
        <w:t>CNY001USER/password/test11</w:t>
      </w:r>
    </w:p>
    <w:p w:rsidR="00751B31" w:rsidRDefault="00751B31" w:rsidP="00751B31">
      <w:pPr>
        <w:pStyle w:val="Bodytext"/>
      </w:pPr>
      <w:r>
        <w:t xml:space="preserve">Do not forget to add the entity key to the HTTP header. In this example the EMPERORCNY sub-entity key is used together with the certificate. Player account information must be </w:t>
      </w:r>
      <w:r w:rsidR="00883A3C">
        <w:t>updated</w:t>
      </w:r>
      <w:r>
        <w:t xml:space="preserve"> with the sub-entity certificate only if the function is used by the sub-entity.</w:t>
      </w:r>
    </w:p>
    <w:p w:rsidR="007904FB" w:rsidRDefault="00FB6D3B" w:rsidP="007904FB">
      <w:r w:rsidRPr="00697CB7">
        <w:t xml:space="preserve">Accept:text/html,application/xhtml+xml,application/xml;q=0.9,*/*;q=0.8Cache-Control: max-age=0Connection: </w:t>
      </w:r>
      <w:proofErr w:type="spellStart"/>
      <w:r w:rsidRPr="00697CB7">
        <w:t>keep-aliveKeep-Alive:timeout</w:t>
      </w:r>
      <w:proofErr w:type="spellEnd"/>
      <w:r w:rsidRPr="00697CB7">
        <w:t xml:space="preserve">=5, max=100Accept-Charset:ISO-8859-1,utf-8;q=0.7,*;q=0.3Accept-Language:es-ES,es;q=0.8Pragma: X_ENTITY_KEY: </w:t>
      </w:r>
      <w:r w:rsidR="007904FB" w:rsidRPr="007904FB">
        <w:t>083e3cc8450065ade3a5944837ec2ff4fd609537a092b6437bb1f63e85cfe9603b9a23f1a35d0822d03bb9c12d66c864afc657c97d542e9e0ca55c98bf7eeed8</w:t>
      </w:r>
    </w:p>
    <w:p w:rsidR="00751B31" w:rsidRDefault="00751B31" w:rsidP="007904FB">
      <w:pPr>
        <w:rPr>
          <w:b/>
          <w:i/>
        </w:rPr>
      </w:pPr>
      <w:r w:rsidRPr="00EE5524">
        <w:rPr>
          <w:b/>
          <w:i/>
        </w:rPr>
        <w:t xml:space="preserve">The API will return JSON as response showing </w:t>
      </w:r>
      <w:r>
        <w:rPr>
          <w:b/>
          <w:i/>
        </w:rPr>
        <w:t>the</w:t>
      </w:r>
      <w:r w:rsidR="00F14610">
        <w:rPr>
          <w:b/>
          <w:i/>
        </w:rPr>
        <w:t xml:space="preserve"> player info is updated</w:t>
      </w:r>
      <w:r>
        <w:rPr>
          <w:b/>
          <w:i/>
        </w:rPr>
        <w:t>:</w:t>
      </w:r>
    </w:p>
    <w:p w:rsidR="00751B31" w:rsidRDefault="00712A1D" w:rsidP="00952AE0">
      <w:pPr>
        <w:pStyle w:val="Bodytext"/>
      </w:pPr>
      <w:proofErr w:type="gramStart"/>
      <w:r>
        <w:rPr>
          <w:rFonts w:ascii="Helvetica" w:hAnsi="Helvetica" w:cs="Helvetica"/>
          <w:color w:val="333333"/>
          <w:sz w:val="21"/>
          <w:szCs w:val="21"/>
          <w:shd w:val="clear" w:color="auto" w:fill="F5F5F5"/>
        </w:rPr>
        <w:t>{ "</w:t>
      </w:r>
      <w:proofErr w:type="gramEnd"/>
      <w:r>
        <w:rPr>
          <w:rFonts w:ascii="Helvetica" w:hAnsi="Helvetica" w:cs="Helvetica"/>
          <w:color w:val="333333"/>
          <w:sz w:val="21"/>
          <w:szCs w:val="21"/>
          <w:shd w:val="clear" w:color="auto" w:fill="F5F5F5"/>
        </w:rPr>
        <w:t>result": "ok" }</w:t>
      </w:r>
    </w:p>
    <w:p w:rsidR="0066254C" w:rsidRDefault="0066254C" w:rsidP="00952AE0">
      <w:pPr>
        <w:pStyle w:val="Bodytext"/>
      </w:pPr>
    </w:p>
    <w:p w:rsidR="0066254C" w:rsidRDefault="0066254C" w:rsidP="00952AE0">
      <w:pPr>
        <w:pStyle w:val="Bodytext"/>
      </w:pPr>
    </w:p>
    <w:p w:rsidR="0066254C" w:rsidRDefault="0066254C" w:rsidP="00952AE0">
      <w:pPr>
        <w:pStyle w:val="Bodytext"/>
      </w:pPr>
    </w:p>
    <w:p w:rsidR="0066254C" w:rsidRDefault="0066254C">
      <w:pPr>
        <w:keepLines w:val="0"/>
        <w:widowControl/>
        <w:shd w:val="clear" w:color="auto" w:fill="auto"/>
        <w:spacing w:before="0" w:after="0"/>
      </w:pPr>
      <w:r>
        <w:br w:type="page"/>
      </w:r>
    </w:p>
    <w:p w:rsidR="0066254C" w:rsidRDefault="0066254C" w:rsidP="0066254C">
      <w:pPr>
        <w:pStyle w:val="Heading3"/>
      </w:pPr>
      <w:r>
        <w:lastRenderedPageBreak/>
        <w:t>Check if player is online or has existing login session</w:t>
      </w:r>
    </w:p>
    <w:p w:rsidR="0066254C" w:rsidRDefault="0066254C" w:rsidP="0066254C">
      <w:pPr>
        <w:rPr>
          <w:rStyle w:val="Emphasis"/>
          <w:i w:val="0"/>
        </w:rPr>
      </w:pPr>
      <w:r>
        <w:rPr>
          <w:rStyle w:val="Emphasis"/>
          <w:i w:val="0"/>
        </w:rPr>
        <w:t xml:space="preserve">The API offers the licensees B2B customers the possibility to </w:t>
      </w:r>
      <w:r w:rsidR="00610D07">
        <w:rPr>
          <w:rStyle w:val="Emphasis"/>
          <w:i w:val="0"/>
        </w:rPr>
        <w:t>check if players are online</w:t>
      </w:r>
      <w:r>
        <w:rPr>
          <w:rStyle w:val="Emphasis"/>
          <w:i w:val="0"/>
        </w:rPr>
        <w:t xml:space="preserve"> from inside their sub-structures. The licensee must provide the B2B customer with the private SSL certificate sent by us and the licensee must generate an entity key for the sub-structure to restrict API access to that specific sub-structure only.</w:t>
      </w:r>
    </w:p>
    <w:p w:rsidR="0066254C" w:rsidRDefault="0066254C" w:rsidP="0066254C">
      <w:pPr>
        <w:pStyle w:val="Bodytext"/>
      </w:pPr>
      <w:r>
        <w:t xml:space="preserve">To </w:t>
      </w:r>
      <w:r w:rsidR="00487F1C">
        <w:t>check if player is online or has existing login session</w:t>
      </w:r>
      <w:r>
        <w:t xml:space="preserve"> using the Kiosk API the below call should be made:</w:t>
      </w:r>
    </w:p>
    <w:p w:rsidR="0066254C" w:rsidRPr="006A1991" w:rsidRDefault="0066254C" w:rsidP="0066254C">
      <w:pPr>
        <w:pStyle w:val="Bodytext"/>
        <w:rPr>
          <w:b/>
          <w:i/>
        </w:rPr>
      </w:pPr>
      <w:r w:rsidRPr="006A1991">
        <w:rPr>
          <w:b/>
          <w:i/>
        </w:rPr>
        <w:t xml:space="preserve">Example </w:t>
      </w:r>
      <w:r>
        <w:rPr>
          <w:b/>
          <w:i/>
        </w:rPr>
        <w:t xml:space="preserve">API </w:t>
      </w:r>
      <w:r w:rsidRPr="006A1991">
        <w:rPr>
          <w:b/>
          <w:i/>
        </w:rPr>
        <w:t>input code:</w:t>
      </w:r>
    </w:p>
    <w:p w:rsidR="00712A1D" w:rsidRDefault="00FB16B9" w:rsidP="0066254C">
      <w:pPr>
        <w:pStyle w:val="Bodytext"/>
      </w:pPr>
      <w:r>
        <w:t>https://kioskpublicapi.mightypanda88.com</w:t>
      </w:r>
      <w:r w:rsidR="00712A1D" w:rsidRPr="004E09ED">
        <w:t>/</w:t>
      </w:r>
      <w:r w:rsidR="00FB6D3B" w:rsidRPr="006A115D">
        <w:t>player/online/playername/</w:t>
      </w:r>
      <w:r w:rsidR="007904FB">
        <w:t>FHICNY001USER</w:t>
      </w:r>
      <w:r w:rsidR="00FB6D3B" w:rsidRPr="006A115D">
        <w:t>/</w:t>
      </w:r>
    </w:p>
    <w:p w:rsidR="0066254C" w:rsidRDefault="0066254C" w:rsidP="0066254C">
      <w:pPr>
        <w:pStyle w:val="Bodytext"/>
      </w:pPr>
      <w:r>
        <w:t xml:space="preserve">Do not forget to add the entity key to the HTTP header. In this example the EMPERORCNY sub-entity key is used together with the certificate. Player </w:t>
      </w:r>
      <w:r w:rsidR="007D6A72">
        <w:t>login status must be checked</w:t>
      </w:r>
      <w:r>
        <w:t xml:space="preserve"> with the sub-entity certificate only if the function is used by the sub-entity.</w:t>
      </w:r>
    </w:p>
    <w:p w:rsidR="00FB6D3B" w:rsidRDefault="00FB6D3B" w:rsidP="00FB6D3B">
      <w:r w:rsidRPr="00697CB7">
        <w:t xml:space="preserve">Accept:text/html,application/xhtml+xml,application/xml;q=0.9,*/*;q=0.8Cache-Control: max-age=0Connection: </w:t>
      </w:r>
      <w:proofErr w:type="spellStart"/>
      <w:r w:rsidRPr="00697CB7">
        <w:t>keep-aliveKeep-Alive:timeout</w:t>
      </w:r>
      <w:proofErr w:type="spellEnd"/>
      <w:r w:rsidRPr="00697CB7">
        <w:t xml:space="preserve">=5, max=100Accept-Charset:ISO-8859-1,utf-8;q=0.7,*;q=0.3Accept-Language:es-ES,es;q=0.8Pragma: X_ENTITY_KEY: </w:t>
      </w:r>
      <w:r w:rsidR="007904FB" w:rsidRPr="007904FB">
        <w:t>083e3cc8450065ade3a5944837ec2ff4fd609537a092b6437bb1f63e85cfe9603b9a23f1a35d0822d03bb9c12d66c864afc657c97d542e9e0ca55c98bf7eeed8</w:t>
      </w:r>
    </w:p>
    <w:p w:rsidR="0066254C" w:rsidRDefault="0066254C" w:rsidP="0066254C">
      <w:pPr>
        <w:pStyle w:val="Bodytext"/>
        <w:rPr>
          <w:b/>
          <w:i/>
        </w:rPr>
      </w:pPr>
      <w:r w:rsidRPr="00EE5524">
        <w:rPr>
          <w:b/>
          <w:i/>
        </w:rPr>
        <w:t xml:space="preserve">The API will return JSON as response showing </w:t>
      </w:r>
      <w:r>
        <w:rPr>
          <w:b/>
          <w:i/>
        </w:rPr>
        <w:t>the</w:t>
      </w:r>
      <w:r w:rsidR="004E09ED">
        <w:rPr>
          <w:b/>
          <w:i/>
        </w:rPr>
        <w:t xml:space="preserve"> player is online</w:t>
      </w:r>
      <w:r>
        <w:rPr>
          <w:b/>
          <w:i/>
        </w:rPr>
        <w:t>:</w:t>
      </w:r>
    </w:p>
    <w:p w:rsidR="00DF6C7D" w:rsidRDefault="00DF6C7D" w:rsidP="00DF6C7D">
      <w:pPr>
        <w:pStyle w:val="Bodytext"/>
      </w:pPr>
      <w:r>
        <w:t>{</w:t>
      </w:r>
    </w:p>
    <w:p w:rsidR="00DF6C7D" w:rsidRDefault="00DF6C7D" w:rsidP="00DF6C7D">
      <w:pPr>
        <w:pStyle w:val="Bodytext"/>
      </w:pPr>
      <w:r>
        <w:t xml:space="preserve">    "</w:t>
      </w:r>
      <w:proofErr w:type="gramStart"/>
      <w:r>
        <w:t>result</w:t>
      </w:r>
      <w:proofErr w:type="gramEnd"/>
      <w:r>
        <w:t>": false</w:t>
      </w:r>
    </w:p>
    <w:p w:rsidR="0066254C" w:rsidRDefault="00DF6C7D" w:rsidP="00DF6C7D">
      <w:pPr>
        <w:pStyle w:val="Bodytext"/>
      </w:pPr>
      <w:r>
        <w:t>}</w:t>
      </w:r>
    </w:p>
    <w:p w:rsidR="00933354" w:rsidRDefault="00933354" w:rsidP="00DF6C7D">
      <w:pPr>
        <w:pStyle w:val="Bodytext"/>
      </w:pPr>
    </w:p>
    <w:p w:rsidR="00933354" w:rsidRDefault="00933354">
      <w:pPr>
        <w:keepLines w:val="0"/>
        <w:widowControl/>
        <w:shd w:val="clear" w:color="auto" w:fill="auto"/>
        <w:spacing w:before="0" w:after="0"/>
      </w:pPr>
      <w:r>
        <w:br w:type="page"/>
      </w:r>
    </w:p>
    <w:p w:rsidR="00933354" w:rsidRDefault="00933354" w:rsidP="00933354">
      <w:pPr>
        <w:pStyle w:val="Heading3"/>
      </w:pPr>
      <w:r>
        <w:lastRenderedPageBreak/>
        <w:t>Force logout player</w:t>
      </w:r>
      <w:r w:rsidR="00011347">
        <w:t xml:space="preserve"> or remove existing session</w:t>
      </w:r>
    </w:p>
    <w:p w:rsidR="00933354" w:rsidRDefault="00933354" w:rsidP="00933354">
      <w:pPr>
        <w:rPr>
          <w:rStyle w:val="Emphasis"/>
          <w:i w:val="0"/>
        </w:rPr>
      </w:pPr>
      <w:r>
        <w:rPr>
          <w:rStyle w:val="Emphasis"/>
          <w:i w:val="0"/>
        </w:rPr>
        <w:t xml:space="preserve">The API offers the licensees B2B customers the possibility to </w:t>
      </w:r>
      <w:r w:rsidR="00805EE3">
        <w:rPr>
          <w:rStyle w:val="Emphasis"/>
          <w:i w:val="0"/>
        </w:rPr>
        <w:t>force logout players or remove old login session</w:t>
      </w:r>
      <w:r>
        <w:rPr>
          <w:rStyle w:val="Emphasis"/>
          <w:i w:val="0"/>
        </w:rPr>
        <w:t xml:space="preserve"> from inside their sub-structures. The licensee must provide the B2B customer with the private SSL certificate sent by us and the licensee must generate an entity key for the sub-structure to restrict API access to that specific sub-structure only.</w:t>
      </w:r>
    </w:p>
    <w:p w:rsidR="00933354" w:rsidRDefault="00933354" w:rsidP="00933354">
      <w:pPr>
        <w:pStyle w:val="Bodytext"/>
      </w:pPr>
      <w:r>
        <w:t xml:space="preserve">To </w:t>
      </w:r>
      <w:r w:rsidR="00C472F2">
        <w:t>force logout player or to remove</w:t>
      </w:r>
      <w:r>
        <w:t xml:space="preserve"> existing login session using the Kiosk API the below call should be made:</w:t>
      </w:r>
    </w:p>
    <w:p w:rsidR="00933354" w:rsidRPr="006A1991" w:rsidRDefault="00933354" w:rsidP="00933354">
      <w:pPr>
        <w:pStyle w:val="Bodytext"/>
        <w:rPr>
          <w:b/>
          <w:i/>
        </w:rPr>
      </w:pPr>
      <w:r w:rsidRPr="006A1991">
        <w:rPr>
          <w:b/>
          <w:i/>
        </w:rPr>
        <w:t xml:space="preserve">Example </w:t>
      </w:r>
      <w:r>
        <w:rPr>
          <w:b/>
          <w:i/>
        </w:rPr>
        <w:t xml:space="preserve">API </w:t>
      </w:r>
      <w:r w:rsidRPr="006A1991">
        <w:rPr>
          <w:b/>
          <w:i/>
        </w:rPr>
        <w:t>input code:</w:t>
      </w:r>
    </w:p>
    <w:p w:rsidR="00FB6D3B" w:rsidRDefault="00FB16B9" w:rsidP="00933354">
      <w:pPr>
        <w:pStyle w:val="Bodytext"/>
      </w:pPr>
      <w:r>
        <w:t>https://kioskpublicapi.mightypanda88.com</w:t>
      </w:r>
      <w:r w:rsidR="00712A1D" w:rsidRPr="004E09ED">
        <w:t>/</w:t>
      </w:r>
      <w:r w:rsidR="00FB6D3B" w:rsidRPr="00F9568D">
        <w:t>player/logout/playername/</w:t>
      </w:r>
      <w:r w:rsidR="007904FB" w:rsidRPr="007904FB">
        <w:t>FHICNY001USER</w:t>
      </w:r>
    </w:p>
    <w:p w:rsidR="00933354" w:rsidRDefault="00933354" w:rsidP="00933354">
      <w:pPr>
        <w:pStyle w:val="Bodytext"/>
      </w:pPr>
      <w:r>
        <w:t xml:space="preserve">Do not forget to add the entity key to the HTTP header. In this example the EMPERORCNY sub-entity key is used together with the certificate. Player </w:t>
      </w:r>
      <w:r w:rsidR="00BF3B45">
        <w:t>force logout must be done</w:t>
      </w:r>
      <w:r>
        <w:t xml:space="preserve"> with the sub-entity certificate only if the function is used by the sub-entity.</w:t>
      </w:r>
    </w:p>
    <w:p w:rsidR="00FB6D3B" w:rsidRDefault="00FB6D3B" w:rsidP="00FB6D3B">
      <w:r w:rsidRPr="00697CB7">
        <w:t xml:space="preserve">Accept:text/html,application/xhtml+xml,application/xml;q=0.9,*/*;q=0.8Cache-Control: max-age=0Connection: </w:t>
      </w:r>
      <w:proofErr w:type="spellStart"/>
      <w:r w:rsidRPr="00697CB7">
        <w:t>keep-aliveKeep-Alive:timeout</w:t>
      </w:r>
      <w:proofErr w:type="spellEnd"/>
      <w:r w:rsidRPr="00697CB7">
        <w:t xml:space="preserve">=5, max=100Accept-Charset:ISO-8859-1,utf-8;q=0.7,*;q=0.3Accept-Language:es-ES,es;q=0.8Pragma: X_ENTITY_KEY: </w:t>
      </w:r>
      <w:r w:rsidR="007904FB" w:rsidRPr="007904FB">
        <w:t>083e3cc8450065ade3a5944837ec2ff4fd609537a092b6437bb1f63e85cfe9603b9a23f1a35d0822d03bb9c12d66c864afc657c97d542e9e0ca55c98bf7eeed8</w:t>
      </w:r>
    </w:p>
    <w:p w:rsidR="00933354" w:rsidRDefault="00933354" w:rsidP="00933354">
      <w:pPr>
        <w:pStyle w:val="Bodytext"/>
        <w:rPr>
          <w:b/>
          <w:i/>
        </w:rPr>
      </w:pPr>
      <w:r w:rsidRPr="00EE5524">
        <w:rPr>
          <w:b/>
          <w:i/>
        </w:rPr>
        <w:t xml:space="preserve">The API will return JSON as response showing </w:t>
      </w:r>
      <w:r>
        <w:rPr>
          <w:b/>
          <w:i/>
        </w:rPr>
        <w:t>the</w:t>
      </w:r>
      <w:r w:rsidR="004E09ED">
        <w:rPr>
          <w:b/>
          <w:i/>
        </w:rPr>
        <w:t xml:space="preserve"> log out</w:t>
      </w:r>
      <w:r>
        <w:rPr>
          <w:b/>
          <w:i/>
        </w:rPr>
        <w:t>:</w:t>
      </w:r>
    </w:p>
    <w:p w:rsidR="00712A1D" w:rsidRDefault="00712A1D" w:rsidP="00712A1D">
      <w:pPr>
        <w:pStyle w:val="Bodytext"/>
      </w:pPr>
      <w:r>
        <w:t>{</w:t>
      </w:r>
    </w:p>
    <w:p w:rsidR="00712A1D" w:rsidRDefault="00712A1D" w:rsidP="00712A1D">
      <w:pPr>
        <w:pStyle w:val="Bodytext"/>
      </w:pPr>
      <w:r>
        <w:t xml:space="preserve">    "</w:t>
      </w:r>
      <w:proofErr w:type="gramStart"/>
      <w:r>
        <w:t>result</w:t>
      </w:r>
      <w:proofErr w:type="gramEnd"/>
      <w:r>
        <w:t xml:space="preserve">": "Logout request has been </w:t>
      </w:r>
      <w:r w:rsidR="004E09ED">
        <w:t>successfully</w:t>
      </w:r>
      <w:r>
        <w:t xml:space="preserve"> sent"</w:t>
      </w:r>
    </w:p>
    <w:p w:rsidR="006B6B85" w:rsidRDefault="00712A1D" w:rsidP="00712A1D">
      <w:pPr>
        <w:pStyle w:val="Bodytext"/>
      </w:pPr>
      <w:r>
        <w:t>}</w:t>
      </w:r>
    </w:p>
    <w:p w:rsidR="00712A1D" w:rsidRDefault="00712A1D" w:rsidP="00712A1D">
      <w:pPr>
        <w:keepLines w:val="0"/>
        <w:widowControl/>
        <w:shd w:val="clear" w:color="auto" w:fill="auto"/>
        <w:spacing w:before="0" w:after="0"/>
      </w:pPr>
    </w:p>
    <w:p w:rsidR="006B6B85" w:rsidRDefault="002B5BA5" w:rsidP="00712A1D">
      <w:pPr>
        <w:pStyle w:val="Heading3"/>
      </w:pPr>
      <w:r>
        <w:t>Reset the failed login attempts lock for player accounts</w:t>
      </w:r>
    </w:p>
    <w:p w:rsidR="006B6B85" w:rsidRDefault="006B6B85" w:rsidP="006B6B85">
      <w:pPr>
        <w:rPr>
          <w:rStyle w:val="Emphasis"/>
          <w:i w:val="0"/>
        </w:rPr>
      </w:pPr>
      <w:r>
        <w:rPr>
          <w:rStyle w:val="Emphasis"/>
          <w:i w:val="0"/>
        </w:rPr>
        <w:t xml:space="preserve">The API offers the licensees B2B customers the possibility to </w:t>
      </w:r>
      <w:r w:rsidR="00DA0BFC">
        <w:rPr>
          <w:rStyle w:val="Emphasis"/>
          <w:i w:val="0"/>
        </w:rPr>
        <w:t>reset the login block on players accounts when the players lock themselves out due to entering the wrong password too many times</w:t>
      </w:r>
      <w:r>
        <w:rPr>
          <w:rStyle w:val="Emphasis"/>
          <w:i w:val="0"/>
        </w:rPr>
        <w:t xml:space="preserve"> from inside their sub-structures. The licensee must provide the B2B customer with the private SSL certificate sent by us and the licensee must generate an entity key for the sub-structure to restrict API access to that specific sub-structure only.</w:t>
      </w:r>
    </w:p>
    <w:p w:rsidR="006B6B85" w:rsidRDefault="006B6B85" w:rsidP="006B6B85">
      <w:pPr>
        <w:pStyle w:val="Bodytext"/>
      </w:pPr>
      <w:r>
        <w:t xml:space="preserve">To </w:t>
      </w:r>
      <w:r w:rsidR="000F7878">
        <w:t>reset failed login attempts lock can be done</w:t>
      </w:r>
      <w:r>
        <w:t xml:space="preserve"> using the Kiosk API the below call should be made:</w:t>
      </w:r>
    </w:p>
    <w:p w:rsidR="006B6B85" w:rsidRPr="006A1991" w:rsidRDefault="006B6B85" w:rsidP="006B6B85">
      <w:pPr>
        <w:pStyle w:val="Bodytext"/>
        <w:rPr>
          <w:b/>
          <w:i/>
        </w:rPr>
      </w:pPr>
      <w:r w:rsidRPr="006A1991">
        <w:rPr>
          <w:b/>
          <w:i/>
        </w:rPr>
        <w:t xml:space="preserve">Example </w:t>
      </w:r>
      <w:r>
        <w:rPr>
          <w:b/>
          <w:i/>
        </w:rPr>
        <w:t xml:space="preserve">API </w:t>
      </w:r>
      <w:r w:rsidRPr="006A1991">
        <w:rPr>
          <w:b/>
          <w:i/>
        </w:rPr>
        <w:t>input code:</w:t>
      </w:r>
    </w:p>
    <w:p w:rsidR="00712A1D" w:rsidRDefault="00FB16B9" w:rsidP="006B6B85">
      <w:pPr>
        <w:pStyle w:val="Bodytext"/>
      </w:pPr>
      <w:r>
        <w:t>https://kioskpublicapi.mightypanda88.com</w:t>
      </w:r>
      <w:r w:rsidR="00712A1D" w:rsidRPr="004E09ED">
        <w:t>/</w:t>
      </w:r>
      <w:r w:rsidR="00AB781B" w:rsidRPr="00F9568D">
        <w:t>player/resetFailedLogin/playername/</w:t>
      </w:r>
      <w:r>
        <w:t>FHI</w:t>
      </w:r>
      <w:r w:rsidR="00AB781B" w:rsidRPr="00F9568D">
        <w:t>CNYTEST</w:t>
      </w:r>
    </w:p>
    <w:p w:rsidR="006B6B85" w:rsidRDefault="006B6B85" w:rsidP="006B6B85">
      <w:pPr>
        <w:pStyle w:val="Bodytext"/>
      </w:pPr>
      <w:r>
        <w:t xml:space="preserve">Do not forget to add the entity key to the HTTP header. In this example the EMPERORCNY sub-entity key is used together with the certificate. Player </w:t>
      </w:r>
      <w:r w:rsidR="00962104">
        <w:t>reset failed login attempts</w:t>
      </w:r>
      <w:r>
        <w:t xml:space="preserve"> must be done with the sub-entity certificate only if the function is used by the sub-entity.</w:t>
      </w:r>
    </w:p>
    <w:p w:rsidR="00AB781B" w:rsidRDefault="00AB781B" w:rsidP="00AB781B">
      <w:r w:rsidRPr="00697CB7">
        <w:t xml:space="preserve">Accept:text/html,application/xhtml+xml,application/xml;q=0.9,*/*;q=0.8Cache-Control: max-age=0Connection: </w:t>
      </w:r>
      <w:proofErr w:type="spellStart"/>
      <w:r w:rsidRPr="00697CB7">
        <w:t>keep-aliveKeep-Alive:timeout</w:t>
      </w:r>
      <w:proofErr w:type="spellEnd"/>
      <w:r w:rsidRPr="00697CB7">
        <w:t xml:space="preserve">=5, max=100Accept-Charset:ISO-8859-1,utf-8;q=0.7,*;q=0.3Accept-Language:es-ES,es;q=0.8Pragma: X_ENTITY_KEY: </w:t>
      </w:r>
      <w:r w:rsidR="007904FB" w:rsidRPr="007904FB">
        <w:t>083e3cc8450065ade3a5944837ec2ff4fd609537a092b6437bb1f63e85cfe9603b9a23f1a35d0822d03bb9c12d66c864afc657c97d542e9e0ca55c98bf7eeed8</w:t>
      </w:r>
    </w:p>
    <w:p w:rsidR="006B6B85" w:rsidRDefault="006B6B85" w:rsidP="006B6B85">
      <w:pPr>
        <w:pStyle w:val="Bodytext"/>
        <w:rPr>
          <w:b/>
          <w:i/>
        </w:rPr>
      </w:pPr>
      <w:r w:rsidRPr="00EE5524">
        <w:rPr>
          <w:b/>
          <w:i/>
        </w:rPr>
        <w:t xml:space="preserve">The API will return JSON as response showing </w:t>
      </w:r>
      <w:r>
        <w:rPr>
          <w:b/>
          <w:i/>
        </w:rPr>
        <w:t xml:space="preserve">the </w:t>
      </w:r>
      <w:r w:rsidR="004E09ED">
        <w:rPr>
          <w:b/>
          <w:i/>
        </w:rPr>
        <w:t>unlock result</w:t>
      </w:r>
      <w:r>
        <w:rPr>
          <w:b/>
          <w:i/>
        </w:rPr>
        <w:t>:</w:t>
      </w:r>
    </w:p>
    <w:p w:rsidR="00712A1D" w:rsidRDefault="00712A1D" w:rsidP="00712A1D">
      <w:pPr>
        <w:pStyle w:val="Bodytext"/>
      </w:pPr>
      <w:r>
        <w:t>{</w:t>
      </w:r>
    </w:p>
    <w:p w:rsidR="00712A1D" w:rsidRDefault="00712A1D" w:rsidP="00712A1D">
      <w:pPr>
        <w:pStyle w:val="Bodytext"/>
      </w:pPr>
      <w:r>
        <w:t xml:space="preserve">    "</w:t>
      </w:r>
      <w:proofErr w:type="gramStart"/>
      <w:r>
        <w:t>result</w:t>
      </w:r>
      <w:proofErr w:type="gramEnd"/>
      <w:r>
        <w:t>": "Failed login attempts count has been reset"</w:t>
      </w:r>
    </w:p>
    <w:p w:rsidR="001024D5" w:rsidRDefault="00712A1D" w:rsidP="00712A1D">
      <w:pPr>
        <w:pStyle w:val="Bodytext"/>
      </w:pPr>
      <w:r>
        <w:lastRenderedPageBreak/>
        <w:t>}</w:t>
      </w:r>
    </w:p>
    <w:p w:rsidR="001024D5" w:rsidRDefault="001024D5" w:rsidP="00712A1D">
      <w:pPr>
        <w:pStyle w:val="Heading3"/>
      </w:pPr>
      <w:r>
        <w:t>Search player database</w:t>
      </w:r>
    </w:p>
    <w:p w:rsidR="001024D5" w:rsidRDefault="001024D5" w:rsidP="001024D5">
      <w:pPr>
        <w:rPr>
          <w:rStyle w:val="Emphasis"/>
          <w:i w:val="0"/>
        </w:rPr>
      </w:pPr>
      <w:r>
        <w:rPr>
          <w:rStyle w:val="Emphasis"/>
          <w:i w:val="0"/>
        </w:rPr>
        <w:t xml:space="preserve">The API offers the licensees B2B customers the possibility to </w:t>
      </w:r>
      <w:r w:rsidR="00C468DA">
        <w:rPr>
          <w:rStyle w:val="Emphasis"/>
          <w:i w:val="0"/>
        </w:rPr>
        <w:t>search the database of</w:t>
      </w:r>
      <w:r w:rsidR="00D64563">
        <w:rPr>
          <w:rStyle w:val="Emphasis"/>
          <w:i w:val="0"/>
        </w:rPr>
        <w:t xml:space="preserve"> player</w:t>
      </w:r>
      <w:r>
        <w:rPr>
          <w:rStyle w:val="Emphasis"/>
          <w:i w:val="0"/>
        </w:rPr>
        <w:t xml:space="preserve"> accounts </w:t>
      </w:r>
      <w:r w:rsidR="00C468DA">
        <w:rPr>
          <w:rStyle w:val="Emphasis"/>
          <w:i w:val="0"/>
        </w:rPr>
        <w:t xml:space="preserve">in our system. </w:t>
      </w:r>
      <w:r>
        <w:rPr>
          <w:rStyle w:val="Emphasis"/>
          <w:i w:val="0"/>
        </w:rPr>
        <w:t>The licensee must provide the B2B customer with the private SSL certificate sent by us and the licensee must generate an entity key for the sub-structure to restrict API access to that specific sub-structure only.</w:t>
      </w:r>
    </w:p>
    <w:p w:rsidR="001024D5" w:rsidRDefault="001024D5" w:rsidP="001024D5">
      <w:pPr>
        <w:pStyle w:val="Bodytext"/>
      </w:pPr>
      <w:r>
        <w:t xml:space="preserve">To </w:t>
      </w:r>
      <w:r w:rsidR="00E178C4">
        <w:t>search</w:t>
      </w:r>
      <w:r>
        <w:t xml:space="preserve"> can be done using the Kiosk API the below call should be made:</w:t>
      </w:r>
    </w:p>
    <w:p w:rsidR="001024D5" w:rsidRPr="006A1991" w:rsidRDefault="001024D5" w:rsidP="001024D5">
      <w:pPr>
        <w:pStyle w:val="Bodytext"/>
        <w:rPr>
          <w:b/>
          <w:i/>
        </w:rPr>
      </w:pPr>
      <w:r w:rsidRPr="006A1991">
        <w:rPr>
          <w:b/>
          <w:i/>
        </w:rPr>
        <w:t xml:space="preserve">Example </w:t>
      </w:r>
      <w:r>
        <w:rPr>
          <w:b/>
          <w:i/>
        </w:rPr>
        <w:t xml:space="preserve">API </w:t>
      </w:r>
      <w:r w:rsidRPr="006A1991">
        <w:rPr>
          <w:b/>
          <w:i/>
        </w:rPr>
        <w:t>input code:</w:t>
      </w:r>
    </w:p>
    <w:p w:rsidR="00AB781B" w:rsidRDefault="00FB16B9" w:rsidP="00A66522">
      <w:pPr>
        <w:pStyle w:val="Bodytext"/>
      </w:pPr>
      <w:r>
        <w:t>https://kioskpublicapi.mightypanda88.com</w:t>
      </w:r>
      <w:r w:rsidR="00C13A24" w:rsidRPr="004E09ED">
        <w:t>/</w:t>
      </w:r>
      <w:r w:rsidR="007904FB">
        <w:t>player/list/</w:t>
      </w:r>
      <w:r w:rsidR="00AB781B" w:rsidRPr="00F9568D">
        <w:t>admin</w:t>
      </w:r>
      <w:r w:rsidR="007904FB">
        <w:t>name</w:t>
      </w:r>
      <w:r w:rsidR="00AB781B" w:rsidRPr="00F9568D">
        <w:t>/</w:t>
      </w:r>
      <w:r>
        <w:t>FHI</w:t>
      </w:r>
      <w:r w:rsidR="007904FB">
        <w:t>CNY001</w:t>
      </w:r>
    </w:p>
    <w:p w:rsidR="00C13A24" w:rsidRDefault="001024D5" w:rsidP="00A66522">
      <w:pPr>
        <w:pStyle w:val="Bodytext"/>
      </w:pPr>
      <w:r>
        <w:t>Do not forget to add the entity key to the HTTP header. In this example the EMPERORCNY sub-entity key is use</w:t>
      </w:r>
      <w:r w:rsidR="00883E49">
        <w:t>d together with the certificate</w:t>
      </w:r>
      <w:r w:rsidR="003D0A7F">
        <w:t>.</w:t>
      </w:r>
    </w:p>
    <w:p w:rsidR="00AB781B" w:rsidRDefault="007904FB" w:rsidP="00AB781B">
      <w:r w:rsidRPr="007904FB">
        <w:t xml:space="preserve">Accept:text/html,application/xhtml+xml,application/xml;q=0.9,*/*;q=0.8Cache-Control: max-age=0Connection: </w:t>
      </w:r>
      <w:proofErr w:type="spellStart"/>
      <w:r w:rsidRPr="007904FB">
        <w:t>keep-aliveKeep-Alive:timeout</w:t>
      </w:r>
      <w:proofErr w:type="spellEnd"/>
      <w:r w:rsidRPr="007904FB">
        <w:t>=5, max=100Accept-Charset:ISO-8859-1,utf-8;q=0.7,*;q=0.3Accept-Language:es-ES,es;q=0.8Pragma: X_ENTITY_KEY: 083e3cc8450065ade3a5944837ec2ff4fd609537a092b6437bb1f63e85cfe9603b9a23f1a35d0822d03bb9c12d66c864afc657c97d542e9e0ca55c98bf7eeed8</w:t>
      </w:r>
    </w:p>
    <w:p w:rsidR="00A66522" w:rsidRDefault="00A66522" w:rsidP="00A66522">
      <w:pPr>
        <w:pStyle w:val="Bodytext"/>
        <w:rPr>
          <w:b/>
          <w:i/>
        </w:rPr>
      </w:pPr>
      <w:r w:rsidRPr="00A66522">
        <w:rPr>
          <w:b/>
          <w:i/>
        </w:rPr>
        <w:t>The API will return JSON as response showing the</w:t>
      </w:r>
      <w:r w:rsidR="004E09ED">
        <w:rPr>
          <w:b/>
          <w:i/>
        </w:rPr>
        <w:t xml:space="preserve"> player list</w:t>
      </w:r>
      <w:r w:rsidRPr="00A66522">
        <w:rPr>
          <w:b/>
          <w:i/>
        </w:rPr>
        <w:t>:</w:t>
      </w:r>
    </w:p>
    <w:p w:rsidR="007904FB" w:rsidRDefault="007904FB" w:rsidP="007904FB">
      <w:r>
        <w:t>{</w:t>
      </w:r>
    </w:p>
    <w:p w:rsidR="007904FB" w:rsidRDefault="007904FB" w:rsidP="007904FB">
      <w:r>
        <w:t xml:space="preserve">    "</w:t>
      </w:r>
      <w:proofErr w:type="gramStart"/>
      <w:r>
        <w:t>result</w:t>
      </w:r>
      <w:proofErr w:type="gramEnd"/>
      <w:r>
        <w:t>": [</w:t>
      </w:r>
    </w:p>
    <w:p w:rsidR="007904FB" w:rsidRDefault="007904FB" w:rsidP="007904FB">
      <w:r>
        <w:t xml:space="preserve">        {</w:t>
      </w:r>
    </w:p>
    <w:p w:rsidR="007904FB" w:rsidRDefault="007904FB" w:rsidP="007904FB">
      <w:r>
        <w:t xml:space="preserve">            "PLAYERNAME": "FHICNY001USER",</w:t>
      </w:r>
    </w:p>
    <w:p w:rsidR="007904FB" w:rsidRDefault="007904FB" w:rsidP="007904FB">
      <w:r>
        <w:t xml:space="preserve">            "SIGNUPDATE": "2014-09-22",</w:t>
      </w:r>
    </w:p>
    <w:p w:rsidR="007904FB" w:rsidRDefault="007904FB" w:rsidP="007904FB">
      <w:r>
        <w:t xml:space="preserve">            "VIPLEVEL": "1",</w:t>
      </w:r>
    </w:p>
    <w:p w:rsidR="007904FB" w:rsidRDefault="007904FB" w:rsidP="007904FB">
      <w:r>
        <w:t xml:space="preserve">            "KIOSKNAME": "FHICNY001",</w:t>
      </w:r>
    </w:p>
    <w:p w:rsidR="007904FB" w:rsidRDefault="007904FB" w:rsidP="007904FB">
      <w:r>
        <w:t xml:space="preserve">            "ADMINNAME": "FHICNY001",</w:t>
      </w:r>
    </w:p>
    <w:p w:rsidR="007904FB" w:rsidRDefault="007904FB" w:rsidP="007904FB">
      <w:r>
        <w:t xml:space="preserve">            "FROZEN": "0",</w:t>
      </w:r>
    </w:p>
    <w:p w:rsidR="007904FB" w:rsidRDefault="007904FB" w:rsidP="007904FB">
      <w:r>
        <w:t xml:space="preserve">            "LASTLOGINDATE": "2014-09-22",</w:t>
      </w:r>
    </w:p>
    <w:p w:rsidR="007904FB" w:rsidRDefault="007904FB" w:rsidP="007904FB">
      <w:r>
        <w:t xml:space="preserve">            "BALANCE": "0",</w:t>
      </w:r>
    </w:p>
    <w:p w:rsidR="007904FB" w:rsidRDefault="007904FB" w:rsidP="007904FB">
      <w:r>
        <w:t xml:space="preserve">            "BONUSBALANCE": "0"</w:t>
      </w:r>
    </w:p>
    <w:p w:rsidR="007904FB" w:rsidRDefault="007904FB" w:rsidP="007904FB">
      <w:r>
        <w:t xml:space="preserve">        }</w:t>
      </w:r>
    </w:p>
    <w:p w:rsidR="007904FB" w:rsidRDefault="007904FB" w:rsidP="007904FB">
      <w:r>
        <w:t xml:space="preserve">    ],</w:t>
      </w:r>
    </w:p>
    <w:p w:rsidR="007904FB" w:rsidRDefault="007904FB" w:rsidP="007904FB">
      <w:r>
        <w:t xml:space="preserve">    "</w:t>
      </w:r>
      <w:proofErr w:type="gramStart"/>
      <w:r>
        <w:t>total</w:t>
      </w:r>
      <w:proofErr w:type="gramEnd"/>
      <w:r>
        <w:t>": {</w:t>
      </w:r>
    </w:p>
    <w:p w:rsidR="007904FB" w:rsidRDefault="007904FB" w:rsidP="007904FB">
      <w:r>
        <w:t xml:space="preserve">        "</w:t>
      </w:r>
      <w:proofErr w:type="spellStart"/>
      <w:r>
        <w:t>TotalCount</w:t>
      </w:r>
      <w:proofErr w:type="spellEnd"/>
      <w:r>
        <w:t>": "1",</w:t>
      </w:r>
    </w:p>
    <w:p w:rsidR="007904FB" w:rsidRDefault="007904FB" w:rsidP="007904FB">
      <w:r>
        <w:t xml:space="preserve">        "</w:t>
      </w:r>
      <w:proofErr w:type="spellStart"/>
      <w:r>
        <w:t>TotalBalance</w:t>
      </w:r>
      <w:proofErr w:type="spellEnd"/>
      <w:r>
        <w:t>": 0,</w:t>
      </w:r>
    </w:p>
    <w:p w:rsidR="007904FB" w:rsidRDefault="007904FB" w:rsidP="007904FB">
      <w:r>
        <w:t xml:space="preserve">        "</w:t>
      </w:r>
      <w:proofErr w:type="spellStart"/>
      <w:r>
        <w:t>TotalBonusBalance</w:t>
      </w:r>
      <w:proofErr w:type="spellEnd"/>
      <w:r>
        <w:t>": 0</w:t>
      </w:r>
    </w:p>
    <w:p w:rsidR="007904FB" w:rsidRDefault="007904FB" w:rsidP="007904FB">
      <w:r>
        <w:t xml:space="preserve">    },</w:t>
      </w:r>
    </w:p>
    <w:p w:rsidR="007904FB" w:rsidRDefault="007904FB" w:rsidP="007904FB">
      <w:r>
        <w:t xml:space="preserve">    "</w:t>
      </w:r>
      <w:proofErr w:type="gramStart"/>
      <w:r>
        <w:t>pagination</w:t>
      </w:r>
      <w:proofErr w:type="gramEnd"/>
      <w:r>
        <w:t>": {</w:t>
      </w:r>
    </w:p>
    <w:p w:rsidR="007904FB" w:rsidRDefault="007904FB" w:rsidP="007904FB">
      <w:r>
        <w:t xml:space="preserve">        "</w:t>
      </w:r>
      <w:proofErr w:type="spellStart"/>
      <w:proofErr w:type="gramStart"/>
      <w:r>
        <w:t>currentPage</w:t>
      </w:r>
      <w:proofErr w:type="spellEnd"/>
      <w:proofErr w:type="gramEnd"/>
      <w:r>
        <w:t>": 1,</w:t>
      </w:r>
    </w:p>
    <w:p w:rsidR="007904FB" w:rsidRDefault="007904FB" w:rsidP="007904FB">
      <w:r>
        <w:t xml:space="preserve">        "</w:t>
      </w:r>
      <w:proofErr w:type="spellStart"/>
      <w:proofErr w:type="gramStart"/>
      <w:r>
        <w:t>totalPages</w:t>
      </w:r>
      <w:proofErr w:type="spellEnd"/>
      <w:proofErr w:type="gramEnd"/>
      <w:r>
        <w:t>": 1,</w:t>
      </w:r>
    </w:p>
    <w:p w:rsidR="007904FB" w:rsidRDefault="007904FB" w:rsidP="007904FB">
      <w:r>
        <w:lastRenderedPageBreak/>
        <w:t xml:space="preserve">        "</w:t>
      </w:r>
      <w:proofErr w:type="spellStart"/>
      <w:proofErr w:type="gramStart"/>
      <w:r>
        <w:t>itemsPerPage</w:t>
      </w:r>
      <w:proofErr w:type="spellEnd"/>
      <w:proofErr w:type="gramEnd"/>
      <w:r>
        <w:t>": 50</w:t>
      </w:r>
    </w:p>
    <w:p w:rsidR="007904FB" w:rsidRDefault="007904FB" w:rsidP="007904FB">
      <w:r>
        <w:t xml:space="preserve">    }</w:t>
      </w:r>
    </w:p>
    <w:p w:rsidR="00AB781B" w:rsidRDefault="007904FB" w:rsidP="007904FB">
      <w:r>
        <w:t>}</w:t>
      </w:r>
    </w:p>
    <w:p w:rsidR="00AB781B" w:rsidRDefault="00AB781B" w:rsidP="00AB781B"/>
    <w:p w:rsidR="00F56B10" w:rsidRDefault="004E6BB3" w:rsidP="00C13A24">
      <w:pPr>
        <w:pStyle w:val="Heading3"/>
      </w:pPr>
      <w:r>
        <w:t>Player Deposit and Withdrawal API</w:t>
      </w:r>
    </w:p>
    <w:p w:rsidR="00461B23" w:rsidRDefault="00461B23" w:rsidP="00461B23">
      <w:pPr>
        <w:pStyle w:val="Bodytext"/>
      </w:pPr>
      <w:bookmarkStart w:id="20" w:name="_Toc386710876"/>
      <w:r>
        <w:t>Our integration system supports funding player accounts directly from the sub-entity admin accounts over API calls, thus funding the games for players can be automated.</w:t>
      </w:r>
    </w:p>
    <w:p w:rsidR="00F56B10" w:rsidRDefault="00170B49" w:rsidP="00F56B10">
      <w:pPr>
        <w:pStyle w:val="Heading3"/>
      </w:pPr>
      <w:r>
        <w:t>Depositing</w:t>
      </w:r>
      <w:r w:rsidR="00F56B10">
        <w:t xml:space="preserve"> chips into a player account</w:t>
      </w:r>
      <w:bookmarkEnd w:id="20"/>
    </w:p>
    <w:p w:rsidR="00905A5E" w:rsidRDefault="00905A5E" w:rsidP="00905A5E">
      <w:pPr>
        <w:rPr>
          <w:rStyle w:val="Emphasis"/>
          <w:i w:val="0"/>
        </w:rPr>
      </w:pPr>
      <w:r>
        <w:rPr>
          <w:rStyle w:val="Emphasis"/>
          <w:i w:val="0"/>
        </w:rPr>
        <w:t>The API offers the licensees B2B customers the possibility to deposit for players inside their sub-structures. The licensee must provide the B2B customer with the private SSL certificate sent by us and the licensee must generate an entity key for the sub-structure to restrict API access to that specific sub-structure only.</w:t>
      </w:r>
    </w:p>
    <w:p w:rsidR="00905A5E" w:rsidRDefault="00905A5E" w:rsidP="00905A5E">
      <w:pPr>
        <w:pStyle w:val="Bodytext"/>
      </w:pPr>
      <w:r>
        <w:t xml:space="preserve">To </w:t>
      </w:r>
      <w:r w:rsidR="00F66F26">
        <w:t>deposit for</w:t>
      </w:r>
      <w:r>
        <w:t xml:space="preserve"> player using the Kiosk API the below call should be made:</w:t>
      </w:r>
    </w:p>
    <w:p w:rsidR="00905A5E" w:rsidRPr="006A1991" w:rsidRDefault="00905A5E" w:rsidP="00905A5E">
      <w:pPr>
        <w:pStyle w:val="Bodytext"/>
        <w:rPr>
          <w:b/>
          <w:i/>
        </w:rPr>
      </w:pPr>
      <w:r w:rsidRPr="006A1991">
        <w:rPr>
          <w:b/>
          <w:i/>
        </w:rPr>
        <w:t xml:space="preserve">Example </w:t>
      </w:r>
      <w:r>
        <w:rPr>
          <w:b/>
          <w:i/>
        </w:rPr>
        <w:t xml:space="preserve">API </w:t>
      </w:r>
      <w:r w:rsidRPr="006A1991">
        <w:rPr>
          <w:b/>
          <w:i/>
        </w:rPr>
        <w:t>input code:</w:t>
      </w:r>
    </w:p>
    <w:p w:rsidR="00AB781B" w:rsidRDefault="00FB16B9" w:rsidP="00AB781B">
      <w:pPr>
        <w:pStyle w:val="Bodytext"/>
      </w:pPr>
      <w:r>
        <w:rPr>
          <w:i/>
        </w:rPr>
        <w:t>https://kioskpublicapi.mightypanda88.com</w:t>
      </w:r>
      <w:r w:rsidR="00A66522" w:rsidRPr="00A66522">
        <w:rPr>
          <w:i/>
        </w:rPr>
        <w:t>/</w:t>
      </w:r>
      <w:r w:rsidR="00AB781B" w:rsidRPr="00AB781B">
        <w:t xml:space="preserve"> </w:t>
      </w:r>
      <w:r w:rsidR="00AB781B" w:rsidRPr="006A115D">
        <w:t>player/deposit/playername/</w:t>
      </w:r>
      <w:r>
        <w:t>FHI</w:t>
      </w:r>
      <w:r w:rsidR="007904FB">
        <w:t>CNY001USER/amount/1/</w:t>
      </w:r>
      <w:r w:rsidR="00AB781B" w:rsidRPr="006A115D">
        <w:t>adminname/</w:t>
      </w:r>
      <w:r>
        <w:t>FHI</w:t>
      </w:r>
      <w:r w:rsidR="007904FB">
        <w:t>CNY001</w:t>
      </w:r>
      <w:r w:rsidR="00AB781B" w:rsidRPr="006A115D">
        <w:t>/externaltranid/</w:t>
      </w:r>
      <w:r w:rsidR="007904FB">
        <w:t>D123456</w:t>
      </w:r>
    </w:p>
    <w:p w:rsidR="00905A5E" w:rsidRDefault="00905A5E" w:rsidP="00905A5E">
      <w:pPr>
        <w:pStyle w:val="Bodytext"/>
      </w:pPr>
      <w:r>
        <w:t>Do not forget to add the entity key to the HTTP header. In this example the EMPERORCNY sub-entity key is used together with the certificate.</w:t>
      </w:r>
      <w:r w:rsidR="00BD1C16">
        <w:t xml:space="preserve"> Player account funding</w:t>
      </w:r>
      <w:r>
        <w:t xml:space="preserve"> must be done with the sub-entity certificate only and the player must be placed in the sub-entity ADMIN/KIOSK.</w:t>
      </w:r>
    </w:p>
    <w:p w:rsidR="00AB781B" w:rsidRDefault="00AB781B" w:rsidP="00AB781B">
      <w:r w:rsidRPr="00697CB7">
        <w:t xml:space="preserve">Accept:text/html,application/xhtml+xml,application/xml;q=0.9,*/*;q=0.8Cache-Control: max-age=0Connection: </w:t>
      </w:r>
      <w:proofErr w:type="spellStart"/>
      <w:r w:rsidRPr="00697CB7">
        <w:t>keep-aliveKeep-Alive:timeout</w:t>
      </w:r>
      <w:proofErr w:type="spellEnd"/>
      <w:r w:rsidRPr="00697CB7">
        <w:t xml:space="preserve">=5, max=100Accept-Charset:ISO-8859-1,utf-8;q=0.7,*;q=0.3Accept-Language:es-ES,es;q=0.8Pragma: X_ENTITY_KEY: </w:t>
      </w:r>
      <w:r w:rsidR="007904FB" w:rsidRPr="007904FB">
        <w:t>083e3cc8450065ade3a5944837ec2ff4fd609537a092b6437bb1f63e85cfe9603b9a23f1a35d0822d03bb9c12d66c864afc657c97d542e9e0ca55c98bf7eeed8</w:t>
      </w:r>
    </w:p>
    <w:p w:rsidR="00905A5E" w:rsidRDefault="00905A5E" w:rsidP="00905A5E">
      <w:pPr>
        <w:pStyle w:val="Bodytext"/>
        <w:rPr>
          <w:b/>
          <w:i/>
        </w:rPr>
      </w:pPr>
      <w:r w:rsidRPr="00EE5524">
        <w:rPr>
          <w:b/>
          <w:i/>
        </w:rPr>
        <w:t xml:space="preserve">The API will return JSON as response showing </w:t>
      </w:r>
      <w:r>
        <w:rPr>
          <w:b/>
          <w:i/>
        </w:rPr>
        <w:t xml:space="preserve">the </w:t>
      </w:r>
      <w:r w:rsidR="004E09ED">
        <w:rPr>
          <w:b/>
          <w:i/>
        </w:rPr>
        <w:t>deposit</w:t>
      </w:r>
      <w:r>
        <w:rPr>
          <w:b/>
          <w:i/>
        </w:rPr>
        <w:t>:</w:t>
      </w:r>
    </w:p>
    <w:p w:rsidR="00AB781B" w:rsidRDefault="00AB781B" w:rsidP="00AB781B">
      <w:r>
        <w:t>{</w:t>
      </w:r>
    </w:p>
    <w:p w:rsidR="00AB781B" w:rsidRDefault="00AB781B" w:rsidP="00AB781B">
      <w:r>
        <w:t xml:space="preserve">    "</w:t>
      </w:r>
      <w:proofErr w:type="gramStart"/>
      <w:r>
        <w:t>amount</w:t>
      </w:r>
      <w:proofErr w:type="gramEnd"/>
      <w:r>
        <w:t>": 1,</w:t>
      </w:r>
    </w:p>
    <w:p w:rsidR="00AB781B" w:rsidRDefault="00AB781B" w:rsidP="00AB781B">
      <w:r>
        <w:t xml:space="preserve">    "</w:t>
      </w:r>
      <w:proofErr w:type="spellStart"/>
      <w:r>
        <w:t>execution_time</w:t>
      </w:r>
      <w:proofErr w:type="spellEnd"/>
      <w:r>
        <w:t xml:space="preserve">": "3647.234 </w:t>
      </w:r>
      <w:proofErr w:type="spellStart"/>
      <w:r>
        <w:t>ms</w:t>
      </w:r>
      <w:proofErr w:type="spellEnd"/>
      <w:r>
        <w:t>",</w:t>
      </w:r>
    </w:p>
    <w:p w:rsidR="00AB781B" w:rsidRDefault="00AB781B" w:rsidP="00AB781B">
      <w:r>
        <w:t xml:space="preserve"> </w:t>
      </w:r>
      <w:r w:rsidR="007904FB">
        <w:t xml:space="preserve">   "</w:t>
      </w:r>
      <w:proofErr w:type="spellStart"/>
      <w:r w:rsidR="007904FB">
        <w:t>external_transaction_id</w:t>
      </w:r>
      <w:proofErr w:type="spellEnd"/>
      <w:r w:rsidR="007904FB">
        <w:t>": "D</w:t>
      </w:r>
      <w:r>
        <w:t>123456",</w:t>
      </w:r>
    </w:p>
    <w:p w:rsidR="00AB781B" w:rsidRDefault="00AB781B" w:rsidP="00AB781B">
      <w:r>
        <w:t xml:space="preserve">    "</w:t>
      </w:r>
      <w:proofErr w:type="spellStart"/>
      <w:r>
        <w:t>instant_cash_type</w:t>
      </w:r>
      <w:proofErr w:type="spellEnd"/>
      <w:r>
        <w:t>": "local",</w:t>
      </w:r>
    </w:p>
    <w:p w:rsidR="00AB781B" w:rsidRDefault="00AB781B" w:rsidP="00AB781B">
      <w:r>
        <w:t xml:space="preserve">    "</w:t>
      </w:r>
      <w:proofErr w:type="spellStart"/>
      <w:r>
        <w:t>kiosk_transaction_id</w:t>
      </w:r>
      <w:proofErr w:type="spellEnd"/>
      <w:r>
        <w:t>": "75009722",</w:t>
      </w:r>
    </w:p>
    <w:p w:rsidR="00AB781B" w:rsidRDefault="00AB781B" w:rsidP="00AB781B">
      <w:r>
        <w:t xml:space="preserve">    "</w:t>
      </w:r>
      <w:proofErr w:type="spellStart"/>
      <w:r>
        <w:t>k</w:t>
      </w:r>
      <w:r w:rsidR="007904FB">
        <w:t>iosk_transaction_time</w:t>
      </w:r>
      <w:proofErr w:type="spellEnd"/>
      <w:r w:rsidR="007904FB">
        <w:t>": "2014-09-22 15:29</w:t>
      </w:r>
      <w:r>
        <w:t>:04",</w:t>
      </w:r>
    </w:p>
    <w:p w:rsidR="00AB781B" w:rsidRDefault="00AB781B" w:rsidP="00AB781B">
      <w:r>
        <w:t xml:space="preserve">    "</w:t>
      </w:r>
      <w:proofErr w:type="spellStart"/>
      <w:r>
        <w:t>pt_internal_transaction_id</w:t>
      </w:r>
      <w:proofErr w:type="spellEnd"/>
      <w:r>
        <w:t>": "612712598",</w:t>
      </w:r>
    </w:p>
    <w:p w:rsidR="00AB781B" w:rsidRDefault="00AB781B" w:rsidP="00AB781B">
      <w:r>
        <w:t xml:space="preserve">    "</w:t>
      </w:r>
      <w:proofErr w:type="gramStart"/>
      <w:r>
        <w:t>result</w:t>
      </w:r>
      <w:proofErr w:type="gramEnd"/>
      <w:r>
        <w:t>": "ok"</w:t>
      </w:r>
    </w:p>
    <w:p w:rsidR="00AB781B" w:rsidRDefault="00AB781B" w:rsidP="00AB781B">
      <w:r>
        <w:t>}</w:t>
      </w:r>
    </w:p>
    <w:p w:rsidR="00E4777F" w:rsidRDefault="00E4777F" w:rsidP="00CE0F21">
      <w:pPr>
        <w:keepLines w:val="0"/>
        <w:widowControl/>
        <w:shd w:val="clear" w:color="auto" w:fill="auto"/>
        <w:spacing w:before="0" w:after="0"/>
      </w:pPr>
    </w:p>
    <w:p w:rsidR="00E4777F" w:rsidRDefault="00E4777F" w:rsidP="00CE0F21">
      <w:pPr>
        <w:keepLines w:val="0"/>
        <w:widowControl/>
        <w:shd w:val="clear" w:color="auto" w:fill="auto"/>
        <w:spacing w:before="0" w:after="0"/>
      </w:pPr>
    </w:p>
    <w:p w:rsidR="00A66522" w:rsidRDefault="00A66522" w:rsidP="00A66522">
      <w:pPr>
        <w:keepLines w:val="0"/>
        <w:widowControl/>
        <w:shd w:val="clear" w:color="auto" w:fill="auto"/>
        <w:spacing w:before="0" w:after="0"/>
      </w:pPr>
    </w:p>
    <w:p w:rsidR="00E4777F" w:rsidRDefault="001A762D" w:rsidP="00A66522">
      <w:pPr>
        <w:pStyle w:val="Heading3"/>
      </w:pPr>
      <w:r>
        <w:lastRenderedPageBreak/>
        <w:t>Withdrawing</w:t>
      </w:r>
      <w:r w:rsidR="00E4777F">
        <w:t xml:space="preserve"> chips </w:t>
      </w:r>
      <w:r>
        <w:t>from</w:t>
      </w:r>
      <w:r w:rsidR="00E4777F">
        <w:t xml:space="preserve"> a player account</w:t>
      </w:r>
    </w:p>
    <w:p w:rsidR="00E4777F" w:rsidRDefault="00E4777F" w:rsidP="00E4777F">
      <w:pPr>
        <w:rPr>
          <w:rStyle w:val="Emphasis"/>
          <w:i w:val="0"/>
        </w:rPr>
      </w:pPr>
      <w:r>
        <w:rPr>
          <w:rStyle w:val="Emphasis"/>
          <w:i w:val="0"/>
        </w:rPr>
        <w:t xml:space="preserve">The API offers the licensees B2B customers the possibility to </w:t>
      </w:r>
      <w:r w:rsidR="00B14750">
        <w:rPr>
          <w:rStyle w:val="Emphasis"/>
          <w:i w:val="0"/>
        </w:rPr>
        <w:t>withdraw from</w:t>
      </w:r>
      <w:r>
        <w:rPr>
          <w:rStyle w:val="Emphasis"/>
          <w:i w:val="0"/>
        </w:rPr>
        <w:t xml:space="preserve"> players inside their sub-structures. The licensee must provide the B2B customer with the private SSL certificate sent by us and the licensee must generate an entity key for the sub-structure to restrict API access to that specific sub-structure only.</w:t>
      </w:r>
    </w:p>
    <w:p w:rsidR="00E4777F" w:rsidRDefault="00E4777F" w:rsidP="00E4777F">
      <w:pPr>
        <w:pStyle w:val="Bodytext"/>
      </w:pPr>
      <w:r>
        <w:t xml:space="preserve">To </w:t>
      </w:r>
      <w:r w:rsidR="0044687F">
        <w:t>withdrawal</w:t>
      </w:r>
      <w:r>
        <w:t xml:space="preserve"> for player using the Kiosk API the below call should be made:</w:t>
      </w:r>
    </w:p>
    <w:p w:rsidR="00E4777F" w:rsidRPr="006A1991" w:rsidRDefault="00E4777F" w:rsidP="00E4777F">
      <w:pPr>
        <w:pStyle w:val="Bodytext"/>
        <w:rPr>
          <w:b/>
          <w:i/>
        </w:rPr>
      </w:pPr>
      <w:r w:rsidRPr="006A1991">
        <w:rPr>
          <w:b/>
          <w:i/>
        </w:rPr>
        <w:t xml:space="preserve">Example </w:t>
      </w:r>
      <w:r>
        <w:rPr>
          <w:b/>
          <w:i/>
        </w:rPr>
        <w:t xml:space="preserve">API </w:t>
      </w:r>
      <w:r w:rsidRPr="006A1991">
        <w:rPr>
          <w:b/>
          <w:i/>
        </w:rPr>
        <w:t>input code:</w:t>
      </w:r>
    </w:p>
    <w:p w:rsidR="00AB781B" w:rsidRDefault="00FB16B9" w:rsidP="00AB781B">
      <w:pPr>
        <w:pStyle w:val="Bodytext"/>
      </w:pPr>
      <w:r>
        <w:rPr>
          <w:i/>
        </w:rPr>
        <w:t>https://kioskpublicapi.mightypanda88.com</w:t>
      </w:r>
      <w:r w:rsidR="00A66522" w:rsidRPr="004E09ED">
        <w:rPr>
          <w:i/>
        </w:rPr>
        <w:t>/</w:t>
      </w:r>
      <w:r w:rsidR="00AB781B" w:rsidRPr="00AB781B">
        <w:t xml:space="preserve"> </w:t>
      </w:r>
      <w:r w:rsidR="00AB781B" w:rsidRPr="00F9568D">
        <w:t>player/withdraw/playername/</w:t>
      </w:r>
      <w:r>
        <w:t>FHI</w:t>
      </w:r>
      <w:r w:rsidR="00355461">
        <w:t>CNY001USER</w:t>
      </w:r>
      <w:r w:rsidR="007904FB">
        <w:t>/amount/1/</w:t>
      </w:r>
      <w:r w:rsidR="00AB781B" w:rsidRPr="00F9568D">
        <w:t>adminname/</w:t>
      </w:r>
      <w:r>
        <w:t>FHI</w:t>
      </w:r>
      <w:r w:rsidR="007904FB">
        <w:t>CNY001/externaltranid/W</w:t>
      </w:r>
      <w:r w:rsidR="00AB781B" w:rsidRPr="00F9568D">
        <w:t>654321</w:t>
      </w:r>
    </w:p>
    <w:p w:rsidR="00E4777F" w:rsidRDefault="00E4777F" w:rsidP="00E4777F">
      <w:pPr>
        <w:pStyle w:val="Bodytext"/>
      </w:pPr>
      <w:r>
        <w:t>Do not forget to add the entity key to the HTTP header. In this example the EMPERORCNY sub-entity key is used together with the certificate. Player account funding must be done with the sub-entity certificate only and the player must be placed in the sub-entity ADMIN/KIOSK.</w:t>
      </w:r>
    </w:p>
    <w:p w:rsidR="00AB781B" w:rsidRDefault="00AB781B" w:rsidP="00AB781B">
      <w:r w:rsidRPr="00697CB7">
        <w:t xml:space="preserve">Accept:text/html,application/xhtml+xml,application/xml;q=0.9,*/*;q=0.8Cache-Control: max-age=0Connection: </w:t>
      </w:r>
      <w:proofErr w:type="spellStart"/>
      <w:r w:rsidRPr="00697CB7">
        <w:t>keep-aliveKeep-Alive:timeout</w:t>
      </w:r>
      <w:proofErr w:type="spellEnd"/>
      <w:r w:rsidRPr="00697CB7">
        <w:t xml:space="preserve">=5, max=100Accept-Charset:ISO-8859-1,utf-8;q=0.7,*;q=0.3Accept-Language:es-ES,es;q=0.8Pragma: X_ENTITY_KEY: </w:t>
      </w:r>
      <w:r w:rsidR="007904FB" w:rsidRPr="007904FB">
        <w:t>083e3cc8450065ade3a5944837ec2ff4fd609537a092b6437bb1f63e85cfe9603b9a23f1a35d0822d03bb9c12d66c864afc657c97d542e9e0ca55c98bf7eeed8</w:t>
      </w:r>
    </w:p>
    <w:p w:rsidR="00E4777F" w:rsidRDefault="00E4777F" w:rsidP="00E4777F">
      <w:pPr>
        <w:pStyle w:val="Bodytext"/>
        <w:rPr>
          <w:b/>
          <w:i/>
        </w:rPr>
      </w:pPr>
      <w:r w:rsidRPr="00EE5524">
        <w:rPr>
          <w:b/>
          <w:i/>
        </w:rPr>
        <w:t xml:space="preserve">The API will return JSON as response showing </w:t>
      </w:r>
      <w:proofErr w:type="gramStart"/>
      <w:r>
        <w:rPr>
          <w:b/>
          <w:i/>
        </w:rPr>
        <w:t xml:space="preserve">the </w:t>
      </w:r>
      <w:r w:rsidR="004E09ED">
        <w:rPr>
          <w:b/>
          <w:i/>
        </w:rPr>
        <w:t>withdraw</w:t>
      </w:r>
      <w:proofErr w:type="gramEnd"/>
      <w:r>
        <w:rPr>
          <w:b/>
          <w:i/>
        </w:rPr>
        <w:t>:</w:t>
      </w:r>
    </w:p>
    <w:p w:rsidR="00AB781B" w:rsidRDefault="00AB781B" w:rsidP="00AB781B">
      <w:r>
        <w:t>{</w:t>
      </w:r>
    </w:p>
    <w:p w:rsidR="00AB781B" w:rsidRDefault="00AB781B" w:rsidP="00AB781B">
      <w:r>
        <w:t xml:space="preserve">    "</w:t>
      </w:r>
      <w:proofErr w:type="gramStart"/>
      <w:r>
        <w:t>amount</w:t>
      </w:r>
      <w:proofErr w:type="gramEnd"/>
      <w:r>
        <w:t>": 1,</w:t>
      </w:r>
    </w:p>
    <w:p w:rsidR="00AB781B" w:rsidRDefault="00AB781B" w:rsidP="00AB781B">
      <w:r>
        <w:t xml:space="preserve">    "</w:t>
      </w:r>
      <w:proofErr w:type="spellStart"/>
      <w:r>
        <w:t>execution_time</w:t>
      </w:r>
      <w:proofErr w:type="spellEnd"/>
      <w:r>
        <w:t xml:space="preserve">": "133.8842 </w:t>
      </w:r>
      <w:proofErr w:type="spellStart"/>
      <w:r>
        <w:t>ms</w:t>
      </w:r>
      <w:proofErr w:type="spellEnd"/>
      <w:r>
        <w:t>",</w:t>
      </w:r>
    </w:p>
    <w:p w:rsidR="00AB781B" w:rsidRDefault="00AB781B" w:rsidP="00AB781B">
      <w:r>
        <w:t xml:space="preserve"> </w:t>
      </w:r>
      <w:r w:rsidR="00355461">
        <w:t xml:space="preserve">   "</w:t>
      </w:r>
      <w:proofErr w:type="spellStart"/>
      <w:r w:rsidR="00355461">
        <w:t>external_transaction_id</w:t>
      </w:r>
      <w:proofErr w:type="spellEnd"/>
      <w:r w:rsidR="00355461">
        <w:t>": "W</w:t>
      </w:r>
      <w:r>
        <w:t>654321",</w:t>
      </w:r>
    </w:p>
    <w:p w:rsidR="00AB781B" w:rsidRDefault="00AB781B" w:rsidP="00AB781B">
      <w:r>
        <w:t xml:space="preserve">    "</w:t>
      </w:r>
      <w:proofErr w:type="spellStart"/>
      <w:r>
        <w:t>instant_cash_type</w:t>
      </w:r>
      <w:proofErr w:type="spellEnd"/>
      <w:r>
        <w:t>": "local",</w:t>
      </w:r>
    </w:p>
    <w:p w:rsidR="00AB781B" w:rsidRDefault="00AB781B" w:rsidP="00AB781B">
      <w:r>
        <w:t xml:space="preserve">    "</w:t>
      </w:r>
      <w:proofErr w:type="spellStart"/>
      <w:r>
        <w:t>kiosk_transaction_id</w:t>
      </w:r>
      <w:proofErr w:type="spellEnd"/>
      <w:r>
        <w:t>": "75009898",</w:t>
      </w:r>
    </w:p>
    <w:p w:rsidR="00AB781B" w:rsidRDefault="00AB781B" w:rsidP="00AB781B">
      <w:r>
        <w:t xml:space="preserve">    "</w:t>
      </w:r>
      <w:proofErr w:type="spellStart"/>
      <w:r>
        <w:t>k</w:t>
      </w:r>
      <w:r w:rsidR="00355461">
        <w:t>iosk_transaction_time</w:t>
      </w:r>
      <w:proofErr w:type="spellEnd"/>
      <w:r w:rsidR="00355461">
        <w:t>": "2014-09-22 15:32</w:t>
      </w:r>
      <w:r>
        <w:t>:53",</w:t>
      </w:r>
    </w:p>
    <w:p w:rsidR="00AB781B" w:rsidRDefault="00AB781B" w:rsidP="00AB781B">
      <w:r>
        <w:t xml:space="preserve">    "</w:t>
      </w:r>
      <w:proofErr w:type="spellStart"/>
      <w:r>
        <w:t>pt_internal_transaction_id</w:t>
      </w:r>
      <w:proofErr w:type="spellEnd"/>
      <w:r>
        <w:t>": "612713668",</w:t>
      </w:r>
    </w:p>
    <w:p w:rsidR="00AB781B" w:rsidRDefault="00AB781B" w:rsidP="00AB781B">
      <w:r>
        <w:t xml:space="preserve">    "</w:t>
      </w:r>
      <w:proofErr w:type="gramStart"/>
      <w:r>
        <w:t>result</w:t>
      </w:r>
      <w:proofErr w:type="gramEnd"/>
      <w:r>
        <w:t>": "ok"</w:t>
      </w:r>
    </w:p>
    <w:p w:rsidR="00AB781B" w:rsidRDefault="00AB781B" w:rsidP="00AB781B">
      <w:r>
        <w:t>}</w:t>
      </w:r>
    </w:p>
    <w:p w:rsidR="00F454DE" w:rsidRDefault="00F454DE" w:rsidP="00F454DE">
      <w:pPr>
        <w:pStyle w:val="Bodytext"/>
      </w:pPr>
    </w:p>
    <w:p w:rsidR="00F454DE" w:rsidRDefault="00F454DE" w:rsidP="00F454DE">
      <w:pPr>
        <w:pStyle w:val="Bodytext"/>
      </w:pPr>
    </w:p>
    <w:p w:rsidR="00F454DE" w:rsidRDefault="00F454DE">
      <w:pPr>
        <w:keepLines w:val="0"/>
        <w:widowControl/>
        <w:shd w:val="clear" w:color="auto" w:fill="auto"/>
        <w:spacing w:before="0" w:after="0"/>
      </w:pPr>
      <w:r>
        <w:br w:type="page"/>
      </w:r>
    </w:p>
    <w:p w:rsidR="00F454DE" w:rsidRDefault="00534566" w:rsidP="00F454DE">
      <w:pPr>
        <w:pStyle w:val="Heading3"/>
      </w:pPr>
      <w:r>
        <w:lastRenderedPageBreak/>
        <w:t>Checking transaction status</w:t>
      </w:r>
    </w:p>
    <w:p w:rsidR="00F454DE" w:rsidRDefault="00F454DE" w:rsidP="00F454DE">
      <w:pPr>
        <w:rPr>
          <w:rStyle w:val="Emphasis"/>
          <w:i w:val="0"/>
        </w:rPr>
      </w:pPr>
      <w:r>
        <w:rPr>
          <w:rStyle w:val="Emphasis"/>
          <w:i w:val="0"/>
        </w:rPr>
        <w:t xml:space="preserve">The API offers the licensees B2B customers the possibility to </w:t>
      </w:r>
      <w:r w:rsidR="00F341E7">
        <w:rPr>
          <w:rStyle w:val="Emphasis"/>
          <w:i w:val="0"/>
        </w:rPr>
        <w:t>check the player transaction status</w:t>
      </w:r>
      <w:r>
        <w:rPr>
          <w:rStyle w:val="Emphasis"/>
          <w:i w:val="0"/>
        </w:rPr>
        <w:t xml:space="preserve"> inside their sub-structures. The licensee must provide the B2B customer with the private SSL certificate sent by us and the licensee must generate an entity key for the sub-structure to restrict API access to that specific sub-structure only.</w:t>
      </w:r>
    </w:p>
    <w:p w:rsidR="00F454DE" w:rsidRDefault="00F454DE" w:rsidP="00F454DE">
      <w:pPr>
        <w:pStyle w:val="Bodytext"/>
      </w:pPr>
      <w:r>
        <w:t xml:space="preserve">To </w:t>
      </w:r>
      <w:r w:rsidR="00FA273D">
        <w:t>transaction status checking</w:t>
      </w:r>
      <w:r>
        <w:t xml:space="preserve"> for player using the Kiosk API the below call should be made:</w:t>
      </w:r>
    </w:p>
    <w:p w:rsidR="00F454DE" w:rsidRPr="006A1991" w:rsidRDefault="00F454DE" w:rsidP="00F454DE">
      <w:pPr>
        <w:pStyle w:val="Bodytext"/>
        <w:rPr>
          <w:b/>
          <w:i/>
        </w:rPr>
      </w:pPr>
      <w:r w:rsidRPr="006A1991">
        <w:rPr>
          <w:b/>
          <w:i/>
        </w:rPr>
        <w:t xml:space="preserve">Example </w:t>
      </w:r>
      <w:r>
        <w:rPr>
          <w:b/>
          <w:i/>
        </w:rPr>
        <w:t xml:space="preserve">API </w:t>
      </w:r>
      <w:r w:rsidRPr="006A1991">
        <w:rPr>
          <w:b/>
          <w:i/>
        </w:rPr>
        <w:t>input code:</w:t>
      </w:r>
    </w:p>
    <w:p w:rsidR="00AB781B" w:rsidRDefault="00FB16B9" w:rsidP="00AB781B">
      <w:pPr>
        <w:pStyle w:val="Bodytext"/>
      </w:pPr>
      <w:r>
        <w:rPr>
          <w:i/>
        </w:rPr>
        <w:t>https://kioskpublicapi.mightypanda88.com</w:t>
      </w:r>
      <w:r w:rsidR="00A66522" w:rsidRPr="00A66522">
        <w:rPr>
          <w:i/>
        </w:rPr>
        <w:t>/</w:t>
      </w:r>
      <w:r w:rsidR="00AB781B" w:rsidRPr="00F9568D">
        <w:t>player/checktra</w:t>
      </w:r>
      <w:r w:rsidR="00355461">
        <w:t>nsaction/externaltransactionid/D</w:t>
      </w:r>
      <w:r w:rsidR="00AB781B" w:rsidRPr="00F9568D">
        <w:t>123456</w:t>
      </w:r>
    </w:p>
    <w:p w:rsidR="00A66522" w:rsidRDefault="00A66522" w:rsidP="00F454DE">
      <w:pPr>
        <w:pStyle w:val="Bodytext"/>
        <w:rPr>
          <w:i/>
        </w:rPr>
      </w:pPr>
    </w:p>
    <w:p w:rsidR="00F454DE" w:rsidRDefault="00F454DE" w:rsidP="00F454DE">
      <w:pPr>
        <w:pStyle w:val="Bodytext"/>
      </w:pPr>
      <w:r>
        <w:t>Do not forget to add the entity key to the HTTP header. In this example the EMPERORCNY sub-entity key is used together with the certificate. Player account funding must be done with the sub-entity certificate only and the player must be placed in the sub-entity ADMIN/KIOSK.</w:t>
      </w:r>
    </w:p>
    <w:p w:rsidR="00AB781B" w:rsidRDefault="00AB781B" w:rsidP="00AB781B">
      <w:r w:rsidRPr="00697CB7">
        <w:t xml:space="preserve">Accept:text/html,application/xhtml+xml,application/xml;q=0.9,*/*;q=0.8Cache-Control: max-age=0Connection: </w:t>
      </w:r>
      <w:proofErr w:type="spellStart"/>
      <w:r w:rsidRPr="00697CB7">
        <w:t>keep-aliveKeep-Alive:timeout</w:t>
      </w:r>
      <w:proofErr w:type="spellEnd"/>
      <w:r w:rsidRPr="00697CB7">
        <w:t xml:space="preserve">=5, max=100Accept-Charset:ISO-8859-1,utf-8;q=0.7,*;q=0.3Accept-Language:es-ES,es;q=0.8Pragma: X_ENTITY_KEY: </w:t>
      </w:r>
      <w:r w:rsidR="00355461" w:rsidRPr="00355461">
        <w:t>083e3cc8450065ade3a5944837ec2ff4fd609537a092b6437bb1f63e85cfe9603b9a23f1a35d0822d03bb9c12d66c864afc657c97d542e9e0ca55c98bf7eeed8</w:t>
      </w:r>
    </w:p>
    <w:p w:rsidR="00F454DE" w:rsidRDefault="00F454DE" w:rsidP="00F454DE">
      <w:pPr>
        <w:pStyle w:val="Bodytext"/>
        <w:rPr>
          <w:b/>
          <w:i/>
        </w:rPr>
      </w:pPr>
      <w:r w:rsidRPr="00EE5524">
        <w:rPr>
          <w:b/>
          <w:i/>
        </w:rPr>
        <w:t xml:space="preserve">The API will return JSON as response showing </w:t>
      </w:r>
      <w:r>
        <w:rPr>
          <w:b/>
          <w:i/>
        </w:rPr>
        <w:t xml:space="preserve">the </w:t>
      </w:r>
      <w:r w:rsidR="004E09ED">
        <w:rPr>
          <w:b/>
          <w:i/>
        </w:rPr>
        <w:t>transaction status</w:t>
      </w:r>
      <w:r>
        <w:rPr>
          <w:b/>
          <w:i/>
        </w:rPr>
        <w:t>:</w:t>
      </w:r>
    </w:p>
    <w:p w:rsidR="00AB781B" w:rsidRDefault="00AB781B" w:rsidP="00AB781B">
      <w:r>
        <w:t>{</w:t>
      </w:r>
    </w:p>
    <w:p w:rsidR="00AB781B" w:rsidRDefault="00AB781B" w:rsidP="00AB781B">
      <w:r>
        <w:t xml:space="preserve">    "</w:t>
      </w:r>
      <w:proofErr w:type="gramStart"/>
      <w:r>
        <w:t>status</w:t>
      </w:r>
      <w:proofErr w:type="gramEnd"/>
      <w:r>
        <w:t>": "approved",</w:t>
      </w:r>
    </w:p>
    <w:p w:rsidR="00AB781B" w:rsidRDefault="00AB781B" w:rsidP="00AB781B">
      <w:r>
        <w:t xml:space="preserve">    "</w:t>
      </w:r>
      <w:proofErr w:type="gramStart"/>
      <w:r>
        <w:t>type</w:t>
      </w:r>
      <w:proofErr w:type="gramEnd"/>
      <w:r>
        <w:t>": "deposit",</w:t>
      </w:r>
    </w:p>
    <w:p w:rsidR="00AB781B" w:rsidRDefault="00AB781B" w:rsidP="00AB781B">
      <w:r>
        <w:t xml:space="preserve">    "</w:t>
      </w:r>
      <w:proofErr w:type="gramStart"/>
      <w:r>
        <w:t>amount</w:t>
      </w:r>
      <w:proofErr w:type="gramEnd"/>
      <w:r>
        <w:t>": "1",</w:t>
      </w:r>
    </w:p>
    <w:p w:rsidR="00AB781B" w:rsidRDefault="00AB781B" w:rsidP="00AB781B">
      <w:r>
        <w:t xml:space="preserve">    "</w:t>
      </w:r>
      <w:proofErr w:type="spellStart"/>
      <w:r>
        <w:t>kiosk_transaction_time</w:t>
      </w:r>
      <w:proofErr w:type="spellEnd"/>
      <w:r>
        <w:t>": "</w:t>
      </w:r>
      <w:r w:rsidR="00355461">
        <w:t>2014-09-22 15:29:04</w:t>
      </w:r>
      <w:r>
        <w:t>",</w:t>
      </w:r>
    </w:p>
    <w:p w:rsidR="00AB781B" w:rsidRDefault="00AB781B" w:rsidP="00AB781B">
      <w:r>
        <w:t xml:space="preserve">    "</w:t>
      </w:r>
      <w:proofErr w:type="spellStart"/>
      <w:r>
        <w:t>kiosk_transaction_id</w:t>
      </w:r>
      <w:proofErr w:type="spellEnd"/>
      <w:r>
        <w:t>": "75009501",</w:t>
      </w:r>
    </w:p>
    <w:p w:rsidR="00AB781B" w:rsidRDefault="00AB781B" w:rsidP="00AB781B">
      <w:r>
        <w:t xml:space="preserve">    "</w:t>
      </w:r>
      <w:proofErr w:type="spellStart"/>
      <w:r>
        <w:t>pt_internal_transaction_id</w:t>
      </w:r>
      <w:proofErr w:type="spellEnd"/>
      <w:r>
        <w:t>": "612711244",</w:t>
      </w:r>
    </w:p>
    <w:p w:rsidR="00AB781B" w:rsidRDefault="00AB781B" w:rsidP="00AB781B">
      <w:r>
        <w:t xml:space="preserve">    "</w:t>
      </w:r>
      <w:proofErr w:type="spellStart"/>
      <w:proofErr w:type="gramStart"/>
      <w:r>
        <w:t>ip</w:t>
      </w:r>
      <w:proofErr w:type="spellEnd"/>
      <w:proofErr w:type="gramEnd"/>
      <w:r>
        <w:t>": "203.192.162.121",</w:t>
      </w:r>
    </w:p>
    <w:p w:rsidR="00AB781B" w:rsidRDefault="00AB781B" w:rsidP="00AB781B">
      <w:r>
        <w:t xml:space="preserve">    "</w:t>
      </w:r>
      <w:proofErr w:type="gramStart"/>
      <w:r>
        <w:t>username</w:t>
      </w:r>
      <w:proofErr w:type="gramEnd"/>
      <w:r>
        <w:t>": "</w:t>
      </w:r>
      <w:r w:rsidR="00FB16B9">
        <w:t>FHI</w:t>
      </w:r>
      <w:r w:rsidR="00355461">
        <w:t>CNY001USER</w:t>
      </w:r>
      <w:r>
        <w:t>",</w:t>
      </w:r>
    </w:p>
    <w:p w:rsidR="00AB781B" w:rsidRDefault="00AB781B" w:rsidP="00AB781B">
      <w:r>
        <w:t xml:space="preserve">    "</w:t>
      </w:r>
      <w:proofErr w:type="gramStart"/>
      <w:r>
        <w:t>admin</w:t>
      </w:r>
      <w:proofErr w:type="gramEnd"/>
      <w:r>
        <w:t>": "</w:t>
      </w:r>
      <w:r w:rsidR="00FB16B9">
        <w:t>FHI</w:t>
      </w:r>
      <w:r w:rsidR="00355461">
        <w:t>CNY001</w:t>
      </w:r>
      <w:r>
        <w:t>",</w:t>
      </w:r>
    </w:p>
    <w:p w:rsidR="00AB781B" w:rsidRDefault="00AB781B" w:rsidP="00AB781B">
      <w:r>
        <w:t xml:space="preserve"> </w:t>
      </w:r>
      <w:r w:rsidR="00355461">
        <w:t xml:space="preserve">   "</w:t>
      </w:r>
      <w:proofErr w:type="spellStart"/>
      <w:r w:rsidR="00355461">
        <w:t>external_transaction_id</w:t>
      </w:r>
      <w:proofErr w:type="spellEnd"/>
      <w:r w:rsidR="00355461">
        <w:t>": "D</w:t>
      </w:r>
      <w:r>
        <w:t>123456",</w:t>
      </w:r>
    </w:p>
    <w:p w:rsidR="00AB781B" w:rsidRDefault="00AB781B" w:rsidP="00AB781B">
      <w:r>
        <w:t xml:space="preserve">    "</w:t>
      </w:r>
      <w:proofErr w:type="spellStart"/>
      <w:r>
        <w:t>execution_time</w:t>
      </w:r>
      <w:proofErr w:type="spellEnd"/>
      <w:r>
        <w:t xml:space="preserve">": "123.404 </w:t>
      </w:r>
      <w:proofErr w:type="spellStart"/>
      <w:r>
        <w:t>ms</w:t>
      </w:r>
      <w:proofErr w:type="spellEnd"/>
      <w:r>
        <w:t>"</w:t>
      </w:r>
    </w:p>
    <w:p w:rsidR="00AB781B" w:rsidRDefault="00AB781B" w:rsidP="00AB781B">
      <w:r>
        <w:t>}</w:t>
      </w:r>
    </w:p>
    <w:p w:rsidR="00F454DE" w:rsidRDefault="00F454DE" w:rsidP="00F454DE">
      <w:pPr>
        <w:pStyle w:val="Bodytext"/>
      </w:pPr>
    </w:p>
    <w:p w:rsidR="0050684A" w:rsidRDefault="0050684A" w:rsidP="0084695B">
      <w:pPr>
        <w:pStyle w:val="Heading3"/>
      </w:pPr>
      <w:bookmarkStart w:id="21" w:name="_Toc386710879"/>
      <w:r>
        <w:t>Reporting API functions</w:t>
      </w:r>
      <w:bookmarkEnd w:id="21"/>
    </w:p>
    <w:p w:rsidR="0050684A" w:rsidRDefault="0050684A" w:rsidP="0050684A">
      <w:pPr>
        <w:pStyle w:val="Bodytext"/>
      </w:pPr>
      <w:r>
        <w:t>Our API provides simple</w:t>
      </w:r>
      <w:r w:rsidR="004240E7">
        <w:t xml:space="preserve"> and easily adjustable</w:t>
      </w:r>
      <w:r>
        <w:t xml:space="preserve"> functionality to </w:t>
      </w:r>
      <w:r w:rsidR="004240E7">
        <w:t>pull reports and data in real time from our system</w:t>
      </w:r>
      <w:r>
        <w:t xml:space="preserve">. </w:t>
      </w:r>
    </w:p>
    <w:p w:rsidR="00C50548" w:rsidRDefault="0000415A" w:rsidP="00C50548">
      <w:pPr>
        <w:pStyle w:val="Heading3"/>
      </w:pPr>
      <w:r>
        <w:lastRenderedPageBreak/>
        <w:t>Show a list of available reports</w:t>
      </w:r>
    </w:p>
    <w:p w:rsidR="00C50548" w:rsidRDefault="00C50548" w:rsidP="00C50548">
      <w:pPr>
        <w:rPr>
          <w:rStyle w:val="Emphasis"/>
          <w:i w:val="0"/>
        </w:rPr>
      </w:pPr>
      <w:r>
        <w:rPr>
          <w:rStyle w:val="Emphasis"/>
          <w:i w:val="0"/>
        </w:rPr>
        <w:t xml:space="preserve">The API offers the licensees B2B customers the possibility to </w:t>
      </w:r>
      <w:r w:rsidR="009F1484">
        <w:rPr>
          <w:rStyle w:val="Emphasis"/>
          <w:i w:val="0"/>
        </w:rPr>
        <w:t>get a list of all available reports</w:t>
      </w:r>
      <w:r>
        <w:rPr>
          <w:rStyle w:val="Emphasis"/>
          <w:i w:val="0"/>
        </w:rPr>
        <w:t xml:space="preserve">. The licensee must provide the B2B customer with the private SSL certificate sent by us and the licensee must generate an entity key for the sub-structure to restrict API access </w:t>
      </w:r>
      <w:r w:rsidR="00567FED">
        <w:rPr>
          <w:rStyle w:val="Emphasis"/>
          <w:i w:val="0"/>
        </w:rPr>
        <w:t xml:space="preserve">of </w:t>
      </w:r>
      <w:r w:rsidR="00AD6B2B">
        <w:rPr>
          <w:rStyle w:val="Emphasis"/>
          <w:i w:val="0"/>
        </w:rPr>
        <w:t xml:space="preserve">the </w:t>
      </w:r>
      <w:r w:rsidR="00567FED">
        <w:rPr>
          <w:rStyle w:val="Emphasis"/>
          <w:i w:val="0"/>
        </w:rPr>
        <w:t>sub-entity</w:t>
      </w:r>
      <w:r w:rsidR="00AD6B2B">
        <w:rPr>
          <w:rStyle w:val="Emphasis"/>
          <w:i w:val="0"/>
        </w:rPr>
        <w:t xml:space="preserve"> admin</w:t>
      </w:r>
      <w:r>
        <w:rPr>
          <w:rStyle w:val="Emphasis"/>
          <w:i w:val="0"/>
        </w:rPr>
        <w:t>.</w:t>
      </w:r>
    </w:p>
    <w:p w:rsidR="00C50548" w:rsidRDefault="00C50548" w:rsidP="00C50548">
      <w:pPr>
        <w:pStyle w:val="Bodytext"/>
      </w:pPr>
      <w:r>
        <w:t xml:space="preserve">To </w:t>
      </w:r>
      <w:r w:rsidR="000B2765">
        <w:t>see the list of available reports</w:t>
      </w:r>
      <w:r>
        <w:t xml:space="preserve"> using the Kiosk API the below call should be made:</w:t>
      </w:r>
    </w:p>
    <w:p w:rsidR="00C50548" w:rsidRPr="006A1991" w:rsidRDefault="00C50548" w:rsidP="00C50548">
      <w:pPr>
        <w:pStyle w:val="Bodytext"/>
        <w:rPr>
          <w:b/>
          <w:i/>
        </w:rPr>
      </w:pPr>
      <w:r w:rsidRPr="006A1991">
        <w:rPr>
          <w:b/>
          <w:i/>
        </w:rPr>
        <w:t xml:space="preserve">Example </w:t>
      </w:r>
      <w:r>
        <w:rPr>
          <w:b/>
          <w:i/>
        </w:rPr>
        <w:t xml:space="preserve">API </w:t>
      </w:r>
      <w:r w:rsidRPr="006A1991">
        <w:rPr>
          <w:b/>
          <w:i/>
        </w:rPr>
        <w:t>input code:</w:t>
      </w:r>
    </w:p>
    <w:p w:rsidR="00AB781B" w:rsidRDefault="00AB781B" w:rsidP="00C50548">
      <w:pPr>
        <w:pStyle w:val="Bodytext"/>
        <w:rPr>
          <w:i/>
        </w:rPr>
      </w:pPr>
      <w:r w:rsidRPr="00AB781B">
        <w:rPr>
          <w:i/>
        </w:rPr>
        <w:t xml:space="preserve">URL: </w:t>
      </w:r>
      <w:r w:rsidR="00FB16B9">
        <w:rPr>
          <w:i/>
        </w:rPr>
        <w:t>https://kioskpublicapi.mightypanda88.com</w:t>
      </w:r>
      <w:r w:rsidRPr="00AB781B">
        <w:rPr>
          <w:i/>
        </w:rPr>
        <w:t xml:space="preserve">/customreport/getallreports/ </w:t>
      </w:r>
    </w:p>
    <w:p w:rsidR="00C50548" w:rsidRDefault="00C50548" w:rsidP="00C50548">
      <w:pPr>
        <w:pStyle w:val="Bodytext"/>
      </w:pPr>
      <w:r>
        <w:t>Do not forget to add the entity key to the HTTP header. In this example the EMPERORCNY sub-entity key is use</w:t>
      </w:r>
      <w:r w:rsidR="00605B27">
        <w:t>d together with the certificate</w:t>
      </w:r>
      <w:r>
        <w:t>.</w:t>
      </w:r>
    </w:p>
    <w:p w:rsidR="0084695B" w:rsidRDefault="00AB781B" w:rsidP="00C50548">
      <w:pPr>
        <w:pStyle w:val="Bodytext"/>
        <w:rPr>
          <w:i/>
        </w:rPr>
      </w:pPr>
      <w:r w:rsidRPr="00AB781B">
        <w:rPr>
          <w:i/>
        </w:rPr>
        <w:t xml:space="preserve">Accept:text/html,application/xhtml+xml,application/xml;q=0.9,*/*;q=0.8Cache-Control: max-age=0Connection: </w:t>
      </w:r>
      <w:proofErr w:type="spellStart"/>
      <w:r w:rsidRPr="00AB781B">
        <w:rPr>
          <w:i/>
        </w:rPr>
        <w:t>keep-aliveKeep-Alive:timeout</w:t>
      </w:r>
      <w:proofErr w:type="spellEnd"/>
      <w:r w:rsidRPr="00AB781B">
        <w:rPr>
          <w:i/>
        </w:rPr>
        <w:t xml:space="preserve">=5, max=100Accept-Charset:ISO-8859-1,utf-8;q=0.7,*;q=0.3Accept-Language:es-ES,es;q=0.8Pragma: X_ENTITY_KEY: </w:t>
      </w:r>
      <w:r w:rsidR="00355461" w:rsidRPr="00355461">
        <w:rPr>
          <w:i/>
        </w:rPr>
        <w:t>083e3cc8450065ade3a5944837ec2ff4fd609537a092b6437bb1f63e85cfe9603b9a23f1a35d0822d03bb9c12d66c864afc657c97d542e9e0ca55c98bf7eeed8</w:t>
      </w:r>
    </w:p>
    <w:p w:rsidR="0084695B" w:rsidRDefault="0084695B" w:rsidP="00C50548">
      <w:pPr>
        <w:pStyle w:val="Bodytext"/>
        <w:rPr>
          <w:i/>
        </w:rPr>
      </w:pPr>
    </w:p>
    <w:p w:rsidR="00C50548" w:rsidRDefault="00C50548" w:rsidP="00C50548">
      <w:pPr>
        <w:pStyle w:val="Bodytext"/>
        <w:rPr>
          <w:b/>
          <w:i/>
        </w:rPr>
      </w:pPr>
      <w:r w:rsidRPr="00EE5524">
        <w:rPr>
          <w:b/>
          <w:i/>
        </w:rPr>
        <w:t xml:space="preserve">The API will return JSON as response showing </w:t>
      </w:r>
      <w:r>
        <w:rPr>
          <w:b/>
          <w:i/>
        </w:rPr>
        <w:t>the sub-entity as created:</w:t>
      </w:r>
    </w:p>
    <w:p w:rsidR="00AB781B" w:rsidRDefault="00AB781B" w:rsidP="00AB781B">
      <w:pPr>
        <w:keepLines w:val="0"/>
        <w:widowControl/>
        <w:shd w:val="clear" w:color="auto" w:fill="auto"/>
        <w:spacing w:before="0" w:after="0"/>
      </w:pPr>
      <w:r>
        <w:t>[</w:t>
      </w:r>
    </w:p>
    <w:p w:rsidR="00AB781B" w:rsidRDefault="00AB781B" w:rsidP="00AB781B">
      <w:pPr>
        <w:keepLines w:val="0"/>
        <w:widowControl/>
        <w:shd w:val="clear" w:color="auto" w:fill="auto"/>
        <w:spacing w:before="0" w:after="0"/>
      </w:pPr>
      <w:r>
        <w:t xml:space="preserve">    {</w:t>
      </w:r>
    </w:p>
    <w:p w:rsidR="00AB781B" w:rsidRDefault="00AB781B" w:rsidP="00AB781B">
      <w:pPr>
        <w:keepLines w:val="0"/>
        <w:widowControl/>
        <w:shd w:val="clear" w:color="auto" w:fill="auto"/>
        <w:spacing w:before="0" w:after="0"/>
      </w:pPr>
      <w:r>
        <w:t xml:space="preserve">        "</w:t>
      </w:r>
      <w:proofErr w:type="gramStart"/>
      <w:r>
        <w:t>name</w:t>
      </w:r>
      <w:proofErr w:type="gramEnd"/>
      <w:r>
        <w:t>": "</w:t>
      </w:r>
      <w:proofErr w:type="spellStart"/>
      <w:r>
        <w:t>KioskAdmin</w:t>
      </w:r>
      <w:proofErr w:type="spellEnd"/>
      <w:r>
        <w:t>",</w:t>
      </w:r>
    </w:p>
    <w:p w:rsidR="00AB781B" w:rsidRDefault="00AB781B" w:rsidP="00AB781B">
      <w:pPr>
        <w:keepLines w:val="0"/>
        <w:widowControl/>
        <w:shd w:val="clear" w:color="auto" w:fill="auto"/>
        <w:spacing w:before="0" w:after="0"/>
      </w:pPr>
      <w:r>
        <w:t xml:space="preserve">        "</w:t>
      </w:r>
      <w:proofErr w:type="gramStart"/>
      <w:r>
        <w:t>description</w:t>
      </w:r>
      <w:proofErr w:type="gramEnd"/>
      <w:r>
        <w:t>": "Deposit balance per admin"</w:t>
      </w:r>
    </w:p>
    <w:p w:rsidR="00AB781B" w:rsidRDefault="00AB781B" w:rsidP="00AB781B">
      <w:pPr>
        <w:keepLines w:val="0"/>
        <w:widowControl/>
        <w:shd w:val="clear" w:color="auto" w:fill="auto"/>
        <w:spacing w:before="0" w:after="0"/>
      </w:pPr>
      <w:r>
        <w:t xml:space="preserve">    },</w:t>
      </w:r>
    </w:p>
    <w:p w:rsidR="00AB781B" w:rsidRDefault="00AB781B" w:rsidP="00AB781B">
      <w:pPr>
        <w:keepLines w:val="0"/>
        <w:widowControl/>
        <w:shd w:val="clear" w:color="auto" w:fill="auto"/>
        <w:spacing w:before="0" w:after="0"/>
      </w:pPr>
      <w:r>
        <w:t xml:space="preserve">    {</w:t>
      </w:r>
    </w:p>
    <w:p w:rsidR="00AB781B" w:rsidRDefault="00AB781B" w:rsidP="00AB781B">
      <w:pPr>
        <w:keepLines w:val="0"/>
        <w:widowControl/>
        <w:shd w:val="clear" w:color="auto" w:fill="auto"/>
        <w:spacing w:before="0" w:after="0"/>
      </w:pPr>
      <w:r>
        <w:t xml:space="preserve">        "</w:t>
      </w:r>
      <w:proofErr w:type="gramStart"/>
      <w:r>
        <w:t>name</w:t>
      </w:r>
      <w:proofErr w:type="gramEnd"/>
      <w:r>
        <w:t>": "</w:t>
      </w:r>
      <w:proofErr w:type="spellStart"/>
      <w:r>
        <w:t>PlayersAccountStats</w:t>
      </w:r>
      <w:proofErr w:type="spellEnd"/>
      <w:r>
        <w:t>",</w:t>
      </w:r>
    </w:p>
    <w:p w:rsidR="00AB781B" w:rsidRDefault="00AB781B" w:rsidP="00AB781B">
      <w:pPr>
        <w:keepLines w:val="0"/>
        <w:widowControl/>
        <w:shd w:val="clear" w:color="auto" w:fill="auto"/>
        <w:spacing w:before="0" w:after="0"/>
      </w:pPr>
      <w:r>
        <w:t xml:space="preserve">        "</w:t>
      </w:r>
      <w:proofErr w:type="gramStart"/>
      <w:r>
        <w:t>description</w:t>
      </w:r>
      <w:proofErr w:type="gramEnd"/>
      <w:r>
        <w:t>": "Owner Accounting Statistics by player"</w:t>
      </w:r>
    </w:p>
    <w:p w:rsidR="00AB781B" w:rsidRDefault="00AB781B" w:rsidP="00AB781B">
      <w:pPr>
        <w:keepLines w:val="0"/>
        <w:widowControl/>
        <w:shd w:val="clear" w:color="auto" w:fill="auto"/>
        <w:spacing w:before="0" w:after="0"/>
      </w:pPr>
      <w:r>
        <w:t xml:space="preserve">    },</w:t>
      </w:r>
    </w:p>
    <w:p w:rsidR="00AB781B" w:rsidRDefault="00AB781B" w:rsidP="00AB781B">
      <w:pPr>
        <w:keepLines w:val="0"/>
        <w:widowControl/>
        <w:shd w:val="clear" w:color="auto" w:fill="auto"/>
        <w:spacing w:before="0" w:after="0"/>
      </w:pPr>
      <w:r>
        <w:t xml:space="preserve">    {</w:t>
      </w:r>
    </w:p>
    <w:p w:rsidR="00AB781B" w:rsidRDefault="00AB781B" w:rsidP="00AB781B">
      <w:pPr>
        <w:keepLines w:val="0"/>
        <w:widowControl/>
        <w:shd w:val="clear" w:color="auto" w:fill="auto"/>
        <w:spacing w:before="0" w:after="0"/>
      </w:pPr>
      <w:r>
        <w:t xml:space="preserve">        "</w:t>
      </w:r>
      <w:proofErr w:type="gramStart"/>
      <w:r>
        <w:t>name</w:t>
      </w:r>
      <w:proofErr w:type="gramEnd"/>
      <w:r>
        <w:t>": "</w:t>
      </w:r>
      <w:proofErr w:type="spellStart"/>
      <w:r>
        <w:t>KioskTransaction</w:t>
      </w:r>
      <w:proofErr w:type="spellEnd"/>
      <w:r>
        <w:t>",</w:t>
      </w:r>
    </w:p>
    <w:p w:rsidR="00AB781B" w:rsidRDefault="00AB781B" w:rsidP="00AB781B">
      <w:pPr>
        <w:keepLines w:val="0"/>
        <w:widowControl/>
        <w:shd w:val="clear" w:color="auto" w:fill="auto"/>
        <w:spacing w:before="0" w:after="0"/>
      </w:pPr>
      <w:r>
        <w:t xml:space="preserve">        "</w:t>
      </w:r>
      <w:proofErr w:type="gramStart"/>
      <w:r>
        <w:t>description</w:t>
      </w:r>
      <w:proofErr w:type="gramEnd"/>
      <w:r>
        <w:t>": "Kiosk Transactions report"</w:t>
      </w:r>
    </w:p>
    <w:p w:rsidR="00AB781B" w:rsidRDefault="00AB781B" w:rsidP="00AB781B">
      <w:pPr>
        <w:keepLines w:val="0"/>
        <w:widowControl/>
        <w:shd w:val="clear" w:color="auto" w:fill="auto"/>
        <w:spacing w:before="0" w:after="0"/>
      </w:pPr>
      <w:r>
        <w:t xml:space="preserve">    },</w:t>
      </w:r>
    </w:p>
    <w:p w:rsidR="00AB781B" w:rsidRDefault="00AB781B" w:rsidP="00AB781B">
      <w:pPr>
        <w:keepLines w:val="0"/>
        <w:widowControl/>
        <w:shd w:val="clear" w:color="auto" w:fill="auto"/>
        <w:spacing w:before="0" w:after="0"/>
      </w:pPr>
      <w:r>
        <w:t xml:space="preserve">    {</w:t>
      </w:r>
    </w:p>
    <w:p w:rsidR="00AB781B" w:rsidRDefault="00AB781B" w:rsidP="00AB781B">
      <w:pPr>
        <w:keepLines w:val="0"/>
        <w:widowControl/>
        <w:shd w:val="clear" w:color="auto" w:fill="auto"/>
        <w:spacing w:before="0" w:after="0"/>
      </w:pPr>
      <w:r>
        <w:t xml:space="preserve">        "</w:t>
      </w:r>
      <w:proofErr w:type="gramStart"/>
      <w:r>
        <w:t>name</w:t>
      </w:r>
      <w:proofErr w:type="gramEnd"/>
      <w:r>
        <w:t>": "</w:t>
      </w:r>
      <w:proofErr w:type="spellStart"/>
      <w:r>
        <w:t>PlayerGames</w:t>
      </w:r>
      <w:proofErr w:type="spellEnd"/>
      <w:r>
        <w:t>",</w:t>
      </w:r>
    </w:p>
    <w:p w:rsidR="00AB781B" w:rsidRDefault="00AB781B" w:rsidP="00AB781B">
      <w:pPr>
        <w:keepLines w:val="0"/>
        <w:widowControl/>
        <w:shd w:val="clear" w:color="auto" w:fill="auto"/>
        <w:spacing w:before="0" w:after="0"/>
      </w:pPr>
      <w:r>
        <w:t xml:space="preserve">        "</w:t>
      </w:r>
      <w:proofErr w:type="gramStart"/>
      <w:r>
        <w:t>description</w:t>
      </w:r>
      <w:proofErr w:type="gramEnd"/>
      <w:r>
        <w:t>": "Player games report"</w:t>
      </w:r>
    </w:p>
    <w:p w:rsidR="00AB781B" w:rsidRDefault="00AB781B" w:rsidP="00AB781B">
      <w:pPr>
        <w:keepLines w:val="0"/>
        <w:widowControl/>
        <w:shd w:val="clear" w:color="auto" w:fill="auto"/>
        <w:spacing w:before="0" w:after="0"/>
      </w:pPr>
      <w:r>
        <w:t xml:space="preserve">    },</w:t>
      </w:r>
    </w:p>
    <w:p w:rsidR="00AB781B" w:rsidRDefault="00AB781B" w:rsidP="00AB781B">
      <w:pPr>
        <w:keepLines w:val="0"/>
        <w:widowControl/>
        <w:shd w:val="clear" w:color="auto" w:fill="auto"/>
        <w:spacing w:before="0" w:after="0"/>
      </w:pPr>
      <w:r>
        <w:t xml:space="preserve">    {</w:t>
      </w:r>
    </w:p>
    <w:p w:rsidR="00AB781B" w:rsidRDefault="00AB781B" w:rsidP="00AB781B">
      <w:pPr>
        <w:keepLines w:val="0"/>
        <w:widowControl/>
        <w:shd w:val="clear" w:color="auto" w:fill="auto"/>
        <w:spacing w:before="0" w:after="0"/>
      </w:pPr>
      <w:r>
        <w:t xml:space="preserve">        "</w:t>
      </w:r>
      <w:proofErr w:type="gramStart"/>
      <w:r>
        <w:t>name</w:t>
      </w:r>
      <w:proofErr w:type="gramEnd"/>
      <w:r>
        <w:t>": "</w:t>
      </w:r>
      <w:proofErr w:type="spellStart"/>
      <w:r>
        <w:t>PlayersOnline</w:t>
      </w:r>
      <w:proofErr w:type="spellEnd"/>
      <w:r>
        <w:t>",</w:t>
      </w:r>
    </w:p>
    <w:p w:rsidR="00AB781B" w:rsidRDefault="00AB781B" w:rsidP="00AB781B">
      <w:pPr>
        <w:keepLines w:val="0"/>
        <w:widowControl/>
        <w:shd w:val="clear" w:color="auto" w:fill="auto"/>
        <w:spacing w:before="0" w:after="0"/>
      </w:pPr>
      <w:r>
        <w:t xml:space="preserve">        "</w:t>
      </w:r>
      <w:proofErr w:type="gramStart"/>
      <w:r>
        <w:t>description</w:t>
      </w:r>
      <w:proofErr w:type="gramEnd"/>
      <w:r>
        <w:t>": "Players online"</w:t>
      </w:r>
    </w:p>
    <w:p w:rsidR="00AB781B" w:rsidRDefault="00AB781B" w:rsidP="00AB781B">
      <w:pPr>
        <w:keepLines w:val="0"/>
        <w:widowControl/>
        <w:shd w:val="clear" w:color="auto" w:fill="auto"/>
        <w:spacing w:before="0" w:after="0"/>
      </w:pPr>
      <w:r>
        <w:t xml:space="preserve">    },</w:t>
      </w:r>
    </w:p>
    <w:p w:rsidR="00AB781B" w:rsidRDefault="00AB781B" w:rsidP="00AB781B">
      <w:pPr>
        <w:keepLines w:val="0"/>
        <w:widowControl/>
        <w:shd w:val="clear" w:color="auto" w:fill="auto"/>
        <w:spacing w:before="0" w:after="0"/>
      </w:pPr>
      <w:r>
        <w:t xml:space="preserve">    {</w:t>
      </w:r>
    </w:p>
    <w:p w:rsidR="00AB781B" w:rsidRDefault="00AB781B" w:rsidP="00AB781B">
      <w:pPr>
        <w:keepLines w:val="0"/>
        <w:widowControl/>
        <w:shd w:val="clear" w:color="auto" w:fill="auto"/>
        <w:spacing w:before="0" w:after="0"/>
      </w:pPr>
      <w:r>
        <w:t xml:space="preserve">        "</w:t>
      </w:r>
      <w:proofErr w:type="gramStart"/>
      <w:r>
        <w:t>name</w:t>
      </w:r>
      <w:proofErr w:type="gramEnd"/>
      <w:r>
        <w:t>": "</w:t>
      </w:r>
      <w:proofErr w:type="spellStart"/>
      <w:r>
        <w:t>PlayerLogins</w:t>
      </w:r>
      <w:proofErr w:type="spellEnd"/>
      <w:r>
        <w:t>",</w:t>
      </w:r>
    </w:p>
    <w:p w:rsidR="00AB781B" w:rsidRDefault="00AB781B" w:rsidP="00AB781B">
      <w:pPr>
        <w:keepLines w:val="0"/>
        <w:widowControl/>
        <w:shd w:val="clear" w:color="auto" w:fill="auto"/>
        <w:spacing w:before="0" w:after="0"/>
      </w:pPr>
      <w:r>
        <w:t xml:space="preserve">        "</w:t>
      </w:r>
      <w:proofErr w:type="gramStart"/>
      <w:r>
        <w:t>description</w:t>
      </w:r>
      <w:proofErr w:type="gramEnd"/>
      <w:r>
        <w:t>": "Player logins"</w:t>
      </w:r>
    </w:p>
    <w:p w:rsidR="00AB781B" w:rsidRDefault="00AB781B" w:rsidP="00AB781B">
      <w:pPr>
        <w:keepLines w:val="0"/>
        <w:widowControl/>
        <w:shd w:val="clear" w:color="auto" w:fill="auto"/>
        <w:spacing w:before="0" w:after="0"/>
      </w:pPr>
      <w:r>
        <w:t xml:space="preserve">    },</w:t>
      </w:r>
    </w:p>
    <w:p w:rsidR="00AB781B" w:rsidRDefault="00AB781B" w:rsidP="00AB781B">
      <w:pPr>
        <w:keepLines w:val="0"/>
        <w:widowControl/>
        <w:shd w:val="clear" w:color="auto" w:fill="auto"/>
        <w:spacing w:before="0" w:after="0"/>
      </w:pPr>
      <w:r>
        <w:t xml:space="preserve">    {</w:t>
      </w:r>
    </w:p>
    <w:p w:rsidR="00AB781B" w:rsidRDefault="00AB781B" w:rsidP="00AB781B">
      <w:pPr>
        <w:keepLines w:val="0"/>
        <w:widowControl/>
        <w:shd w:val="clear" w:color="auto" w:fill="auto"/>
        <w:spacing w:before="0" w:after="0"/>
      </w:pPr>
      <w:r>
        <w:t xml:space="preserve">        "</w:t>
      </w:r>
      <w:proofErr w:type="gramStart"/>
      <w:r>
        <w:t>name</w:t>
      </w:r>
      <w:proofErr w:type="gramEnd"/>
      <w:r>
        <w:t>": "</w:t>
      </w:r>
      <w:proofErr w:type="spellStart"/>
      <w:r>
        <w:t>PlayerTransactions</w:t>
      </w:r>
      <w:proofErr w:type="spellEnd"/>
      <w:r>
        <w:t>",</w:t>
      </w:r>
    </w:p>
    <w:p w:rsidR="00AB781B" w:rsidRDefault="00AB781B" w:rsidP="00AB781B">
      <w:pPr>
        <w:keepLines w:val="0"/>
        <w:widowControl/>
        <w:shd w:val="clear" w:color="auto" w:fill="auto"/>
        <w:spacing w:before="0" w:after="0"/>
      </w:pPr>
      <w:r>
        <w:t xml:space="preserve">        "</w:t>
      </w:r>
      <w:proofErr w:type="gramStart"/>
      <w:r>
        <w:t>description</w:t>
      </w:r>
      <w:proofErr w:type="gramEnd"/>
      <w:r>
        <w:t>": "Player transactions"</w:t>
      </w:r>
    </w:p>
    <w:p w:rsidR="00AB781B" w:rsidRDefault="00AB781B" w:rsidP="00AB781B">
      <w:pPr>
        <w:keepLines w:val="0"/>
        <w:widowControl/>
        <w:shd w:val="clear" w:color="auto" w:fill="auto"/>
        <w:spacing w:before="0" w:after="0"/>
      </w:pPr>
      <w:r>
        <w:t xml:space="preserve">    },</w:t>
      </w:r>
    </w:p>
    <w:p w:rsidR="00AB781B" w:rsidRDefault="00AB781B" w:rsidP="00AB781B">
      <w:pPr>
        <w:keepLines w:val="0"/>
        <w:widowControl/>
        <w:shd w:val="clear" w:color="auto" w:fill="auto"/>
        <w:spacing w:before="0" w:after="0"/>
      </w:pPr>
      <w:r>
        <w:t xml:space="preserve">    {</w:t>
      </w:r>
    </w:p>
    <w:p w:rsidR="00AB781B" w:rsidRDefault="00AB781B" w:rsidP="00AB781B">
      <w:pPr>
        <w:keepLines w:val="0"/>
        <w:widowControl/>
        <w:shd w:val="clear" w:color="auto" w:fill="auto"/>
        <w:spacing w:before="0" w:after="0"/>
      </w:pPr>
      <w:r>
        <w:t xml:space="preserve">        "</w:t>
      </w:r>
      <w:proofErr w:type="gramStart"/>
      <w:r>
        <w:t>name</w:t>
      </w:r>
      <w:proofErr w:type="gramEnd"/>
      <w:r>
        <w:t>": "</w:t>
      </w:r>
      <w:proofErr w:type="spellStart"/>
      <w:r>
        <w:t>PlayerActivity</w:t>
      </w:r>
      <w:proofErr w:type="spellEnd"/>
      <w:r>
        <w:t>",</w:t>
      </w:r>
    </w:p>
    <w:p w:rsidR="00AB781B" w:rsidRDefault="00AB781B" w:rsidP="00AB781B">
      <w:pPr>
        <w:keepLines w:val="0"/>
        <w:widowControl/>
        <w:shd w:val="clear" w:color="auto" w:fill="auto"/>
        <w:spacing w:before="0" w:after="0"/>
      </w:pPr>
      <w:r>
        <w:t xml:space="preserve">        "</w:t>
      </w:r>
      <w:proofErr w:type="gramStart"/>
      <w:r>
        <w:t>description</w:t>
      </w:r>
      <w:proofErr w:type="gramEnd"/>
      <w:r>
        <w:t>": "Player activities"</w:t>
      </w:r>
    </w:p>
    <w:p w:rsidR="00AB781B" w:rsidRDefault="00AB781B" w:rsidP="00AB781B">
      <w:pPr>
        <w:keepLines w:val="0"/>
        <w:widowControl/>
        <w:shd w:val="clear" w:color="auto" w:fill="auto"/>
        <w:spacing w:before="0" w:after="0"/>
      </w:pPr>
      <w:r>
        <w:t xml:space="preserve">    },</w:t>
      </w:r>
    </w:p>
    <w:p w:rsidR="00AB781B" w:rsidRDefault="00AB781B" w:rsidP="00AB781B">
      <w:pPr>
        <w:keepLines w:val="0"/>
        <w:widowControl/>
        <w:shd w:val="clear" w:color="auto" w:fill="auto"/>
        <w:spacing w:before="0" w:after="0"/>
      </w:pPr>
      <w:r>
        <w:t xml:space="preserve">    {</w:t>
      </w:r>
    </w:p>
    <w:p w:rsidR="00AB781B" w:rsidRDefault="00AB781B" w:rsidP="00AB781B">
      <w:pPr>
        <w:keepLines w:val="0"/>
        <w:widowControl/>
        <w:shd w:val="clear" w:color="auto" w:fill="auto"/>
        <w:spacing w:before="0" w:after="0"/>
      </w:pPr>
      <w:r>
        <w:t xml:space="preserve">        "</w:t>
      </w:r>
      <w:proofErr w:type="gramStart"/>
      <w:r>
        <w:t>name</w:t>
      </w:r>
      <w:proofErr w:type="gramEnd"/>
      <w:r>
        <w:t>": "</w:t>
      </w:r>
      <w:proofErr w:type="spellStart"/>
      <w:r>
        <w:t>KioskMasterAgent</w:t>
      </w:r>
      <w:proofErr w:type="spellEnd"/>
      <w:r>
        <w:t>",</w:t>
      </w:r>
    </w:p>
    <w:p w:rsidR="00AB781B" w:rsidRDefault="00AB781B" w:rsidP="00AB781B">
      <w:pPr>
        <w:keepLines w:val="0"/>
        <w:widowControl/>
        <w:shd w:val="clear" w:color="auto" w:fill="auto"/>
        <w:spacing w:before="0" w:after="0"/>
      </w:pPr>
      <w:r>
        <w:lastRenderedPageBreak/>
        <w:t xml:space="preserve">        "</w:t>
      </w:r>
      <w:proofErr w:type="gramStart"/>
      <w:r>
        <w:t>description</w:t>
      </w:r>
      <w:proofErr w:type="gramEnd"/>
      <w:r>
        <w:t>": "Kiosk master agent"</w:t>
      </w:r>
    </w:p>
    <w:p w:rsidR="00AB781B" w:rsidRDefault="00AB781B" w:rsidP="00AB781B">
      <w:pPr>
        <w:keepLines w:val="0"/>
        <w:widowControl/>
        <w:shd w:val="clear" w:color="auto" w:fill="auto"/>
        <w:spacing w:before="0" w:after="0"/>
      </w:pPr>
      <w:r>
        <w:t xml:space="preserve">    },</w:t>
      </w:r>
    </w:p>
    <w:p w:rsidR="00AB781B" w:rsidRDefault="00AB781B" w:rsidP="00AB781B">
      <w:pPr>
        <w:keepLines w:val="0"/>
        <w:widowControl/>
        <w:shd w:val="clear" w:color="auto" w:fill="auto"/>
        <w:spacing w:before="0" w:after="0"/>
      </w:pPr>
      <w:r>
        <w:t xml:space="preserve">    {</w:t>
      </w:r>
    </w:p>
    <w:p w:rsidR="00AB781B" w:rsidRDefault="00AB781B" w:rsidP="00AB781B">
      <w:pPr>
        <w:keepLines w:val="0"/>
        <w:widowControl/>
        <w:shd w:val="clear" w:color="auto" w:fill="auto"/>
        <w:spacing w:before="0" w:after="0"/>
      </w:pPr>
      <w:r>
        <w:t xml:space="preserve">        "</w:t>
      </w:r>
      <w:proofErr w:type="gramStart"/>
      <w:r>
        <w:t>name</w:t>
      </w:r>
      <w:proofErr w:type="gramEnd"/>
      <w:r>
        <w:t>": "</w:t>
      </w:r>
      <w:proofErr w:type="spellStart"/>
      <w:r>
        <w:t>AdminActivity</w:t>
      </w:r>
      <w:proofErr w:type="spellEnd"/>
      <w:r>
        <w:t>",</w:t>
      </w:r>
    </w:p>
    <w:p w:rsidR="00AB781B" w:rsidRDefault="00AB781B" w:rsidP="00AB781B">
      <w:pPr>
        <w:keepLines w:val="0"/>
        <w:widowControl/>
        <w:shd w:val="clear" w:color="auto" w:fill="auto"/>
        <w:spacing w:before="0" w:after="0"/>
      </w:pPr>
      <w:r>
        <w:t xml:space="preserve">        "</w:t>
      </w:r>
      <w:proofErr w:type="gramStart"/>
      <w:r>
        <w:t>description</w:t>
      </w:r>
      <w:proofErr w:type="gramEnd"/>
      <w:r>
        <w:t>": "Admin activity log"</w:t>
      </w:r>
    </w:p>
    <w:p w:rsidR="00AB781B" w:rsidRDefault="00AB781B" w:rsidP="00AB781B">
      <w:pPr>
        <w:keepLines w:val="0"/>
        <w:widowControl/>
        <w:shd w:val="clear" w:color="auto" w:fill="auto"/>
        <w:spacing w:before="0" w:after="0"/>
      </w:pPr>
      <w:r>
        <w:t xml:space="preserve">    },</w:t>
      </w:r>
    </w:p>
    <w:p w:rsidR="00AB781B" w:rsidRDefault="00AB781B" w:rsidP="00AB781B">
      <w:pPr>
        <w:keepLines w:val="0"/>
        <w:widowControl/>
        <w:shd w:val="clear" w:color="auto" w:fill="auto"/>
        <w:spacing w:before="0" w:after="0"/>
      </w:pPr>
      <w:r>
        <w:t xml:space="preserve">    {</w:t>
      </w:r>
    </w:p>
    <w:p w:rsidR="00AB781B" w:rsidRDefault="00AB781B" w:rsidP="00AB781B">
      <w:pPr>
        <w:keepLines w:val="0"/>
        <w:widowControl/>
        <w:shd w:val="clear" w:color="auto" w:fill="auto"/>
        <w:spacing w:before="0" w:after="0"/>
      </w:pPr>
      <w:r>
        <w:t xml:space="preserve">        "</w:t>
      </w:r>
      <w:proofErr w:type="gramStart"/>
      <w:r>
        <w:t>name</w:t>
      </w:r>
      <w:proofErr w:type="gramEnd"/>
      <w:r>
        <w:t>": "</w:t>
      </w:r>
      <w:proofErr w:type="spellStart"/>
      <w:r>
        <w:t>ConcurrentPlayers</w:t>
      </w:r>
      <w:proofErr w:type="spellEnd"/>
      <w:r>
        <w:t>",</w:t>
      </w:r>
    </w:p>
    <w:p w:rsidR="00AB781B" w:rsidRDefault="00AB781B" w:rsidP="00AB781B">
      <w:pPr>
        <w:keepLines w:val="0"/>
        <w:widowControl/>
        <w:shd w:val="clear" w:color="auto" w:fill="auto"/>
        <w:spacing w:before="0" w:after="0"/>
      </w:pPr>
      <w:r>
        <w:t xml:space="preserve">        "</w:t>
      </w:r>
      <w:proofErr w:type="gramStart"/>
      <w:r>
        <w:t>description</w:t>
      </w:r>
      <w:proofErr w:type="gramEnd"/>
      <w:r>
        <w:t>": "Concurrent players"</w:t>
      </w:r>
    </w:p>
    <w:p w:rsidR="00AB781B" w:rsidRDefault="00AB781B" w:rsidP="00AB781B">
      <w:pPr>
        <w:keepLines w:val="0"/>
        <w:widowControl/>
        <w:shd w:val="clear" w:color="auto" w:fill="auto"/>
        <w:spacing w:before="0" w:after="0"/>
      </w:pPr>
      <w:r>
        <w:t xml:space="preserve">    },</w:t>
      </w:r>
    </w:p>
    <w:p w:rsidR="00AB781B" w:rsidRDefault="00AB781B" w:rsidP="00AB781B">
      <w:pPr>
        <w:keepLines w:val="0"/>
        <w:widowControl/>
        <w:shd w:val="clear" w:color="auto" w:fill="auto"/>
        <w:spacing w:before="0" w:after="0"/>
      </w:pPr>
      <w:r>
        <w:t xml:space="preserve">    {</w:t>
      </w:r>
    </w:p>
    <w:p w:rsidR="00AB781B" w:rsidRDefault="00AB781B" w:rsidP="00AB781B">
      <w:pPr>
        <w:keepLines w:val="0"/>
        <w:widowControl/>
        <w:shd w:val="clear" w:color="auto" w:fill="auto"/>
        <w:spacing w:before="0" w:after="0"/>
      </w:pPr>
      <w:r>
        <w:t xml:space="preserve">        "</w:t>
      </w:r>
      <w:proofErr w:type="gramStart"/>
      <w:r>
        <w:t>name</w:t>
      </w:r>
      <w:proofErr w:type="gramEnd"/>
      <w:r>
        <w:t>": "</w:t>
      </w:r>
      <w:proofErr w:type="spellStart"/>
      <w:r>
        <w:t>AdminPermissions</w:t>
      </w:r>
      <w:proofErr w:type="spellEnd"/>
      <w:r>
        <w:t>",</w:t>
      </w:r>
    </w:p>
    <w:p w:rsidR="00AB781B" w:rsidRDefault="00AB781B" w:rsidP="00AB781B">
      <w:pPr>
        <w:keepLines w:val="0"/>
        <w:widowControl/>
        <w:shd w:val="clear" w:color="auto" w:fill="auto"/>
        <w:spacing w:before="0" w:after="0"/>
      </w:pPr>
      <w:r>
        <w:t xml:space="preserve">        "</w:t>
      </w:r>
      <w:proofErr w:type="gramStart"/>
      <w:r>
        <w:t>description</w:t>
      </w:r>
      <w:proofErr w:type="gramEnd"/>
      <w:r>
        <w:t>": "Admin permissions"</w:t>
      </w:r>
    </w:p>
    <w:p w:rsidR="00AB781B" w:rsidRDefault="00AB781B" w:rsidP="00AB781B">
      <w:pPr>
        <w:keepLines w:val="0"/>
        <w:widowControl/>
        <w:shd w:val="clear" w:color="auto" w:fill="auto"/>
        <w:spacing w:before="0" w:after="0"/>
      </w:pPr>
      <w:r>
        <w:t xml:space="preserve">    },</w:t>
      </w:r>
    </w:p>
    <w:p w:rsidR="00AB781B" w:rsidRDefault="00AB781B" w:rsidP="00AB781B">
      <w:pPr>
        <w:keepLines w:val="0"/>
        <w:widowControl/>
        <w:shd w:val="clear" w:color="auto" w:fill="auto"/>
        <w:spacing w:before="0" w:after="0"/>
      </w:pPr>
      <w:r>
        <w:t xml:space="preserve">    {</w:t>
      </w:r>
    </w:p>
    <w:p w:rsidR="00AB781B" w:rsidRDefault="00AB781B" w:rsidP="00AB781B">
      <w:pPr>
        <w:keepLines w:val="0"/>
        <w:widowControl/>
        <w:shd w:val="clear" w:color="auto" w:fill="auto"/>
        <w:spacing w:before="0" w:after="0"/>
      </w:pPr>
      <w:r>
        <w:t xml:space="preserve">        "</w:t>
      </w:r>
      <w:proofErr w:type="gramStart"/>
      <w:r>
        <w:t>name</w:t>
      </w:r>
      <w:proofErr w:type="gramEnd"/>
      <w:r>
        <w:t>": "</w:t>
      </w:r>
      <w:proofErr w:type="spellStart"/>
      <w:r>
        <w:t>PlayerCompensations</w:t>
      </w:r>
      <w:proofErr w:type="spellEnd"/>
      <w:r>
        <w:t>",</w:t>
      </w:r>
    </w:p>
    <w:p w:rsidR="00AB781B" w:rsidRDefault="00AB781B" w:rsidP="00AB781B">
      <w:pPr>
        <w:keepLines w:val="0"/>
        <w:widowControl/>
        <w:shd w:val="clear" w:color="auto" w:fill="auto"/>
        <w:spacing w:before="0" w:after="0"/>
      </w:pPr>
      <w:r>
        <w:t xml:space="preserve">        "</w:t>
      </w:r>
      <w:proofErr w:type="gramStart"/>
      <w:r>
        <w:t>description</w:t>
      </w:r>
      <w:proofErr w:type="gramEnd"/>
      <w:r>
        <w:t>": "Player compensations"</w:t>
      </w:r>
    </w:p>
    <w:p w:rsidR="00AB781B" w:rsidRDefault="00AB781B" w:rsidP="00AB781B">
      <w:pPr>
        <w:keepLines w:val="0"/>
        <w:widowControl/>
        <w:shd w:val="clear" w:color="auto" w:fill="auto"/>
        <w:spacing w:before="0" w:after="0"/>
      </w:pPr>
      <w:r>
        <w:t xml:space="preserve">    },</w:t>
      </w:r>
    </w:p>
    <w:p w:rsidR="00AB781B" w:rsidRDefault="00AB781B" w:rsidP="00AB781B">
      <w:pPr>
        <w:keepLines w:val="0"/>
        <w:widowControl/>
        <w:shd w:val="clear" w:color="auto" w:fill="auto"/>
        <w:spacing w:before="0" w:after="0"/>
      </w:pPr>
      <w:r>
        <w:t xml:space="preserve">    {</w:t>
      </w:r>
    </w:p>
    <w:p w:rsidR="00AB781B" w:rsidRDefault="00AB781B" w:rsidP="00AB781B">
      <w:pPr>
        <w:keepLines w:val="0"/>
        <w:widowControl/>
        <w:shd w:val="clear" w:color="auto" w:fill="auto"/>
        <w:spacing w:before="0" w:after="0"/>
      </w:pPr>
      <w:r>
        <w:t xml:space="preserve">        "</w:t>
      </w:r>
      <w:proofErr w:type="gramStart"/>
      <w:r>
        <w:t>name</w:t>
      </w:r>
      <w:proofErr w:type="gramEnd"/>
      <w:r>
        <w:t>": "</w:t>
      </w:r>
      <w:proofErr w:type="spellStart"/>
      <w:r>
        <w:t>PlayerStats</w:t>
      </w:r>
      <w:proofErr w:type="spellEnd"/>
      <w:r>
        <w:t>",</w:t>
      </w:r>
    </w:p>
    <w:p w:rsidR="00AB781B" w:rsidRDefault="00AB781B" w:rsidP="00AB781B">
      <w:pPr>
        <w:keepLines w:val="0"/>
        <w:widowControl/>
        <w:shd w:val="clear" w:color="auto" w:fill="auto"/>
        <w:spacing w:before="0" w:after="0"/>
      </w:pPr>
      <w:r>
        <w:t xml:space="preserve">        "</w:t>
      </w:r>
      <w:proofErr w:type="gramStart"/>
      <w:r>
        <w:t>description</w:t>
      </w:r>
      <w:proofErr w:type="gramEnd"/>
      <w:r>
        <w:t>": "Player statistics"</w:t>
      </w:r>
    </w:p>
    <w:p w:rsidR="00AB781B" w:rsidRDefault="00AB781B" w:rsidP="00AB781B">
      <w:pPr>
        <w:keepLines w:val="0"/>
        <w:widowControl/>
        <w:shd w:val="clear" w:color="auto" w:fill="auto"/>
        <w:spacing w:before="0" w:after="0"/>
      </w:pPr>
      <w:r>
        <w:t xml:space="preserve">    },</w:t>
      </w:r>
    </w:p>
    <w:p w:rsidR="00AB781B" w:rsidRDefault="00AB781B" w:rsidP="00AB781B">
      <w:pPr>
        <w:keepLines w:val="0"/>
        <w:widowControl/>
        <w:shd w:val="clear" w:color="auto" w:fill="auto"/>
        <w:spacing w:before="0" w:after="0"/>
      </w:pPr>
      <w:r>
        <w:t xml:space="preserve">    {</w:t>
      </w:r>
    </w:p>
    <w:p w:rsidR="00AB781B" w:rsidRDefault="00AB781B" w:rsidP="00AB781B">
      <w:pPr>
        <w:keepLines w:val="0"/>
        <w:widowControl/>
        <w:shd w:val="clear" w:color="auto" w:fill="auto"/>
        <w:spacing w:before="0" w:after="0"/>
      </w:pPr>
      <w:r>
        <w:t xml:space="preserve">        "</w:t>
      </w:r>
      <w:proofErr w:type="gramStart"/>
      <w:r>
        <w:t>name</w:t>
      </w:r>
      <w:proofErr w:type="gramEnd"/>
      <w:r>
        <w:t>": "</w:t>
      </w:r>
      <w:proofErr w:type="spellStart"/>
      <w:r>
        <w:t>PlayerGamesCount</w:t>
      </w:r>
      <w:proofErr w:type="spellEnd"/>
      <w:r>
        <w:t>",</w:t>
      </w:r>
    </w:p>
    <w:p w:rsidR="00AB781B" w:rsidRDefault="00AB781B" w:rsidP="00AB781B">
      <w:pPr>
        <w:keepLines w:val="0"/>
        <w:widowControl/>
        <w:shd w:val="clear" w:color="auto" w:fill="auto"/>
        <w:spacing w:before="0" w:after="0"/>
      </w:pPr>
      <w:r>
        <w:t xml:space="preserve">        "</w:t>
      </w:r>
      <w:proofErr w:type="gramStart"/>
      <w:r>
        <w:t>description</w:t>
      </w:r>
      <w:proofErr w:type="gramEnd"/>
      <w:r>
        <w:t>": "Player last games count"</w:t>
      </w:r>
    </w:p>
    <w:p w:rsidR="00AB781B" w:rsidRDefault="00AB781B" w:rsidP="00AB781B">
      <w:pPr>
        <w:keepLines w:val="0"/>
        <w:widowControl/>
        <w:shd w:val="clear" w:color="auto" w:fill="auto"/>
        <w:spacing w:before="0" w:after="0"/>
      </w:pPr>
      <w:r>
        <w:t xml:space="preserve">    },</w:t>
      </w:r>
    </w:p>
    <w:p w:rsidR="00AB781B" w:rsidRDefault="00AB781B" w:rsidP="00AB781B">
      <w:pPr>
        <w:keepLines w:val="0"/>
        <w:widowControl/>
        <w:shd w:val="clear" w:color="auto" w:fill="auto"/>
        <w:spacing w:before="0" w:after="0"/>
      </w:pPr>
      <w:r>
        <w:t xml:space="preserve">    {</w:t>
      </w:r>
    </w:p>
    <w:p w:rsidR="00AB781B" w:rsidRDefault="00AB781B" w:rsidP="00AB781B">
      <w:pPr>
        <w:keepLines w:val="0"/>
        <w:widowControl/>
        <w:shd w:val="clear" w:color="auto" w:fill="auto"/>
        <w:spacing w:before="0" w:after="0"/>
      </w:pPr>
      <w:r>
        <w:t xml:space="preserve">        "</w:t>
      </w:r>
      <w:proofErr w:type="gramStart"/>
      <w:r>
        <w:t>name</w:t>
      </w:r>
      <w:proofErr w:type="gramEnd"/>
      <w:r>
        <w:t>": "</w:t>
      </w:r>
      <w:proofErr w:type="spellStart"/>
      <w:r>
        <w:t>GameStats</w:t>
      </w:r>
      <w:proofErr w:type="spellEnd"/>
      <w:r>
        <w:t>",</w:t>
      </w:r>
    </w:p>
    <w:p w:rsidR="00AB781B" w:rsidRDefault="00AB781B" w:rsidP="00AB781B">
      <w:pPr>
        <w:keepLines w:val="0"/>
        <w:widowControl/>
        <w:shd w:val="clear" w:color="auto" w:fill="auto"/>
        <w:spacing w:before="0" w:after="0"/>
      </w:pPr>
      <w:r>
        <w:t xml:space="preserve">        "</w:t>
      </w:r>
      <w:proofErr w:type="gramStart"/>
      <w:r>
        <w:t>description</w:t>
      </w:r>
      <w:proofErr w:type="gramEnd"/>
      <w:r>
        <w:t>": "Game statistics"</w:t>
      </w:r>
    </w:p>
    <w:p w:rsidR="00AB781B" w:rsidRDefault="00AB781B" w:rsidP="00AB781B">
      <w:pPr>
        <w:keepLines w:val="0"/>
        <w:widowControl/>
        <w:shd w:val="clear" w:color="auto" w:fill="auto"/>
        <w:spacing w:before="0" w:after="0"/>
      </w:pPr>
      <w:r>
        <w:t xml:space="preserve">    },</w:t>
      </w:r>
    </w:p>
    <w:p w:rsidR="00AB781B" w:rsidRDefault="00AB781B" w:rsidP="00AB781B">
      <w:pPr>
        <w:keepLines w:val="0"/>
        <w:widowControl/>
        <w:shd w:val="clear" w:color="auto" w:fill="auto"/>
        <w:spacing w:before="0" w:after="0"/>
      </w:pPr>
      <w:r>
        <w:t xml:space="preserve">    {</w:t>
      </w:r>
    </w:p>
    <w:p w:rsidR="00AB781B" w:rsidRDefault="00AB781B" w:rsidP="00AB781B">
      <w:pPr>
        <w:keepLines w:val="0"/>
        <w:widowControl/>
        <w:shd w:val="clear" w:color="auto" w:fill="auto"/>
        <w:spacing w:before="0" w:after="0"/>
      </w:pPr>
      <w:r>
        <w:t xml:space="preserve">        "</w:t>
      </w:r>
      <w:proofErr w:type="gramStart"/>
      <w:r>
        <w:t>name</w:t>
      </w:r>
      <w:proofErr w:type="gramEnd"/>
      <w:r>
        <w:t>": "</w:t>
      </w:r>
      <w:proofErr w:type="spellStart"/>
      <w:r>
        <w:t>KioskAdminTransaction</w:t>
      </w:r>
      <w:proofErr w:type="spellEnd"/>
      <w:r>
        <w:t>",</w:t>
      </w:r>
    </w:p>
    <w:p w:rsidR="00AB781B" w:rsidRDefault="00AB781B" w:rsidP="00AB781B">
      <w:pPr>
        <w:keepLines w:val="0"/>
        <w:widowControl/>
        <w:shd w:val="clear" w:color="auto" w:fill="auto"/>
        <w:spacing w:before="0" w:after="0"/>
      </w:pPr>
      <w:r>
        <w:t xml:space="preserve">        "</w:t>
      </w:r>
      <w:proofErr w:type="gramStart"/>
      <w:r>
        <w:t>description</w:t>
      </w:r>
      <w:proofErr w:type="gramEnd"/>
      <w:r>
        <w:t>": "Kiosk Admin Transactions"</w:t>
      </w:r>
    </w:p>
    <w:p w:rsidR="00AB781B" w:rsidRDefault="00AB781B" w:rsidP="00AB781B">
      <w:pPr>
        <w:keepLines w:val="0"/>
        <w:widowControl/>
        <w:shd w:val="clear" w:color="auto" w:fill="auto"/>
        <w:spacing w:before="0" w:after="0"/>
      </w:pPr>
      <w:r>
        <w:t xml:space="preserve">    }</w:t>
      </w:r>
    </w:p>
    <w:p w:rsidR="00AB781B" w:rsidRDefault="00AB781B" w:rsidP="00AB781B">
      <w:pPr>
        <w:keepLines w:val="0"/>
        <w:widowControl/>
        <w:shd w:val="clear" w:color="auto" w:fill="auto"/>
        <w:spacing w:before="0" w:after="0"/>
      </w:pPr>
      <w:r>
        <w:t>]</w:t>
      </w:r>
    </w:p>
    <w:p w:rsidR="0013650B" w:rsidRDefault="0022253D" w:rsidP="00AB781B">
      <w:pPr>
        <w:keepLines w:val="0"/>
        <w:widowControl/>
        <w:shd w:val="clear" w:color="auto" w:fill="auto"/>
        <w:spacing w:before="0" w:after="0"/>
      </w:pPr>
      <w:r>
        <w:t>NB! The output of the JSON here is limited to a few reports only as the list of available reports long and increasing on a constant basis.</w:t>
      </w:r>
    </w:p>
    <w:p w:rsidR="0013650B" w:rsidRDefault="0013650B" w:rsidP="00722F4D">
      <w:pPr>
        <w:keepLines w:val="0"/>
        <w:widowControl/>
        <w:shd w:val="clear" w:color="auto" w:fill="auto"/>
        <w:spacing w:before="0" w:after="0"/>
      </w:pPr>
    </w:p>
    <w:p w:rsidR="0084695B" w:rsidRDefault="0084695B" w:rsidP="0084695B">
      <w:pPr>
        <w:keepLines w:val="0"/>
        <w:widowControl/>
        <w:shd w:val="clear" w:color="auto" w:fill="auto"/>
        <w:spacing w:before="0" w:after="0"/>
      </w:pPr>
    </w:p>
    <w:p w:rsidR="0013650B" w:rsidRDefault="0013650B" w:rsidP="0084695B">
      <w:pPr>
        <w:pStyle w:val="Heading3"/>
      </w:pPr>
      <w:r>
        <w:t>Show input options for a specific report</w:t>
      </w:r>
    </w:p>
    <w:p w:rsidR="0013650B" w:rsidRDefault="0013650B" w:rsidP="0013650B">
      <w:pPr>
        <w:rPr>
          <w:rStyle w:val="Emphasis"/>
          <w:i w:val="0"/>
        </w:rPr>
      </w:pPr>
      <w:r>
        <w:rPr>
          <w:rStyle w:val="Emphasis"/>
          <w:i w:val="0"/>
        </w:rPr>
        <w:t xml:space="preserve">The API offers the licensees B2B customers the possibility </w:t>
      </w:r>
      <w:r w:rsidR="008229B8">
        <w:rPr>
          <w:rStyle w:val="Emphasis"/>
          <w:i w:val="0"/>
        </w:rPr>
        <w:t>to see the list of available input options</w:t>
      </w:r>
      <w:r w:rsidR="005C0AFC">
        <w:rPr>
          <w:rStyle w:val="Emphasis"/>
          <w:i w:val="0"/>
        </w:rPr>
        <w:t xml:space="preserve"> for</w:t>
      </w:r>
      <w:r>
        <w:rPr>
          <w:rStyle w:val="Emphasis"/>
          <w:i w:val="0"/>
        </w:rPr>
        <w:t xml:space="preserve"> all available reports. The licensee must provide the B2B customer with the private SSL certificate sent by us and the licensee must generate an entity key for the sub-structure to restrict API access of the sub-entity admin.</w:t>
      </w:r>
    </w:p>
    <w:p w:rsidR="0013650B" w:rsidRDefault="0013650B" w:rsidP="0013650B">
      <w:pPr>
        <w:pStyle w:val="Bodytext"/>
      </w:pPr>
      <w:r>
        <w:t xml:space="preserve">To see the </w:t>
      </w:r>
      <w:r w:rsidR="0072005D">
        <w:t>input options for a specific report</w:t>
      </w:r>
      <w:r>
        <w:t xml:space="preserve"> using the Kiosk API the below call should be made:</w:t>
      </w:r>
    </w:p>
    <w:p w:rsidR="0013650B" w:rsidRPr="006A1991" w:rsidRDefault="0013650B" w:rsidP="0013650B">
      <w:pPr>
        <w:pStyle w:val="Bodytext"/>
        <w:rPr>
          <w:b/>
          <w:i/>
        </w:rPr>
      </w:pPr>
      <w:r w:rsidRPr="006A1991">
        <w:rPr>
          <w:b/>
          <w:i/>
        </w:rPr>
        <w:t xml:space="preserve">Example </w:t>
      </w:r>
      <w:r>
        <w:rPr>
          <w:b/>
          <w:i/>
        </w:rPr>
        <w:t xml:space="preserve">API </w:t>
      </w:r>
      <w:r w:rsidRPr="006A1991">
        <w:rPr>
          <w:b/>
          <w:i/>
        </w:rPr>
        <w:t>input code:</w:t>
      </w:r>
    </w:p>
    <w:p w:rsidR="0084695B" w:rsidRDefault="00FB16B9" w:rsidP="0013650B">
      <w:pPr>
        <w:pStyle w:val="Bodytext"/>
        <w:rPr>
          <w:i/>
        </w:rPr>
      </w:pPr>
      <w:r>
        <w:rPr>
          <w:i/>
        </w:rPr>
        <w:t>https://kioskpublicapi.mightypanda88.com</w:t>
      </w:r>
      <w:r w:rsidR="00355461">
        <w:rPr>
          <w:i/>
        </w:rPr>
        <w:t>/</w:t>
      </w:r>
      <w:r w:rsidR="00355461" w:rsidRPr="00355461">
        <w:rPr>
          <w:i/>
        </w:rPr>
        <w:t>customreport/getform/reportname/KioskAdmin</w:t>
      </w:r>
    </w:p>
    <w:p w:rsidR="0013650B" w:rsidRDefault="0013650B" w:rsidP="0013650B">
      <w:pPr>
        <w:pStyle w:val="Bodytext"/>
      </w:pPr>
      <w:r>
        <w:t>Do not forget to add the entity key to the HTTP header. In this example the EMPERORCNY sub-entity key is used together with the certificate.</w:t>
      </w:r>
    </w:p>
    <w:p w:rsidR="00355461" w:rsidRDefault="00AB781B" w:rsidP="0084695B">
      <w:pPr>
        <w:pStyle w:val="Bodytext"/>
        <w:rPr>
          <w:i/>
        </w:rPr>
      </w:pPr>
      <w:r w:rsidRPr="00AB781B">
        <w:rPr>
          <w:i/>
        </w:rPr>
        <w:t xml:space="preserve">Accept:text/html,application/xhtml+xml,application/xml;q=0.9,*/*;q=0.8Cache-Control: max-age=0Connection: </w:t>
      </w:r>
      <w:proofErr w:type="spellStart"/>
      <w:r w:rsidRPr="00AB781B">
        <w:rPr>
          <w:i/>
        </w:rPr>
        <w:t>keep-aliveKeep-Alive:timeout</w:t>
      </w:r>
      <w:proofErr w:type="spellEnd"/>
      <w:r w:rsidRPr="00AB781B">
        <w:rPr>
          <w:i/>
        </w:rPr>
        <w:t>=5, max=100Accept-Charset:ISO-8859-1,utf-</w:t>
      </w:r>
      <w:r w:rsidRPr="00AB781B">
        <w:rPr>
          <w:i/>
        </w:rPr>
        <w:lastRenderedPageBreak/>
        <w:t xml:space="preserve">8;q=0.7,*;q=0.3Accept-Language:es-ES,es;q=0.8Pragma: X_ENTITY_KEY: </w:t>
      </w:r>
      <w:r w:rsidR="00355461" w:rsidRPr="00355461">
        <w:rPr>
          <w:i/>
        </w:rPr>
        <w:t>083e3cc8450065ade3a5944837ec2ff4fd609537a092b6437bb1f63e85cfe9603b9a23f1a35d0822d03bb9c12d66c864afc657c97d542e9e0ca55c98bf7eeed8</w:t>
      </w:r>
    </w:p>
    <w:p w:rsidR="00355461" w:rsidRDefault="00355461" w:rsidP="0084695B">
      <w:pPr>
        <w:pStyle w:val="Bodytext"/>
        <w:rPr>
          <w:i/>
        </w:rPr>
      </w:pPr>
    </w:p>
    <w:p w:rsidR="0084695B" w:rsidRDefault="0084695B" w:rsidP="0084695B">
      <w:pPr>
        <w:pStyle w:val="Bodytext"/>
        <w:rPr>
          <w:b/>
          <w:i/>
        </w:rPr>
      </w:pPr>
      <w:r w:rsidRPr="00EE5524">
        <w:rPr>
          <w:b/>
          <w:i/>
        </w:rPr>
        <w:t xml:space="preserve">The API will return JSON as response showing </w:t>
      </w:r>
      <w:r>
        <w:rPr>
          <w:b/>
          <w:i/>
        </w:rPr>
        <w:t>the sub-entity as created:</w:t>
      </w:r>
    </w:p>
    <w:p w:rsidR="00355461" w:rsidRDefault="00355461" w:rsidP="00355461">
      <w:pPr>
        <w:keepLines w:val="0"/>
        <w:widowControl/>
        <w:shd w:val="clear" w:color="auto" w:fill="auto"/>
        <w:spacing w:before="0" w:after="0"/>
      </w:pPr>
      <w:r>
        <w:t>{</w:t>
      </w:r>
    </w:p>
    <w:p w:rsidR="00355461" w:rsidRDefault="00355461" w:rsidP="00355461">
      <w:pPr>
        <w:keepLines w:val="0"/>
        <w:widowControl/>
        <w:shd w:val="clear" w:color="auto" w:fill="auto"/>
        <w:spacing w:before="0" w:after="0"/>
      </w:pPr>
      <w:r>
        <w:t xml:space="preserve">    "</w:t>
      </w:r>
      <w:proofErr w:type="gramStart"/>
      <w:r>
        <w:t>result</w:t>
      </w:r>
      <w:proofErr w:type="gramEnd"/>
      <w:r>
        <w:t>": [</w:t>
      </w:r>
    </w:p>
    <w:p w:rsidR="00355461" w:rsidRDefault="00355461" w:rsidP="00355461">
      <w:pPr>
        <w:keepLines w:val="0"/>
        <w:widowControl/>
        <w:shd w:val="clear" w:color="auto" w:fill="auto"/>
        <w:spacing w:before="0" w:after="0"/>
      </w:pPr>
      <w:r>
        <w:t xml:space="preserve">        {</w:t>
      </w:r>
    </w:p>
    <w:p w:rsidR="00355461" w:rsidRDefault="00355461" w:rsidP="00355461">
      <w:pPr>
        <w:keepLines w:val="0"/>
        <w:widowControl/>
        <w:shd w:val="clear" w:color="auto" w:fill="auto"/>
        <w:spacing w:before="0" w:after="0"/>
      </w:pPr>
      <w:r>
        <w:t xml:space="preserve">            "</w:t>
      </w:r>
      <w:proofErr w:type="gramStart"/>
      <w:r>
        <w:t>name</w:t>
      </w:r>
      <w:proofErr w:type="gramEnd"/>
      <w:r>
        <w:t>": "</w:t>
      </w:r>
      <w:proofErr w:type="spellStart"/>
      <w:r>
        <w:t>adminname</w:t>
      </w:r>
      <w:proofErr w:type="spellEnd"/>
      <w:r>
        <w:t>",</w:t>
      </w:r>
    </w:p>
    <w:p w:rsidR="00355461" w:rsidRDefault="00355461" w:rsidP="00355461">
      <w:pPr>
        <w:keepLines w:val="0"/>
        <w:widowControl/>
        <w:shd w:val="clear" w:color="auto" w:fill="auto"/>
        <w:spacing w:before="0" w:after="0"/>
      </w:pPr>
      <w:r>
        <w:t xml:space="preserve">            "</w:t>
      </w:r>
      <w:proofErr w:type="gramStart"/>
      <w:r>
        <w:t>label</w:t>
      </w:r>
      <w:proofErr w:type="gramEnd"/>
      <w:r>
        <w:t>": "Kiosk admin",</w:t>
      </w:r>
    </w:p>
    <w:p w:rsidR="00355461" w:rsidRDefault="00355461" w:rsidP="00355461">
      <w:pPr>
        <w:keepLines w:val="0"/>
        <w:widowControl/>
        <w:shd w:val="clear" w:color="auto" w:fill="auto"/>
        <w:spacing w:before="0" w:after="0"/>
      </w:pPr>
      <w:r>
        <w:t xml:space="preserve">            "</w:t>
      </w:r>
      <w:proofErr w:type="gramStart"/>
      <w:r>
        <w:t>mandatory</w:t>
      </w:r>
      <w:proofErr w:type="gramEnd"/>
      <w:r>
        <w:t>": "0",</w:t>
      </w:r>
    </w:p>
    <w:p w:rsidR="00355461" w:rsidRDefault="00355461" w:rsidP="00355461">
      <w:pPr>
        <w:keepLines w:val="0"/>
        <w:widowControl/>
        <w:shd w:val="clear" w:color="auto" w:fill="auto"/>
        <w:spacing w:before="0" w:after="0"/>
      </w:pPr>
      <w:r>
        <w:t xml:space="preserve">            "</w:t>
      </w:r>
      <w:proofErr w:type="gramStart"/>
      <w:r>
        <w:t>description</w:t>
      </w:r>
      <w:proofErr w:type="gramEnd"/>
      <w:r>
        <w:t>": "Name of the kiosk admin",</w:t>
      </w:r>
    </w:p>
    <w:p w:rsidR="00355461" w:rsidRDefault="00355461" w:rsidP="00355461">
      <w:pPr>
        <w:keepLines w:val="0"/>
        <w:widowControl/>
        <w:shd w:val="clear" w:color="auto" w:fill="auto"/>
        <w:spacing w:before="0" w:after="0"/>
      </w:pPr>
      <w:r>
        <w:t xml:space="preserve">            "</w:t>
      </w:r>
      <w:proofErr w:type="spellStart"/>
      <w:proofErr w:type="gramStart"/>
      <w:r>
        <w:t>minlength</w:t>
      </w:r>
      <w:proofErr w:type="spellEnd"/>
      <w:proofErr w:type="gramEnd"/>
      <w:r>
        <w:t>": 1,</w:t>
      </w:r>
    </w:p>
    <w:p w:rsidR="00355461" w:rsidRDefault="00355461" w:rsidP="00355461">
      <w:pPr>
        <w:keepLines w:val="0"/>
        <w:widowControl/>
        <w:shd w:val="clear" w:color="auto" w:fill="auto"/>
        <w:spacing w:before="0" w:after="0"/>
      </w:pPr>
      <w:r>
        <w:t xml:space="preserve">            "</w:t>
      </w:r>
      <w:proofErr w:type="spellStart"/>
      <w:proofErr w:type="gramStart"/>
      <w:r>
        <w:t>maxlength</w:t>
      </w:r>
      <w:proofErr w:type="spellEnd"/>
      <w:proofErr w:type="gramEnd"/>
      <w:r>
        <w:t>": 15,</w:t>
      </w:r>
    </w:p>
    <w:p w:rsidR="00355461" w:rsidRDefault="00355461" w:rsidP="00355461">
      <w:pPr>
        <w:keepLines w:val="0"/>
        <w:widowControl/>
        <w:shd w:val="clear" w:color="auto" w:fill="auto"/>
        <w:spacing w:before="0" w:after="0"/>
      </w:pPr>
      <w:r>
        <w:t xml:space="preserve">            "</w:t>
      </w:r>
      <w:proofErr w:type="gramStart"/>
      <w:r>
        <w:t>regex</w:t>
      </w:r>
      <w:proofErr w:type="gramEnd"/>
      <w:r>
        <w:t>": "/[A-Za-z0-9]+/",</w:t>
      </w:r>
    </w:p>
    <w:p w:rsidR="00355461" w:rsidRDefault="00355461" w:rsidP="00355461">
      <w:pPr>
        <w:keepLines w:val="0"/>
        <w:widowControl/>
        <w:shd w:val="clear" w:color="auto" w:fill="auto"/>
        <w:spacing w:before="0" w:after="0"/>
      </w:pPr>
      <w:r>
        <w:t xml:space="preserve">            "</w:t>
      </w:r>
      <w:proofErr w:type="gramStart"/>
      <w:r>
        <w:t>type</w:t>
      </w:r>
      <w:proofErr w:type="gramEnd"/>
      <w:r>
        <w:t>": "string"</w:t>
      </w:r>
    </w:p>
    <w:p w:rsidR="00355461" w:rsidRDefault="00355461" w:rsidP="00355461">
      <w:pPr>
        <w:keepLines w:val="0"/>
        <w:widowControl/>
        <w:shd w:val="clear" w:color="auto" w:fill="auto"/>
        <w:spacing w:before="0" w:after="0"/>
      </w:pPr>
      <w:r>
        <w:t xml:space="preserve">        },</w:t>
      </w:r>
    </w:p>
    <w:p w:rsidR="00355461" w:rsidRDefault="00355461" w:rsidP="00355461">
      <w:pPr>
        <w:keepLines w:val="0"/>
        <w:widowControl/>
        <w:shd w:val="clear" w:color="auto" w:fill="auto"/>
        <w:spacing w:before="0" w:after="0"/>
      </w:pPr>
      <w:r>
        <w:t xml:space="preserve">        {</w:t>
      </w:r>
    </w:p>
    <w:p w:rsidR="00355461" w:rsidRDefault="00355461" w:rsidP="00355461">
      <w:pPr>
        <w:keepLines w:val="0"/>
        <w:widowControl/>
        <w:shd w:val="clear" w:color="auto" w:fill="auto"/>
        <w:spacing w:before="0" w:after="0"/>
      </w:pPr>
      <w:r>
        <w:t xml:space="preserve">            "</w:t>
      </w:r>
      <w:proofErr w:type="gramStart"/>
      <w:r>
        <w:t>name</w:t>
      </w:r>
      <w:proofErr w:type="gramEnd"/>
      <w:r>
        <w:t>": "</w:t>
      </w:r>
      <w:proofErr w:type="spellStart"/>
      <w:r>
        <w:t>entityname</w:t>
      </w:r>
      <w:proofErr w:type="spellEnd"/>
      <w:r>
        <w:t>",</w:t>
      </w:r>
    </w:p>
    <w:p w:rsidR="00355461" w:rsidRDefault="00355461" w:rsidP="00355461">
      <w:pPr>
        <w:keepLines w:val="0"/>
        <w:widowControl/>
        <w:shd w:val="clear" w:color="auto" w:fill="auto"/>
        <w:spacing w:before="0" w:after="0"/>
      </w:pPr>
      <w:r>
        <w:t xml:space="preserve">            "</w:t>
      </w:r>
      <w:proofErr w:type="gramStart"/>
      <w:r>
        <w:t>label</w:t>
      </w:r>
      <w:proofErr w:type="gramEnd"/>
      <w:r>
        <w:t>": "Kiosk entity name",</w:t>
      </w:r>
    </w:p>
    <w:p w:rsidR="00355461" w:rsidRDefault="00355461" w:rsidP="00355461">
      <w:pPr>
        <w:keepLines w:val="0"/>
        <w:widowControl/>
        <w:shd w:val="clear" w:color="auto" w:fill="auto"/>
        <w:spacing w:before="0" w:after="0"/>
      </w:pPr>
      <w:r>
        <w:t xml:space="preserve">            "</w:t>
      </w:r>
      <w:proofErr w:type="gramStart"/>
      <w:r>
        <w:t>mandatory</w:t>
      </w:r>
      <w:proofErr w:type="gramEnd"/>
      <w:r>
        <w:t>": "0",</w:t>
      </w:r>
    </w:p>
    <w:p w:rsidR="00355461" w:rsidRDefault="00355461" w:rsidP="00355461">
      <w:pPr>
        <w:keepLines w:val="0"/>
        <w:widowControl/>
        <w:shd w:val="clear" w:color="auto" w:fill="auto"/>
        <w:spacing w:before="0" w:after="0"/>
      </w:pPr>
      <w:r>
        <w:t xml:space="preserve">            "</w:t>
      </w:r>
      <w:proofErr w:type="gramStart"/>
      <w:r>
        <w:t>description</w:t>
      </w:r>
      <w:proofErr w:type="gramEnd"/>
      <w:r>
        <w:t>": "Name of the business entity",</w:t>
      </w:r>
    </w:p>
    <w:p w:rsidR="00355461" w:rsidRDefault="00355461" w:rsidP="00355461">
      <w:pPr>
        <w:keepLines w:val="0"/>
        <w:widowControl/>
        <w:shd w:val="clear" w:color="auto" w:fill="auto"/>
        <w:spacing w:before="0" w:after="0"/>
      </w:pPr>
      <w:r>
        <w:t xml:space="preserve">            "</w:t>
      </w:r>
      <w:proofErr w:type="spellStart"/>
      <w:proofErr w:type="gramStart"/>
      <w:r>
        <w:t>minlength</w:t>
      </w:r>
      <w:proofErr w:type="spellEnd"/>
      <w:proofErr w:type="gramEnd"/>
      <w:r>
        <w:t>": 1,</w:t>
      </w:r>
    </w:p>
    <w:p w:rsidR="00355461" w:rsidRDefault="00355461" w:rsidP="00355461">
      <w:pPr>
        <w:keepLines w:val="0"/>
        <w:widowControl/>
        <w:shd w:val="clear" w:color="auto" w:fill="auto"/>
        <w:spacing w:before="0" w:after="0"/>
      </w:pPr>
      <w:r>
        <w:t xml:space="preserve">            "</w:t>
      </w:r>
      <w:proofErr w:type="spellStart"/>
      <w:proofErr w:type="gramStart"/>
      <w:r>
        <w:t>maxlength</w:t>
      </w:r>
      <w:proofErr w:type="spellEnd"/>
      <w:proofErr w:type="gramEnd"/>
      <w:r>
        <w:t>": 100,</w:t>
      </w:r>
    </w:p>
    <w:p w:rsidR="00355461" w:rsidRDefault="00355461" w:rsidP="00355461">
      <w:pPr>
        <w:keepLines w:val="0"/>
        <w:widowControl/>
        <w:shd w:val="clear" w:color="auto" w:fill="auto"/>
        <w:spacing w:before="0" w:after="0"/>
      </w:pPr>
      <w:r>
        <w:t xml:space="preserve">            "</w:t>
      </w:r>
      <w:proofErr w:type="gramStart"/>
      <w:r>
        <w:t>regex</w:t>
      </w:r>
      <w:proofErr w:type="gramEnd"/>
      <w:r>
        <w:t>": "/[A-Za-z0-9.\\/,_-]+/",</w:t>
      </w:r>
    </w:p>
    <w:p w:rsidR="00355461" w:rsidRDefault="00355461" w:rsidP="00355461">
      <w:pPr>
        <w:keepLines w:val="0"/>
        <w:widowControl/>
        <w:shd w:val="clear" w:color="auto" w:fill="auto"/>
        <w:spacing w:before="0" w:after="0"/>
      </w:pPr>
      <w:r>
        <w:t xml:space="preserve">            "</w:t>
      </w:r>
      <w:proofErr w:type="gramStart"/>
      <w:r>
        <w:t>type</w:t>
      </w:r>
      <w:proofErr w:type="gramEnd"/>
      <w:r>
        <w:t>": "string"</w:t>
      </w:r>
    </w:p>
    <w:p w:rsidR="00355461" w:rsidRDefault="00355461" w:rsidP="00355461">
      <w:pPr>
        <w:keepLines w:val="0"/>
        <w:widowControl/>
        <w:shd w:val="clear" w:color="auto" w:fill="auto"/>
        <w:spacing w:before="0" w:after="0"/>
      </w:pPr>
      <w:r>
        <w:t xml:space="preserve">        },</w:t>
      </w:r>
    </w:p>
    <w:p w:rsidR="00355461" w:rsidRDefault="00355461" w:rsidP="00355461">
      <w:pPr>
        <w:keepLines w:val="0"/>
        <w:widowControl/>
        <w:shd w:val="clear" w:color="auto" w:fill="auto"/>
        <w:spacing w:before="0" w:after="0"/>
      </w:pPr>
      <w:r>
        <w:t xml:space="preserve">        {</w:t>
      </w:r>
    </w:p>
    <w:p w:rsidR="00355461" w:rsidRDefault="00355461" w:rsidP="00355461">
      <w:pPr>
        <w:keepLines w:val="0"/>
        <w:widowControl/>
        <w:shd w:val="clear" w:color="auto" w:fill="auto"/>
        <w:spacing w:before="0" w:after="0"/>
      </w:pPr>
      <w:r>
        <w:t xml:space="preserve">            "</w:t>
      </w:r>
      <w:proofErr w:type="gramStart"/>
      <w:r>
        <w:t>name</w:t>
      </w:r>
      <w:proofErr w:type="gramEnd"/>
      <w:r>
        <w:t>": "</w:t>
      </w:r>
      <w:proofErr w:type="spellStart"/>
      <w:r>
        <w:t>sortby</w:t>
      </w:r>
      <w:proofErr w:type="spellEnd"/>
      <w:r>
        <w:t>",</w:t>
      </w:r>
    </w:p>
    <w:p w:rsidR="00355461" w:rsidRDefault="00355461" w:rsidP="00355461">
      <w:pPr>
        <w:keepLines w:val="0"/>
        <w:widowControl/>
        <w:shd w:val="clear" w:color="auto" w:fill="auto"/>
        <w:spacing w:before="0" w:after="0"/>
      </w:pPr>
      <w:r>
        <w:t xml:space="preserve">            "</w:t>
      </w:r>
      <w:proofErr w:type="gramStart"/>
      <w:r>
        <w:t>label</w:t>
      </w:r>
      <w:proofErr w:type="gramEnd"/>
      <w:r>
        <w:t>": "Sort by",</w:t>
      </w:r>
    </w:p>
    <w:p w:rsidR="00355461" w:rsidRDefault="00355461" w:rsidP="00355461">
      <w:pPr>
        <w:keepLines w:val="0"/>
        <w:widowControl/>
        <w:shd w:val="clear" w:color="auto" w:fill="auto"/>
        <w:spacing w:before="0" w:after="0"/>
      </w:pPr>
      <w:r>
        <w:t xml:space="preserve">            "</w:t>
      </w:r>
      <w:proofErr w:type="gramStart"/>
      <w:r>
        <w:t>mandatory</w:t>
      </w:r>
      <w:proofErr w:type="gramEnd"/>
      <w:r>
        <w:t>": "0",</w:t>
      </w:r>
    </w:p>
    <w:p w:rsidR="00355461" w:rsidRDefault="00355461" w:rsidP="00355461">
      <w:pPr>
        <w:keepLines w:val="0"/>
        <w:widowControl/>
        <w:shd w:val="clear" w:color="auto" w:fill="auto"/>
        <w:spacing w:before="0" w:after="0"/>
      </w:pPr>
      <w:r>
        <w:t xml:space="preserve">            "</w:t>
      </w:r>
      <w:proofErr w:type="gramStart"/>
      <w:r>
        <w:t>description</w:t>
      </w:r>
      <w:proofErr w:type="gramEnd"/>
      <w:r>
        <w:t>": "available values:(code|adminname|entityname|kioskcode|kioskname|currencycode|depositbalance|balance|bonusbalance|datecreated|casino|viplevel|prefix|frozen|parentntity)",</w:t>
      </w:r>
    </w:p>
    <w:p w:rsidR="00355461" w:rsidRDefault="00355461" w:rsidP="00355461">
      <w:pPr>
        <w:keepLines w:val="0"/>
        <w:widowControl/>
        <w:shd w:val="clear" w:color="auto" w:fill="auto"/>
        <w:spacing w:before="0" w:after="0"/>
      </w:pPr>
      <w:r>
        <w:t xml:space="preserve">            "</w:t>
      </w:r>
      <w:proofErr w:type="gramStart"/>
      <w:r>
        <w:t>values</w:t>
      </w:r>
      <w:proofErr w:type="gramEnd"/>
      <w:r>
        <w:t>": [</w:t>
      </w:r>
    </w:p>
    <w:p w:rsidR="00355461" w:rsidRDefault="00355461" w:rsidP="00355461">
      <w:pPr>
        <w:keepLines w:val="0"/>
        <w:widowControl/>
        <w:shd w:val="clear" w:color="auto" w:fill="auto"/>
        <w:spacing w:before="0" w:after="0"/>
      </w:pPr>
      <w:r>
        <w:t xml:space="preserve">                "</w:t>
      </w:r>
      <w:proofErr w:type="gramStart"/>
      <w:r>
        <w:t>code</w:t>
      </w:r>
      <w:proofErr w:type="gramEnd"/>
      <w:r>
        <w:t>",</w:t>
      </w:r>
    </w:p>
    <w:p w:rsidR="00355461" w:rsidRDefault="00355461" w:rsidP="00355461">
      <w:pPr>
        <w:keepLines w:val="0"/>
        <w:widowControl/>
        <w:shd w:val="clear" w:color="auto" w:fill="auto"/>
        <w:spacing w:before="0" w:after="0"/>
      </w:pPr>
      <w:r>
        <w:t xml:space="preserve">                "</w:t>
      </w:r>
      <w:proofErr w:type="spellStart"/>
      <w:proofErr w:type="gramStart"/>
      <w:r>
        <w:t>adminname</w:t>
      </w:r>
      <w:proofErr w:type="spellEnd"/>
      <w:proofErr w:type="gramEnd"/>
      <w:r>
        <w:t>",</w:t>
      </w:r>
    </w:p>
    <w:p w:rsidR="00355461" w:rsidRDefault="00355461" w:rsidP="00355461">
      <w:pPr>
        <w:keepLines w:val="0"/>
        <w:widowControl/>
        <w:shd w:val="clear" w:color="auto" w:fill="auto"/>
        <w:spacing w:before="0" w:after="0"/>
      </w:pPr>
      <w:r>
        <w:t xml:space="preserve">                "</w:t>
      </w:r>
      <w:proofErr w:type="spellStart"/>
      <w:proofErr w:type="gramStart"/>
      <w:r>
        <w:t>entityname</w:t>
      </w:r>
      <w:proofErr w:type="spellEnd"/>
      <w:proofErr w:type="gramEnd"/>
      <w:r>
        <w:t>",</w:t>
      </w:r>
    </w:p>
    <w:p w:rsidR="00355461" w:rsidRDefault="00355461" w:rsidP="00355461">
      <w:pPr>
        <w:keepLines w:val="0"/>
        <w:widowControl/>
        <w:shd w:val="clear" w:color="auto" w:fill="auto"/>
        <w:spacing w:before="0" w:after="0"/>
      </w:pPr>
      <w:r>
        <w:t xml:space="preserve">                "</w:t>
      </w:r>
      <w:proofErr w:type="spellStart"/>
      <w:proofErr w:type="gramStart"/>
      <w:r>
        <w:t>kioskcode</w:t>
      </w:r>
      <w:proofErr w:type="spellEnd"/>
      <w:proofErr w:type="gramEnd"/>
      <w:r>
        <w:t>",</w:t>
      </w:r>
    </w:p>
    <w:p w:rsidR="00355461" w:rsidRDefault="00355461" w:rsidP="00355461">
      <w:pPr>
        <w:keepLines w:val="0"/>
        <w:widowControl/>
        <w:shd w:val="clear" w:color="auto" w:fill="auto"/>
        <w:spacing w:before="0" w:after="0"/>
      </w:pPr>
      <w:r>
        <w:t xml:space="preserve">                "</w:t>
      </w:r>
      <w:proofErr w:type="spellStart"/>
      <w:proofErr w:type="gramStart"/>
      <w:r>
        <w:t>kioskname</w:t>
      </w:r>
      <w:proofErr w:type="spellEnd"/>
      <w:proofErr w:type="gramEnd"/>
      <w:r>
        <w:t>",</w:t>
      </w:r>
    </w:p>
    <w:p w:rsidR="00355461" w:rsidRDefault="00355461" w:rsidP="00355461">
      <w:pPr>
        <w:keepLines w:val="0"/>
        <w:widowControl/>
        <w:shd w:val="clear" w:color="auto" w:fill="auto"/>
        <w:spacing w:before="0" w:after="0"/>
      </w:pPr>
      <w:r>
        <w:t xml:space="preserve">                "</w:t>
      </w:r>
      <w:proofErr w:type="spellStart"/>
      <w:proofErr w:type="gramStart"/>
      <w:r>
        <w:t>currencycode</w:t>
      </w:r>
      <w:proofErr w:type="spellEnd"/>
      <w:proofErr w:type="gramEnd"/>
      <w:r>
        <w:t>",</w:t>
      </w:r>
    </w:p>
    <w:p w:rsidR="00355461" w:rsidRDefault="00355461" w:rsidP="00355461">
      <w:pPr>
        <w:keepLines w:val="0"/>
        <w:widowControl/>
        <w:shd w:val="clear" w:color="auto" w:fill="auto"/>
        <w:spacing w:before="0" w:after="0"/>
      </w:pPr>
      <w:r>
        <w:t xml:space="preserve">                "</w:t>
      </w:r>
      <w:proofErr w:type="spellStart"/>
      <w:proofErr w:type="gramStart"/>
      <w:r>
        <w:t>depositbalance</w:t>
      </w:r>
      <w:proofErr w:type="spellEnd"/>
      <w:proofErr w:type="gramEnd"/>
      <w:r>
        <w:t>",</w:t>
      </w:r>
    </w:p>
    <w:p w:rsidR="00355461" w:rsidRDefault="00355461" w:rsidP="00355461">
      <w:pPr>
        <w:keepLines w:val="0"/>
        <w:widowControl/>
        <w:shd w:val="clear" w:color="auto" w:fill="auto"/>
        <w:spacing w:before="0" w:after="0"/>
      </w:pPr>
      <w:r>
        <w:t xml:space="preserve">                "</w:t>
      </w:r>
      <w:proofErr w:type="gramStart"/>
      <w:r>
        <w:t>balance</w:t>
      </w:r>
      <w:proofErr w:type="gramEnd"/>
      <w:r>
        <w:t>",</w:t>
      </w:r>
    </w:p>
    <w:p w:rsidR="00355461" w:rsidRDefault="00355461" w:rsidP="00355461">
      <w:pPr>
        <w:keepLines w:val="0"/>
        <w:widowControl/>
        <w:shd w:val="clear" w:color="auto" w:fill="auto"/>
        <w:spacing w:before="0" w:after="0"/>
      </w:pPr>
      <w:r>
        <w:t xml:space="preserve">                "</w:t>
      </w:r>
      <w:proofErr w:type="spellStart"/>
      <w:proofErr w:type="gramStart"/>
      <w:r>
        <w:t>bonusbalance</w:t>
      </w:r>
      <w:proofErr w:type="spellEnd"/>
      <w:proofErr w:type="gramEnd"/>
      <w:r>
        <w:t>",</w:t>
      </w:r>
    </w:p>
    <w:p w:rsidR="00355461" w:rsidRDefault="00355461" w:rsidP="00355461">
      <w:pPr>
        <w:keepLines w:val="0"/>
        <w:widowControl/>
        <w:shd w:val="clear" w:color="auto" w:fill="auto"/>
        <w:spacing w:before="0" w:after="0"/>
      </w:pPr>
      <w:r>
        <w:t xml:space="preserve">                "</w:t>
      </w:r>
      <w:proofErr w:type="spellStart"/>
      <w:proofErr w:type="gramStart"/>
      <w:r>
        <w:t>datecreated</w:t>
      </w:r>
      <w:proofErr w:type="spellEnd"/>
      <w:proofErr w:type="gramEnd"/>
      <w:r>
        <w:t>",</w:t>
      </w:r>
    </w:p>
    <w:p w:rsidR="00355461" w:rsidRDefault="00355461" w:rsidP="00355461">
      <w:pPr>
        <w:keepLines w:val="0"/>
        <w:widowControl/>
        <w:shd w:val="clear" w:color="auto" w:fill="auto"/>
        <w:spacing w:before="0" w:after="0"/>
      </w:pPr>
      <w:r>
        <w:t xml:space="preserve">                "</w:t>
      </w:r>
      <w:proofErr w:type="gramStart"/>
      <w:r>
        <w:t>casino</w:t>
      </w:r>
      <w:proofErr w:type="gramEnd"/>
      <w:r>
        <w:t>",</w:t>
      </w:r>
    </w:p>
    <w:p w:rsidR="00355461" w:rsidRDefault="00355461" w:rsidP="00355461">
      <w:pPr>
        <w:keepLines w:val="0"/>
        <w:widowControl/>
        <w:shd w:val="clear" w:color="auto" w:fill="auto"/>
        <w:spacing w:before="0" w:after="0"/>
      </w:pPr>
      <w:r>
        <w:t xml:space="preserve">                "</w:t>
      </w:r>
      <w:proofErr w:type="spellStart"/>
      <w:proofErr w:type="gramStart"/>
      <w:r>
        <w:t>viplevel</w:t>
      </w:r>
      <w:proofErr w:type="spellEnd"/>
      <w:proofErr w:type="gramEnd"/>
      <w:r>
        <w:t>",</w:t>
      </w:r>
    </w:p>
    <w:p w:rsidR="00355461" w:rsidRDefault="00355461" w:rsidP="00355461">
      <w:pPr>
        <w:keepLines w:val="0"/>
        <w:widowControl/>
        <w:shd w:val="clear" w:color="auto" w:fill="auto"/>
        <w:spacing w:before="0" w:after="0"/>
      </w:pPr>
      <w:r>
        <w:t xml:space="preserve">                "</w:t>
      </w:r>
      <w:proofErr w:type="gramStart"/>
      <w:r>
        <w:t>prefix</w:t>
      </w:r>
      <w:proofErr w:type="gramEnd"/>
      <w:r>
        <w:t>",</w:t>
      </w:r>
    </w:p>
    <w:p w:rsidR="00355461" w:rsidRDefault="00355461" w:rsidP="00355461">
      <w:pPr>
        <w:keepLines w:val="0"/>
        <w:widowControl/>
        <w:shd w:val="clear" w:color="auto" w:fill="auto"/>
        <w:spacing w:before="0" w:after="0"/>
      </w:pPr>
      <w:r>
        <w:t xml:space="preserve">                "</w:t>
      </w:r>
      <w:proofErr w:type="gramStart"/>
      <w:r>
        <w:t>frozen</w:t>
      </w:r>
      <w:proofErr w:type="gramEnd"/>
      <w:r>
        <w:t>",</w:t>
      </w:r>
    </w:p>
    <w:p w:rsidR="00355461" w:rsidRDefault="00355461" w:rsidP="00355461">
      <w:pPr>
        <w:keepLines w:val="0"/>
        <w:widowControl/>
        <w:shd w:val="clear" w:color="auto" w:fill="auto"/>
        <w:spacing w:before="0" w:after="0"/>
      </w:pPr>
      <w:r>
        <w:t xml:space="preserve">                "</w:t>
      </w:r>
      <w:proofErr w:type="spellStart"/>
      <w:proofErr w:type="gramStart"/>
      <w:r>
        <w:t>parentntity</w:t>
      </w:r>
      <w:proofErr w:type="spellEnd"/>
      <w:proofErr w:type="gramEnd"/>
      <w:r>
        <w:t>"</w:t>
      </w:r>
    </w:p>
    <w:p w:rsidR="00355461" w:rsidRDefault="00355461" w:rsidP="00355461">
      <w:pPr>
        <w:keepLines w:val="0"/>
        <w:widowControl/>
        <w:shd w:val="clear" w:color="auto" w:fill="auto"/>
        <w:spacing w:before="0" w:after="0"/>
      </w:pPr>
      <w:r>
        <w:t xml:space="preserve">            ],</w:t>
      </w:r>
    </w:p>
    <w:p w:rsidR="00355461" w:rsidRDefault="00355461" w:rsidP="00355461">
      <w:pPr>
        <w:keepLines w:val="0"/>
        <w:widowControl/>
        <w:shd w:val="clear" w:color="auto" w:fill="auto"/>
        <w:spacing w:before="0" w:after="0"/>
      </w:pPr>
      <w:r>
        <w:t xml:space="preserve">            "</w:t>
      </w:r>
      <w:proofErr w:type="gramStart"/>
      <w:r>
        <w:t>type</w:t>
      </w:r>
      <w:proofErr w:type="gramEnd"/>
      <w:r>
        <w:t>": "string"</w:t>
      </w:r>
    </w:p>
    <w:p w:rsidR="00355461" w:rsidRDefault="00355461" w:rsidP="00355461">
      <w:pPr>
        <w:keepLines w:val="0"/>
        <w:widowControl/>
        <w:shd w:val="clear" w:color="auto" w:fill="auto"/>
        <w:spacing w:before="0" w:after="0"/>
      </w:pPr>
      <w:r>
        <w:t xml:space="preserve">        },</w:t>
      </w:r>
    </w:p>
    <w:p w:rsidR="00355461" w:rsidRDefault="00355461" w:rsidP="00355461">
      <w:pPr>
        <w:keepLines w:val="0"/>
        <w:widowControl/>
        <w:shd w:val="clear" w:color="auto" w:fill="auto"/>
        <w:spacing w:before="0" w:after="0"/>
      </w:pPr>
      <w:r>
        <w:t xml:space="preserve">        {</w:t>
      </w:r>
    </w:p>
    <w:p w:rsidR="00355461" w:rsidRDefault="00355461" w:rsidP="00355461">
      <w:pPr>
        <w:keepLines w:val="0"/>
        <w:widowControl/>
        <w:shd w:val="clear" w:color="auto" w:fill="auto"/>
        <w:spacing w:before="0" w:after="0"/>
      </w:pPr>
      <w:r>
        <w:t xml:space="preserve">            "</w:t>
      </w:r>
      <w:proofErr w:type="gramStart"/>
      <w:r>
        <w:t>name</w:t>
      </w:r>
      <w:proofErr w:type="gramEnd"/>
      <w:r>
        <w:t>": "</w:t>
      </w:r>
      <w:proofErr w:type="spellStart"/>
      <w:r>
        <w:t>sortorder</w:t>
      </w:r>
      <w:proofErr w:type="spellEnd"/>
      <w:r>
        <w:t>",</w:t>
      </w:r>
    </w:p>
    <w:p w:rsidR="00355461" w:rsidRDefault="00355461" w:rsidP="00355461">
      <w:pPr>
        <w:keepLines w:val="0"/>
        <w:widowControl/>
        <w:shd w:val="clear" w:color="auto" w:fill="auto"/>
        <w:spacing w:before="0" w:after="0"/>
      </w:pPr>
      <w:r>
        <w:lastRenderedPageBreak/>
        <w:t xml:space="preserve">            "</w:t>
      </w:r>
      <w:proofErr w:type="gramStart"/>
      <w:r>
        <w:t>label</w:t>
      </w:r>
      <w:proofErr w:type="gramEnd"/>
      <w:r>
        <w:t>": "In descending order",</w:t>
      </w:r>
    </w:p>
    <w:p w:rsidR="00355461" w:rsidRDefault="00355461" w:rsidP="00355461">
      <w:pPr>
        <w:keepLines w:val="0"/>
        <w:widowControl/>
        <w:shd w:val="clear" w:color="auto" w:fill="auto"/>
        <w:spacing w:before="0" w:after="0"/>
      </w:pPr>
      <w:r>
        <w:t xml:space="preserve">            "</w:t>
      </w:r>
      <w:proofErr w:type="gramStart"/>
      <w:r>
        <w:t>mandatory</w:t>
      </w:r>
      <w:proofErr w:type="gramEnd"/>
      <w:r>
        <w:t>": "0",</w:t>
      </w:r>
    </w:p>
    <w:p w:rsidR="00355461" w:rsidRDefault="00355461" w:rsidP="00355461">
      <w:pPr>
        <w:keepLines w:val="0"/>
        <w:widowControl/>
        <w:shd w:val="clear" w:color="auto" w:fill="auto"/>
        <w:spacing w:before="0" w:after="0"/>
      </w:pPr>
      <w:r>
        <w:t xml:space="preserve">            "</w:t>
      </w:r>
      <w:proofErr w:type="gramStart"/>
      <w:r>
        <w:t>description</w:t>
      </w:r>
      <w:proofErr w:type="gramEnd"/>
      <w:r>
        <w:t>": "available values:(0|1)",</w:t>
      </w:r>
    </w:p>
    <w:p w:rsidR="00355461" w:rsidRDefault="00355461" w:rsidP="00355461">
      <w:pPr>
        <w:keepLines w:val="0"/>
        <w:widowControl/>
        <w:shd w:val="clear" w:color="auto" w:fill="auto"/>
        <w:spacing w:before="0" w:after="0"/>
      </w:pPr>
      <w:r>
        <w:t xml:space="preserve">            "</w:t>
      </w:r>
      <w:proofErr w:type="gramStart"/>
      <w:r>
        <w:t>values</w:t>
      </w:r>
      <w:proofErr w:type="gramEnd"/>
      <w:r>
        <w:t>": [</w:t>
      </w:r>
    </w:p>
    <w:p w:rsidR="00355461" w:rsidRDefault="00355461" w:rsidP="00355461">
      <w:pPr>
        <w:keepLines w:val="0"/>
        <w:widowControl/>
        <w:shd w:val="clear" w:color="auto" w:fill="auto"/>
        <w:spacing w:before="0" w:after="0"/>
      </w:pPr>
      <w:r>
        <w:t xml:space="preserve">                "1",</w:t>
      </w:r>
    </w:p>
    <w:p w:rsidR="00355461" w:rsidRDefault="00355461" w:rsidP="00355461">
      <w:pPr>
        <w:keepLines w:val="0"/>
        <w:widowControl/>
        <w:shd w:val="clear" w:color="auto" w:fill="auto"/>
        <w:spacing w:before="0" w:after="0"/>
      </w:pPr>
      <w:r>
        <w:t xml:space="preserve">                "0"</w:t>
      </w:r>
    </w:p>
    <w:p w:rsidR="00355461" w:rsidRDefault="00355461" w:rsidP="00355461">
      <w:pPr>
        <w:keepLines w:val="0"/>
        <w:widowControl/>
        <w:shd w:val="clear" w:color="auto" w:fill="auto"/>
        <w:spacing w:before="0" w:after="0"/>
      </w:pPr>
      <w:r>
        <w:t xml:space="preserve">            ],</w:t>
      </w:r>
    </w:p>
    <w:p w:rsidR="00355461" w:rsidRDefault="00355461" w:rsidP="00355461">
      <w:pPr>
        <w:keepLines w:val="0"/>
        <w:widowControl/>
        <w:shd w:val="clear" w:color="auto" w:fill="auto"/>
        <w:spacing w:before="0" w:after="0"/>
      </w:pPr>
      <w:r>
        <w:t xml:space="preserve">            "</w:t>
      </w:r>
      <w:proofErr w:type="gramStart"/>
      <w:r>
        <w:t>type</w:t>
      </w:r>
      <w:proofErr w:type="gramEnd"/>
      <w:r>
        <w:t>": "integer"</w:t>
      </w:r>
    </w:p>
    <w:p w:rsidR="00355461" w:rsidRDefault="00355461" w:rsidP="00355461">
      <w:pPr>
        <w:keepLines w:val="0"/>
        <w:widowControl/>
        <w:shd w:val="clear" w:color="auto" w:fill="auto"/>
        <w:spacing w:before="0" w:after="0"/>
      </w:pPr>
      <w:r>
        <w:t xml:space="preserve">        },</w:t>
      </w:r>
    </w:p>
    <w:p w:rsidR="00355461" w:rsidRDefault="00355461" w:rsidP="00355461">
      <w:pPr>
        <w:keepLines w:val="0"/>
        <w:widowControl/>
        <w:shd w:val="clear" w:color="auto" w:fill="auto"/>
        <w:spacing w:before="0" w:after="0"/>
      </w:pPr>
      <w:r>
        <w:t xml:space="preserve">        {</w:t>
      </w:r>
    </w:p>
    <w:p w:rsidR="00355461" w:rsidRDefault="00355461" w:rsidP="00355461">
      <w:pPr>
        <w:keepLines w:val="0"/>
        <w:widowControl/>
        <w:shd w:val="clear" w:color="auto" w:fill="auto"/>
        <w:spacing w:before="0" w:after="0"/>
      </w:pPr>
      <w:r>
        <w:t xml:space="preserve">            "</w:t>
      </w:r>
      <w:proofErr w:type="gramStart"/>
      <w:r>
        <w:t>name</w:t>
      </w:r>
      <w:proofErr w:type="gramEnd"/>
      <w:r>
        <w:t>": "page",</w:t>
      </w:r>
    </w:p>
    <w:p w:rsidR="00355461" w:rsidRDefault="00355461" w:rsidP="00355461">
      <w:pPr>
        <w:keepLines w:val="0"/>
        <w:widowControl/>
        <w:shd w:val="clear" w:color="auto" w:fill="auto"/>
        <w:spacing w:before="0" w:after="0"/>
      </w:pPr>
      <w:r>
        <w:t xml:space="preserve">            "</w:t>
      </w:r>
      <w:proofErr w:type="gramStart"/>
      <w:r>
        <w:t>mandatory</w:t>
      </w:r>
      <w:proofErr w:type="gramEnd"/>
      <w:r>
        <w:t>": "0",</w:t>
      </w:r>
    </w:p>
    <w:p w:rsidR="00355461" w:rsidRDefault="00355461" w:rsidP="00355461">
      <w:pPr>
        <w:keepLines w:val="0"/>
        <w:widowControl/>
        <w:shd w:val="clear" w:color="auto" w:fill="auto"/>
        <w:spacing w:before="0" w:after="0"/>
      </w:pPr>
      <w:r>
        <w:t xml:space="preserve">            "</w:t>
      </w:r>
      <w:proofErr w:type="gramStart"/>
      <w:r>
        <w:t>description</w:t>
      </w:r>
      <w:proofErr w:type="gramEnd"/>
      <w:r>
        <w:t>": "page of report default is 1",</w:t>
      </w:r>
    </w:p>
    <w:p w:rsidR="00355461" w:rsidRDefault="00355461" w:rsidP="00355461">
      <w:pPr>
        <w:keepLines w:val="0"/>
        <w:widowControl/>
        <w:shd w:val="clear" w:color="auto" w:fill="auto"/>
        <w:spacing w:before="0" w:after="0"/>
      </w:pPr>
      <w:r>
        <w:t xml:space="preserve">            "</w:t>
      </w:r>
      <w:proofErr w:type="gramStart"/>
      <w:r>
        <w:t>regex</w:t>
      </w:r>
      <w:proofErr w:type="gramEnd"/>
      <w:r>
        <w:t>": "/^[0-9]+$/",</w:t>
      </w:r>
    </w:p>
    <w:p w:rsidR="00355461" w:rsidRDefault="00355461" w:rsidP="00355461">
      <w:pPr>
        <w:keepLines w:val="0"/>
        <w:widowControl/>
        <w:shd w:val="clear" w:color="auto" w:fill="auto"/>
        <w:spacing w:before="0" w:after="0"/>
      </w:pPr>
      <w:r>
        <w:t xml:space="preserve">            "</w:t>
      </w:r>
      <w:proofErr w:type="gramStart"/>
      <w:r>
        <w:t>type</w:t>
      </w:r>
      <w:proofErr w:type="gramEnd"/>
      <w:r>
        <w:t>": "integer"</w:t>
      </w:r>
    </w:p>
    <w:p w:rsidR="00355461" w:rsidRDefault="00355461" w:rsidP="00355461">
      <w:pPr>
        <w:keepLines w:val="0"/>
        <w:widowControl/>
        <w:shd w:val="clear" w:color="auto" w:fill="auto"/>
        <w:spacing w:before="0" w:after="0"/>
      </w:pPr>
      <w:r>
        <w:t xml:space="preserve">        },</w:t>
      </w:r>
    </w:p>
    <w:p w:rsidR="00355461" w:rsidRDefault="00355461" w:rsidP="00355461">
      <w:pPr>
        <w:keepLines w:val="0"/>
        <w:widowControl/>
        <w:shd w:val="clear" w:color="auto" w:fill="auto"/>
        <w:spacing w:before="0" w:after="0"/>
      </w:pPr>
      <w:r>
        <w:t xml:space="preserve">        {</w:t>
      </w:r>
    </w:p>
    <w:p w:rsidR="00355461" w:rsidRDefault="00355461" w:rsidP="00355461">
      <w:pPr>
        <w:keepLines w:val="0"/>
        <w:widowControl/>
        <w:shd w:val="clear" w:color="auto" w:fill="auto"/>
        <w:spacing w:before="0" w:after="0"/>
      </w:pPr>
      <w:r>
        <w:t xml:space="preserve">            "</w:t>
      </w:r>
      <w:proofErr w:type="gramStart"/>
      <w:r>
        <w:t>name</w:t>
      </w:r>
      <w:proofErr w:type="gramEnd"/>
      <w:r>
        <w:t>": "</w:t>
      </w:r>
      <w:proofErr w:type="spellStart"/>
      <w:r>
        <w:t>perPage</w:t>
      </w:r>
      <w:proofErr w:type="spellEnd"/>
      <w:r>
        <w:t>",</w:t>
      </w:r>
    </w:p>
    <w:p w:rsidR="00355461" w:rsidRDefault="00355461" w:rsidP="00355461">
      <w:pPr>
        <w:keepLines w:val="0"/>
        <w:widowControl/>
        <w:shd w:val="clear" w:color="auto" w:fill="auto"/>
        <w:spacing w:before="0" w:after="0"/>
      </w:pPr>
      <w:r>
        <w:t xml:space="preserve">            "</w:t>
      </w:r>
      <w:proofErr w:type="gramStart"/>
      <w:r>
        <w:t>mandatory</w:t>
      </w:r>
      <w:proofErr w:type="gramEnd"/>
      <w:r>
        <w:t>": "0",</w:t>
      </w:r>
    </w:p>
    <w:p w:rsidR="00355461" w:rsidRDefault="00355461" w:rsidP="00355461">
      <w:pPr>
        <w:keepLines w:val="0"/>
        <w:widowControl/>
        <w:shd w:val="clear" w:color="auto" w:fill="auto"/>
        <w:spacing w:before="0" w:after="0"/>
      </w:pPr>
      <w:r>
        <w:t xml:space="preserve">            "</w:t>
      </w:r>
      <w:proofErr w:type="gramStart"/>
      <w:r>
        <w:t>description</w:t>
      </w:r>
      <w:proofErr w:type="gramEnd"/>
      <w:r>
        <w:t>": "result rows  per page in report default is 50",</w:t>
      </w:r>
    </w:p>
    <w:p w:rsidR="00355461" w:rsidRDefault="00355461" w:rsidP="00355461">
      <w:pPr>
        <w:keepLines w:val="0"/>
        <w:widowControl/>
        <w:shd w:val="clear" w:color="auto" w:fill="auto"/>
        <w:spacing w:before="0" w:after="0"/>
      </w:pPr>
      <w:r>
        <w:t xml:space="preserve">            "</w:t>
      </w:r>
      <w:proofErr w:type="gramStart"/>
      <w:r>
        <w:t>regex</w:t>
      </w:r>
      <w:proofErr w:type="gramEnd"/>
      <w:r>
        <w:t>": "/^[0-9]+$/",</w:t>
      </w:r>
    </w:p>
    <w:p w:rsidR="00355461" w:rsidRDefault="00355461" w:rsidP="00355461">
      <w:pPr>
        <w:keepLines w:val="0"/>
        <w:widowControl/>
        <w:shd w:val="clear" w:color="auto" w:fill="auto"/>
        <w:spacing w:before="0" w:after="0"/>
      </w:pPr>
      <w:r>
        <w:t xml:space="preserve">            "</w:t>
      </w:r>
      <w:proofErr w:type="gramStart"/>
      <w:r>
        <w:t>type</w:t>
      </w:r>
      <w:proofErr w:type="gramEnd"/>
      <w:r>
        <w:t>": "integer"</w:t>
      </w:r>
    </w:p>
    <w:p w:rsidR="00355461" w:rsidRDefault="00355461" w:rsidP="00355461">
      <w:pPr>
        <w:keepLines w:val="0"/>
        <w:widowControl/>
        <w:shd w:val="clear" w:color="auto" w:fill="auto"/>
        <w:spacing w:before="0" w:after="0"/>
      </w:pPr>
      <w:r>
        <w:t xml:space="preserve">        }</w:t>
      </w:r>
    </w:p>
    <w:p w:rsidR="00355461" w:rsidRDefault="00355461" w:rsidP="00355461">
      <w:pPr>
        <w:keepLines w:val="0"/>
        <w:widowControl/>
        <w:shd w:val="clear" w:color="auto" w:fill="auto"/>
        <w:spacing w:before="0" w:after="0"/>
      </w:pPr>
      <w:r>
        <w:t xml:space="preserve">    ]</w:t>
      </w:r>
    </w:p>
    <w:p w:rsidR="00355461" w:rsidRDefault="00355461" w:rsidP="00355461">
      <w:pPr>
        <w:keepLines w:val="0"/>
        <w:widowControl/>
        <w:shd w:val="clear" w:color="auto" w:fill="auto"/>
        <w:spacing w:before="0" w:after="0"/>
      </w:pPr>
      <w:r>
        <w:t>}</w:t>
      </w:r>
    </w:p>
    <w:p w:rsidR="000F51E6" w:rsidRDefault="0013650B" w:rsidP="00AB781B">
      <w:pPr>
        <w:keepLines w:val="0"/>
        <w:widowControl/>
        <w:shd w:val="clear" w:color="auto" w:fill="auto"/>
        <w:spacing w:before="0" w:after="0"/>
      </w:pPr>
      <w:r>
        <w:t xml:space="preserve">NB! The output of the JSON here is </w:t>
      </w:r>
      <w:r w:rsidR="00DA28C2">
        <w:t>not shown</w:t>
      </w:r>
      <w:r>
        <w:t xml:space="preserve"> as the list of available reports long and increasing on a constant basis.</w:t>
      </w:r>
    </w:p>
    <w:p w:rsidR="000F51E6" w:rsidRDefault="000F51E6" w:rsidP="0013650B">
      <w:pPr>
        <w:keepLines w:val="0"/>
        <w:widowControl/>
        <w:shd w:val="clear" w:color="auto" w:fill="auto"/>
        <w:spacing w:before="0" w:after="0"/>
      </w:pPr>
    </w:p>
    <w:p w:rsidR="0084695B" w:rsidRDefault="0084695B" w:rsidP="0084695B">
      <w:pPr>
        <w:pStyle w:val="Heading3"/>
      </w:pPr>
    </w:p>
    <w:p w:rsidR="000F51E6" w:rsidRDefault="00D67B97" w:rsidP="0084695B">
      <w:pPr>
        <w:pStyle w:val="Heading3"/>
      </w:pPr>
      <w:r>
        <w:t>Show a report and data</w:t>
      </w:r>
    </w:p>
    <w:p w:rsidR="000F51E6" w:rsidRDefault="000F51E6" w:rsidP="000F51E6">
      <w:pPr>
        <w:rPr>
          <w:rStyle w:val="Emphasis"/>
          <w:i w:val="0"/>
        </w:rPr>
      </w:pPr>
      <w:r>
        <w:rPr>
          <w:rStyle w:val="Emphasis"/>
          <w:i w:val="0"/>
        </w:rPr>
        <w:t xml:space="preserve">The API offers the licensees B2B customers the possibility to </w:t>
      </w:r>
      <w:r w:rsidR="00DC13CE">
        <w:rPr>
          <w:rStyle w:val="Emphasis"/>
          <w:i w:val="0"/>
        </w:rPr>
        <w:t>get reports for their data only</w:t>
      </w:r>
      <w:r>
        <w:rPr>
          <w:rStyle w:val="Emphasis"/>
          <w:i w:val="0"/>
        </w:rPr>
        <w:t>. The licensee must provide the B2B customer with the private SSL certificate sent by us and the licensee must generate an entity key for the sub-structure to restrict API access of the sub-entity admin.</w:t>
      </w:r>
    </w:p>
    <w:p w:rsidR="000F51E6" w:rsidRDefault="000F51E6" w:rsidP="000F51E6">
      <w:pPr>
        <w:pStyle w:val="Bodytext"/>
      </w:pPr>
      <w:r>
        <w:t xml:space="preserve">To see </w:t>
      </w:r>
      <w:r w:rsidR="000355A0">
        <w:t>a specific report</w:t>
      </w:r>
      <w:r>
        <w:t xml:space="preserve"> </w:t>
      </w:r>
      <w:proofErr w:type="spellStart"/>
      <w:r>
        <w:t>report</w:t>
      </w:r>
      <w:proofErr w:type="spellEnd"/>
      <w:r>
        <w:t xml:space="preserve"> using the Kiosk API the below call should be made:</w:t>
      </w:r>
    </w:p>
    <w:p w:rsidR="000F51E6" w:rsidRPr="006A1991" w:rsidRDefault="000F51E6" w:rsidP="000F51E6">
      <w:pPr>
        <w:pStyle w:val="Bodytext"/>
        <w:rPr>
          <w:b/>
          <w:i/>
        </w:rPr>
      </w:pPr>
      <w:r w:rsidRPr="006A1991">
        <w:rPr>
          <w:b/>
          <w:i/>
        </w:rPr>
        <w:t xml:space="preserve">Example </w:t>
      </w:r>
      <w:r>
        <w:rPr>
          <w:b/>
          <w:i/>
        </w:rPr>
        <w:t xml:space="preserve">API </w:t>
      </w:r>
      <w:r w:rsidRPr="006A1991">
        <w:rPr>
          <w:b/>
          <w:i/>
        </w:rPr>
        <w:t>input code:</w:t>
      </w:r>
    </w:p>
    <w:p w:rsidR="00AB781B" w:rsidRDefault="00FB16B9" w:rsidP="000F51E6">
      <w:pPr>
        <w:pStyle w:val="Bodytext"/>
        <w:rPr>
          <w:i/>
        </w:rPr>
      </w:pPr>
      <w:r>
        <w:rPr>
          <w:i/>
        </w:rPr>
        <w:t>https://kioskpublicapi.mightypanda88.com</w:t>
      </w:r>
      <w:r w:rsidR="0084695B" w:rsidRPr="004E09ED">
        <w:rPr>
          <w:i/>
        </w:rPr>
        <w:t>/</w:t>
      </w:r>
      <w:r w:rsidR="00355461" w:rsidRPr="00355461">
        <w:rPr>
          <w:i/>
        </w:rPr>
        <w:t>customreport/getdata/reportname/KioskAdmin/adminname/FHICNY001</w:t>
      </w:r>
    </w:p>
    <w:p w:rsidR="000F51E6" w:rsidRDefault="000F51E6" w:rsidP="000F51E6">
      <w:pPr>
        <w:pStyle w:val="Bodytext"/>
      </w:pPr>
      <w:r>
        <w:t>Do not forget to add the entity key to the HTTP header. In this example the EMPERORCNY sub-entity key is used together with the certificate.</w:t>
      </w:r>
    </w:p>
    <w:p w:rsidR="00355461" w:rsidRDefault="00355461" w:rsidP="000F51E6">
      <w:pPr>
        <w:pStyle w:val="Bodytext"/>
        <w:rPr>
          <w:i/>
        </w:rPr>
      </w:pPr>
      <w:r w:rsidRPr="00355461">
        <w:rPr>
          <w:i/>
        </w:rPr>
        <w:t xml:space="preserve">Accept:text/html,application/xhtml+xml,application/xml;q=0.9,*/*;q=0.8Cache-Control: max-age=0Connection: </w:t>
      </w:r>
      <w:proofErr w:type="spellStart"/>
      <w:r w:rsidRPr="00355461">
        <w:rPr>
          <w:i/>
        </w:rPr>
        <w:t>keep-aliveKeep-Alive:timeout</w:t>
      </w:r>
      <w:proofErr w:type="spellEnd"/>
      <w:r w:rsidRPr="00355461">
        <w:rPr>
          <w:i/>
        </w:rPr>
        <w:t xml:space="preserve">=5, max=100Accept-Charset:ISO-8859-1,utf-8;q=0.7,*;q=0.3Accept-Language:es-ES,es;q=0.8Pragma: X_ENTITY_KEY: 083e3cc8450065ade3a5944837ec2ff4fd609537a092b6437bb1f63e85cfe9603b9a23f1a35d0822d03bb9c12d66c864afc657c97d542e9e0ca55c98bf7eeed8 </w:t>
      </w:r>
    </w:p>
    <w:p w:rsidR="000F51E6" w:rsidRDefault="000F51E6" w:rsidP="000F51E6">
      <w:pPr>
        <w:pStyle w:val="Bodytext"/>
        <w:rPr>
          <w:b/>
          <w:i/>
        </w:rPr>
      </w:pPr>
      <w:r w:rsidRPr="00EE5524">
        <w:rPr>
          <w:b/>
          <w:i/>
        </w:rPr>
        <w:t xml:space="preserve">The API will return JSON as response showing </w:t>
      </w:r>
      <w:r w:rsidR="00E676D5">
        <w:rPr>
          <w:b/>
          <w:i/>
        </w:rPr>
        <w:t>report data</w:t>
      </w:r>
      <w:r>
        <w:rPr>
          <w:b/>
          <w:i/>
        </w:rPr>
        <w:t>:</w:t>
      </w:r>
    </w:p>
    <w:p w:rsidR="00355461" w:rsidRPr="00355461" w:rsidRDefault="00355461" w:rsidP="00355461">
      <w:pPr>
        <w:pStyle w:val="Bodytext"/>
        <w:rPr>
          <w:i/>
        </w:rPr>
      </w:pPr>
      <w:r w:rsidRPr="00355461">
        <w:rPr>
          <w:i/>
        </w:rPr>
        <w:t>{</w:t>
      </w:r>
    </w:p>
    <w:p w:rsidR="00355461" w:rsidRPr="00355461" w:rsidRDefault="00355461" w:rsidP="00355461">
      <w:pPr>
        <w:pStyle w:val="Bodytext"/>
        <w:rPr>
          <w:i/>
        </w:rPr>
      </w:pPr>
      <w:r w:rsidRPr="00355461">
        <w:rPr>
          <w:i/>
        </w:rPr>
        <w:t xml:space="preserve">    "</w:t>
      </w:r>
      <w:proofErr w:type="gramStart"/>
      <w:r w:rsidRPr="00355461">
        <w:rPr>
          <w:i/>
        </w:rPr>
        <w:t>result</w:t>
      </w:r>
      <w:proofErr w:type="gramEnd"/>
      <w:r w:rsidRPr="00355461">
        <w:rPr>
          <w:i/>
        </w:rPr>
        <w:t>": [</w:t>
      </w:r>
    </w:p>
    <w:p w:rsidR="00355461" w:rsidRPr="00355461" w:rsidRDefault="00355461" w:rsidP="00355461">
      <w:pPr>
        <w:pStyle w:val="Bodytext"/>
        <w:rPr>
          <w:i/>
        </w:rPr>
      </w:pPr>
      <w:r w:rsidRPr="00355461">
        <w:rPr>
          <w:i/>
        </w:rPr>
        <w:lastRenderedPageBreak/>
        <w:t xml:space="preserve">        {</w:t>
      </w:r>
    </w:p>
    <w:p w:rsidR="00355461" w:rsidRPr="00355461" w:rsidRDefault="00355461" w:rsidP="00355461">
      <w:pPr>
        <w:pStyle w:val="Bodytext"/>
        <w:rPr>
          <w:i/>
        </w:rPr>
      </w:pPr>
      <w:r w:rsidRPr="00355461">
        <w:rPr>
          <w:i/>
        </w:rPr>
        <w:t xml:space="preserve">            "CODE": "726091",</w:t>
      </w:r>
    </w:p>
    <w:p w:rsidR="00355461" w:rsidRPr="00355461" w:rsidRDefault="00355461" w:rsidP="00355461">
      <w:pPr>
        <w:pStyle w:val="Bodytext"/>
        <w:rPr>
          <w:i/>
        </w:rPr>
      </w:pPr>
      <w:r w:rsidRPr="00355461">
        <w:rPr>
          <w:i/>
        </w:rPr>
        <w:t xml:space="preserve">            "ADMINNAME": "FHICNY001",</w:t>
      </w:r>
    </w:p>
    <w:p w:rsidR="00355461" w:rsidRPr="00355461" w:rsidRDefault="00355461" w:rsidP="00355461">
      <w:pPr>
        <w:pStyle w:val="Bodytext"/>
        <w:rPr>
          <w:i/>
        </w:rPr>
      </w:pPr>
      <w:r w:rsidRPr="00355461">
        <w:rPr>
          <w:i/>
        </w:rPr>
        <w:t xml:space="preserve">            "ENTITYNAME": "FHICNY001",</w:t>
      </w:r>
    </w:p>
    <w:p w:rsidR="00355461" w:rsidRPr="00355461" w:rsidRDefault="00355461" w:rsidP="00355461">
      <w:pPr>
        <w:pStyle w:val="Bodytext"/>
        <w:rPr>
          <w:i/>
        </w:rPr>
      </w:pPr>
      <w:r w:rsidRPr="00355461">
        <w:rPr>
          <w:i/>
        </w:rPr>
        <w:t xml:space="preserve">            "KIOSKCODE": "672411",</w:t>
      </w:r>
    </w:p>
    <w:p w:rsidR="00355461" w:rsidRPr="00355461" w:rsidRDefault="00355461" w:rsidP="00355461">
      <w:pPr>
        <w:pStyle w:val="Bodytext"/>
        <w:rPr>
          <w:i/>
        </w:rPr>
      </w:pPr>
      <w:r w:rsidRPr="00355461">
        <w:rPr>
          <w:i/>
        </w:rPr>
        <w:t xml:space="preserve">            "KIOSKNAME": "FHICNY001",</w:t>
      </w:r>
    </w:p>
    <w:p w:rsidR="00355461" w:rsidRPr="00355461" w:rsidRDefault="00355461" w:rsidP="00355461">
      <w:pPr>
        <w:pStyle w:val="Bodytext"/>
        <w:rPr>
          <w:i/>
        </w:rPr>
      </w:pPr>
      <w:r w:rsidRPr="00355461">
        <w:rPr>
          <w:i/>
        </w:rPr>
        <w:t xml:space="preserve">            "CURRENCYCODE": "CNY",</w:t>
      </w:r>
    </w:p>
    <w:p w:rsidR="00355461" w:rsidRPr="00355461" w:rsidRDefault="00355461" w:rsidP="00355461">
      <w:pPr>
        <w:pStyle w:val="Bodytext"/>
        <w:rPr>
          <w:i/>
        </w:rPr>
      </w:pPr>
      <w:r w:rsidRPr="00355461">
        <w:rPr>
          <w:i/>
        </w:rPr>
        <w:t xml:space="preserve">            "DEPOSITBALANCE": "0",</w:t>
      </w:r>
    </w:p>
    <w:p w:rsidR="00355461" w:rsidRPr="00355461" w:rsidRDefault="00355461" w:rsidP="00355461">
      <w:pPr>
        <w:pStyle w:val="Bodytext"/>
        <w:rPr>
          <w:i/>
        </w:rPr>
      </w:pPr>
      <w:r w:rsidRPr="00355461">
        <w:rPr>
          <w:i/>
        </w:rPr>
        <w:t xml:space="preserve">            "BALANCE": null,</w:t>
      </w:r>
    </w:p>
    <w:p w:rsidR="00355461" w:rsidRPr="00355461" w:rsidRDefault="00355461" w:rsidP="00355461">
      <w:pPr>
        <w:pStyle w:val="Bodytext"/>
        <w:rPr>
          <w:i/>
        </w:rPr>
      </w:pPr>
      <w:r w:rsidRPr="00355461">
        <w:rPr>
          <w:i/>
        </w:rPr>
        <w:t xml:space="preserve">            "BONUSBALANCE": "0",</w:t>
      </w:r>
    </w:p>
    <w:p w:rsidR="00355461" w:rsidRPr="00355461" w:rsidRDefault="00355461" w:rsidP="00355461">
      <w:pPr>
        <w:pStyle w:val="Bodytext"/>
        <w:rPr>
          <w:i/>
        </w:rPr>
      </w:pPr>
      <w:r w:rsidRPr="00355461">
        <w:rPr>
          <w:i/>
        </w:rPr>
        <w:t xml:space="preserve">            "DATECREATED": "2014-09-18",</w:t>
      </w:r>
    </w:p>
    <w:p w:rsidR="00355461" w:rsidRPr="00355461" w:rsidRDefault="00355461" w:rsidP="00355461">
      <w:pPr>
        <w:pStyle w:val="Bodytext"/>
        <w:rPr>
          <w:i/>
        </w:rPr>
      </w:pPr>
      <w:r w:rsidRPr="00355461">
        <w:rPr>
          <w:i/>
        </w:rPr>
        <w:t xml:space="preserve">            "CASINO": "drunkenmonkey88",</w:t>
      </w:r>
    </w:p>
    <w:p w:rsidR="00355461" w:rsidRPr="00355461" w:rsidRDefault="00355461" w:rsidP="00355461">
      <w:pPr>
        <w:pStyle w:val="Bodytext"/>
        <w:rPr>
          <w:i/>
        </w:rPr>
      </w:pPr>
      <w:r w:rsidRPr="00355461">
        <w:rPr>
          <w:i/>
        </w:rPr>
        <w:t xml:space="preserve">            "VIPLEVEL": "1",</w:t>
      </w:r>
    </w:p>
    <w:p w:rsidR="00355461" w:rsidRPr="00355461" w:rsidRDefault="00355461" w:rsidP="00355461">
      <w:pPr>
        <w:pStyle w:val="Bodytext"/>
        <w:rPr>
          <w:i/>
        </w:rPr>
      </w:pPr>
      <w:r w:rsidRPr="00355461">
        <w:rPr>
          <w:i/>
        </w:rPr>
        <w:t xml:space="preserve">            "PREFIX": null,</w:t>
      </w:r>
    </w:p>
    <w:p w:rsidR="00355461" w:rsidRPr="00355461" w:rsidRDefault="00355461" w:rsidP="00355461">
      <w:pPr>
        <w:pStyle w:val="Bodytext"/>
        <w:rPr>
          <w:i/>
        </w:rPr>
      </w:pPr>
      <w:r w:rsidRPr="00355461">
        <w:rPr>
          <w:i/>
        </w:rPr>
        <w:t xml:space="preserve">            "FROZEN": "0",</w:t>
      </w:r>
    </w:p>
    <w:p w:rsidR="00355461" w:rsidRPr="00355461" w:rsidRDefault="00355461" w:rsidP="00355461">
      <w:pPr>
        <w:pStyle w:val="Bodytext"/>
        <w:rPr>
          <w:i/>
        </w:rPr>
      </w:pPr>
      <w:r w:rsidRPr="00355461">
        <w:rPr>
          <w:i/>
        </w:rPr>
        <w:t xml:space="preserve">            "PARENTNTITY": "FHICNYSTRUCTURE",</w:t>
      </w:r>
    </w:p>
    <w:p w:rsidR="00355461" w:rsidRPr="00355461" w:rsidRDefault="00355461" w:rsidP="00355461">
      <w:pPr>
        <w:pStyle w:val="Bodytext"/>
        <w:rPr>
          <w:i/>
        </w:rPr>
      </w:pPr>
      <w:r w:rsidRPr="00355461">
        <w:rPr>
          <w:i/>
        </w:rPr>
        <w:t xml:space="preserve">            "RNUM": "1"</w:t>
      </w:r>
    </w:p>
    <w:p w:rsidR="00355461" w:rsidRPr="00355461" w:rsidRDefault="00355461" w:rsidP="00355461">
      <w:pPr>
        <w:pStyle w:val="Bodytext"/>
        <w:rPr>
          <w:i/>
        </w:rPr>
      </w:pPr>
      <w:r w:rsidRPr="00355461">
        <w:rPr>
          <w:i/>
        </w:rPr>
        <w:t xml:space="preserve">        }</w:t>
      </w:r>
    </w:p>
    <w:p w:rsidR="00355461" w:rsidRPr="00355461" w:rsidRDefault="00355461" w:rsidP="00355461">
      <w:pPr>
        <w:pStyle w:val="Bodytext"/>
        <w:rPr>
          <w:i/>
        </w:rPr>
      </w:pPr>
      <w:r w:rsidRPr="00355461">
        <w:rPr>
          <w:i/>
        </w:rPr>
        <w:t xml:space="preserve">    ],</w:t>
      </w:r>
    </w:p>
    <w:p w:rsidR="00355461" w:rsidRPr="00355461" w:rsidRDefault="00355461" w:rsidP="00355461">
      <w:pPr>
        <w:pStyle w:val="Bodytext"/>
        <w:rPr>
          <w:i/>
        </w:rPr>
      </w:pPr>
      <w:r w:rsidRPr="00355461">
        <w:rPr>
          <w:i/>
        </w:rPr>
        <w:t xml:space="preserve">    "</w:t>
      </w:r>
      <w:proofErr w:type="gramStart"/>
      <w:r w:rsidRPr="00355461">
        <w:rPr>
          <w:i/>
        </w:rPr>
        <w:t>pagination</w:t>
      </w:r>
      <w:proofErr w:type="gramEnd"/>
      <w:r w:rsidRPr="00355461">
        <w:rPr>
          <w:i/>
        </w:rPr>
        <w:t>": {</w:t>
      </w:r>
    </w:p>
    <w:p w:rsidR="00355461" w:rsidRPr="00355461" w:rsidRDefault="00355461" w:rsidP="00355461">
      <w:pPr>
        <w:pStyle w:val="Bodytext"/>
        <w:rPr>
          <w:i/>
        </w:rPr>
      </w:pPr>
      <w:r w:rsidRPr="00355461">
        <w:rPr>
          <w:i/>
        </w:rPr>
        <w:t xml:space="preserve">        "</w:t>
      </w:r>
      <w:proofErr w:type="spellStart"/>
      <w:proofErr w:type="gramStart"/>
      <w:r w:rsidRPr="00355461">
        <w:rPr>
          <w:i/>
        </w:rPr>
        <w:t>currentPage</w:t>
      </w:r>
      <w:proofErr w:type="spellEnd"/>
      <w:proofErr w:type="gramEnd"/>
      <w:r w:rsidRPr="00355461">
        <w:rPr>
          <w:i/>
        </w:rPr>
        <w:t>": 1,</w:t>
      </w:r>
    </w:p>
    <w:p w:rsidR="00355461" w:rsidRPr="00355461" w:rsidRDefault="00355461" w:rsidP="00355461">
      <w:pPr>
        <w:pStyle w:val="Bodytext"/>
        <w:rPr>
          <w:i/>
        </w:rPr>
      </w:pPr>
      <w:r w:rsidRPr="00355461">
        <w:rPr>
          <w:i/>
        </w:rPr>
        <w:t xml:space="preserve">        "</w:t>
      </w:r>
      <w:proofErr w:type="spellStart"/>
      <w:proofErr w:type="gramStart"/>
      <w:r w:rsidRPr="00355461">
        <w:rPr>
          <w:i/>
        </w:rPr>
        <w:t>totalPages</w:t>
      </w:r>
      <w:proofErr w:type="spellEnd"/>
      <w:proofErr w:type="gramEnd"/>
      <w:r w:rsidRPr="00355461">
        <w:rPr>
          <w:i/>
        </w:rPr>
        <w:t>": 1,</w:t>
      </w:r>
    </w:p>
    <w:p w:rsidR="00355461" w:rsidRPr="00355461" w:rsidRDefault="00355461" w:rsidP="00355461">
      <w:pPr>
        <w:pStyle w:val="Bodytext"/>
        <w:rPr>
          <w:i/>
        </w:rPr>
      </w:pPr>
      <w:r w:rsidRPr="00355461">
        <w:rPr>
          <w:i/>
        </w:rPr>
        <w:t xml:space="preserve">        "</w:t>
      </w:r>
      <w:proofErr w:type="spellStart"/>
      <w:proofErr w:type="gramStart"/>
      <w:r w:rsidRPr="00355461">
        <w:rPr>
          <w:i/>
        </w:rPr>
        <w:t>itemsPerPage</w:t>
      </w:r>
      <w:proofErr w:type="spellEnd"/>
      <w:proofErr w:type="gramEnd"/>
      <w:r w:rsidRPr="00355461">
        <w:rPr>
          <w:i/>
        </w:rPr>
        <w:t>": 50,</w:t>
      </w:r>
    </w:p>
    <w:p w:rsidR="00355461" w:rsidRPr="00355461" w:rsidRDefault="00355461" w:rsidP="00355461">
      <w:pPr>
        <w:pStyle w:val="Bodytext"/>
        <w:rPr>
          <w:i/>
        </w:rPr>
      </w:pPr>
      <w:r w:rsidRPr="00355461">
        <w:rPr>
          <w:i/>
        </w:rPr>
        <w:t xml:space="preserve">        "</w:t>
      </w:r>
      <w:proofErr w:type="spellStart"/>
      <w:proofErr w:type="gramStart"/>
      <w:r w:rsidRPr="00355461">
        <w:rPr>
          <w:i/>
        </w:rPr>
        <w:t>totalCount</w:t>
      </w:r>
      <w:proofErr w:type="spellEnd"/>
      <w:proofErr w:type="gramEnd"/>
      <w:r w:rsidRPr="00355461">
        <w:rPr>
          <w:i/>
        </w:rPr>
        <w:t>": 1</w:t>
      </w:r>
    </w:p>
    <w:p w:rsidR="00355461" w:rsidRPr="00355461" w:rsidRDefault="00355461" w:rsidP="00355461">
      <w:pPr>
        <w:pStyle w:val="Bodytext"/>
        <w:rPr>
          <w:i/>
        </w:rPr>
      </w:pPr>
      <w:r w:rsidRPr="00355461">
        <w:rPr>
          <w:i/>
        </w:rPr>
        <w:t xml:space="preserve">    }</w:t>
      </w:r>
    </w:p>
    <w:p w:rsidR="00355461" w:rsidRPr="00355461" w:rsidRDefault="00355461" w:rsidP="00355461">
      <w:pPr>
        <w:pStyle w:val="Bodytext"/>
        <w:rPr>
          <w:i/>
        </w:rPr>
      </w:pPr>
      <w:r w:rsidRPr="00355461">
        <w:rPr>
          <w:i/>
        </w:rPr>
        <w:t>}</w:t>
      </w:r>
    </w:p>
    <w:p w:rsidR="002A6D43" w:rsidRDefault="002A6D43" w:rsidP="00AB781B">
      <w:pPr>
        <w:pStyle w:val="Heading2"/>
      </w:pPr>
      <w:bookmarkStart w:id="22" w:name="_Toc386710885"/>
      <w:r w:rsidRPr="002A6D43">
        <w:t>Game limits and VIP levels</w:t>
      </w:r>
      <w:bookmarkEnd w:id="22"/>
    </w:p>
    <w:p w:rsidR="002A6D43" w:rsidRDefault="002A6D43" w:rsidP="002A6D43">
      <w:pPr>
        <w:pStyle w:val="Bodytext"/>
      </w:pPr>
      <w:r>
        <w:t>In order for any of the games to work in either the Download or Flash client each and every game must be configured with the appropriate limits. The set of limits will be configured by us based on your requirements for each VIP level you wish to have for your player accounts and you will decide what player account will get what VIP level and related limits.</w:t>
      </w:r>
    </w:p>
    <w:p w:rsidR="008F40C5" w:rsidRDefault="00C67DF9" w:rsidP="002A6D43">
      <w:pPr>
        <w:pStyle w:val="Bodytext"/>
      </w:pPr>
      <w:r>
        <w:t>Y</w:t>
      </w:r>
      <w:r w:rsidR="008F40C5">
        <w:t>our dedicated Account Executive will assist you with filling in the form for the game limits</w:t>
      </w:r>
      <w:r w:rsidR="0039465D">
        <w:t>.</w:t>
      </w:r>
    </w:p>
    <w:p w:rsidR="002A6D43" w:rsidRDefault="002A6D43" w:rsidP="008A3D13">
      <w:pPr>
        <w:pStyle w:val="Bodytext"/>
      </w:pPr>
    </w:p>
    <w:p w:rsidR="00854896" w:rsidRDefault="00854896" w:rsidP="0084695B">
      <w:pPr>
        <w:pStyle w:val="Heading3"/>
      </w:pPr>
      <w:r>
        <w:t>Player login integration for flash games</w:t>
      </w:r>
    </w:p>
    <w:p w:rsidR="00FF6741" w:rsidRDefault="005023DE" w:rsidP="005023DE">
      <w:pPr>
        <w:pStyle w:val="Bodytext"/>
      </w:pPr>
      <w:r>
        <w:t xml:space="preserve">Our API provides simple and </w:t>
      </w:r>
      <w:r w:rsidR="008A71EC">
        <w:t>transparent API for players to log into the gaming system</w:t>
      </w:r>
      <w:r>
        <w:t xml:space="preserve">. </w:t>
      </w:r>
      <w:r w:rsidR="008A71EC">
        <w:t xml:space="preserve">This API is based on JavaScript and forces the login over HTTPS in between the </w:t>
      </w:r>
      <w:r w:rsidR="00D9296E">
        <w:t>player’s</w:t>
      </w:r>
      <w:r w:rsidR="008A71EC">
        <w:t xml:space="preserve"> web browser and our </w:t>
      </w:r>
      <w:r w:rsidR="008A71EC">
        <w:lastRenderedPageBreak/>
        <w:t>gaming servers.</w:t>
      </w:r>
      <w:r w:rsidR="00AB7D35">
        <w:t xml:space="preserve"> There is no option for a man in the middle or server side login due to security reasons.</w:t>
      </w:r>
      <w:r w:rsidR="00FF6741">
        <w:t xml:space="preserve"> For any of our offered web based flash games to function the JavaScript based login method must be used.</w:t>
      </w:r>
    </w:p>
    <w:p w:rsidR="005023DE" w:rsidRDefault="00213616" w:rsidP="005023DE">
      <w:pPr>
        <w:pStyle w:val="Heading3"/>
      </w:pPr>
      <w:r>
        <w:t>JavaScript login method</w:t>
      </w:r>
    </w:p>
    <w:p w:rsidR="005023DE" w:rsidRDefault="006772FC" w:rsidP="005023DE">
      <w:pPr>
        <w:rPr>
          <w:rStyle w:val="Emphasis"/>
          <w:i w:val="0"/>
        </w:rPr>
      </w:pPr>
      <w:r>
        <w:rPr>
          <w:rStyle w:val="Emphasis"/>
          <w:i w:val="0"/>
        </w:rPr>
        <w:t xml:space="preserve">In order for the JavaScript based login to work the </w:t>
      </w:r>
      <w:proofErr w:type="gramStart"/>
      <w:r>
        <w:rPr>
          <w:rStyle w:val="Emphasis"/>
          <w:i w:val="0"/>
        </w:rPr>
        <w:t>players</w:t>
      </w:r>
      <w:proofErr w:type="gramEnd"/>
      <w:r>
        <w:rPr>
          <w:rStyle w:val="Emphasis"/>
          <w:i w:val="0"/>
        </w:rPr>
        <w:t xml:space="preserve"> browser must be directed to include our JavaScript functions</w:t>
      </w:r>
      <w:r w:rsidR="005023DE">
        <w:rPr>
          <w:rStyle w:val="Emphasis"/>
          <w:i w:val="0"/>
        </w:rPr>
        <w:t>.</w:t>
      </w:r>
    </w:p>
    <w:p w:rsidR="006772FC" w:rsidRDefault="006772FC" w:rsidP="006772FC">
      <w:pPr>
        <w:pStyle w:val="Bodytext"/>
        <w:rPr>
          <w:b/>
          <w:i/>
        </w:rPr>
      </w:pPr>
      <w:r w:rsidRPr="006A1991">
        <w:rPr>
          <w:b/>
          <w:i/>
        </w:rPr>
        <w:t xml:space="preserve">Example </w:t>
      </w:r>
      <w:r>
        <w:rPr>
          <w:b/>
          <w:i/>
        </w:rPr>
        <w:t>JavaScript functions location</w:t>
      </w:r>
      <w:r w:rsidRPr="006A1991">
        <w:rPr>
          <w:b/>
          <w:i/>
        </w:rPr>
        <w:t>:</w:t>
      </w:r>
    </w:p>
    <w:p w:rsidR="005B2A2C" w:rsidRPr="005B2A2C" w:rsidRDefault="001D02C6" w:rsidP="006772FC">
      <w:pPr>
        <w:pStyle w:val="Bodytext"/>
        <w:rPr>
          <w:i/>
        </w:rPr>
      </w:pPr>
      <w:r w:rsidRPr="001D02C6">
        <w:rPr>
          <w:i/>
        </w:rPr>
        <w:t>&lt;script type="text/</w:t>
      </w:r>
      <w:proofErr w:type="spellStart"/>
      <w:r w:rsidRPr="001D02C6">
        <w:rPr>
          <w:i/>
        </w:rPr>
        <w:t>javascript</w:t>
      </w:r>
      <w:proofErr w:type="spellEnd"/>
      <w:r w:rsidRPr="001D02C6">
        <w:rPr>
          <w:i/>
        </w:rPr>
        <w:t>" src="http://extdev-devhead-pt800045-banner.extdev.eu/integrationjs.php"&gt;&lt;/script&gt;</w:t>
      </w:r>
    </w:p>
    <w:p w:rsidR="006772FC" w:rsidRDefault="00C03F1D" w:rsidP="006772FC">
      <w:pPr>
        <w:pStyle w:val="Bodytext"/>
      </w:pPr>
      <w:r>
        <w:t xml:space="preserve">There is an additional library that must be placed in the web </w:t>
      </w:r>
      <w:proofErr w:type="gramStart"/>
      <w:r>
        <w:t>servers</w:t>
      </w:r>
      <w:proofErr w:type="gramEnd"/>
      <w:r>
        <w:t xml:space="preserve"> folder and readable for the browser. The path of the file must be /integration/ folder at the root of the website </w:t>
      </w:r>
      <w:proofErr w:type="spellStart"/>
      <w:proofErr w:type="gramStart"/>
      <w:r>
        <w:t>url</w:t>
      </w:r>
      <w:proofErr w:type="spellEnd"/>
      <w:proofErr w:type="gramEnd"/>
      <w:r>
        <w:t xml:space="preserve"> and inside the folder the </w:t>
      </w:r>
      <w:r w:rsidRPr="00C03F1D">
        <w:t>integrationRedirect.html</w:t>
      </w:r>
      <w:r>
        <w:t xml:space="preserve"> file must be placed with the file name and content unchanged.</w:t>
      </w:r>
    </w:p>
    <w:p w:rsidR="00C03F1D" w:rsidRPr="00C03F1D" w:rsidRDefault="00C03F1D" w:rsidP="006772FC">
      <w:pPr>
        <w:pStyle w:val="Bodytext"/>
        <w:rPr>
          <w:i/>
        </w:rPr>
      </w:pPr>
      <w:r w:rsidRPr="00C03F1D">
        <w:rPr>
          <w:i/>
        </w:rPr>
        <w:t>www.yourdomain.com/integration/integrationRedirect.html</w:t>
      </w:r>
    </w:p>
    <w:p w:rsidR="00C03F1D" w:rsidRDefault="00C03F1D" w:rsidP="006772FC">
      <w:pPr>
        <w:pStyle w:val="Bodytext"/>
      </w:pPr>
      <w:r>
        <w:t xml:space="preserve">Your account executive will provide you with the URL for the </w:t>
      </w:r>
      <w:proofErr w:type="spellStart"/>
      <w:r>
        <w:t>integrationjs.php</w:t>
      </w:r>
      <w:proofErr w:type="spellEnd"/>
      <w:r>
        <w:t xml:space="preserve"> file and the integrationRedirect.html file so you can copy this to your web server.</w:t>
      </w:r>
    </w:p>
    <w:p w:rsidR="00C03F1D" w:rsidRPr="005B2A2C" w:rsidRDefault="00C03F1D" w:rsidP="006772FC">
      <w:pPr>
        <w:pStyle w:val="Bodytext"/>
      </w:pPr>
      <w:r>
        <w:t>Any website that is desired to allow login of players must also be white listed in our system, logins from unknown websites will not work and will return an error.</w:t>
      </w:r>
    </w:p>
    <w:p w:rsidR="006772FC" w:rsidRDefault="005B2A2C" w:rsidP="006772FC">
      <w:pPr>
        <w:pStyle w:val="Bodytext"/>
      </w:pPr>
      <w:r>
        <w:t>There are 2 functions in the JavaScript library, login and logout.</w:t>
      </w:r>
    </w:p>
    <w:p w:rsidR="005B2A2C" w:rsidRPr="005B2A2C" w:rsidRDefault="005B2A2C" w:rsidP="006772FC">
      <w:pPr>
        <w:pStyle w:val="Bodytext"/>
        <w:rPr>
          <w:b/>
          <w:i/>
        </w:rPr>
      </w:pPr>
      <w:r w:rsidRPr="005B2A2C">
        <w:rPr>
          <w:b/>
          <w:i/>
        </w:rPr>
        <w:t>Example JavaScript functions:</w:t>
      </w:r>
    </w:p>
    <w:p w:rsidR="005B2A2C" w:rsidRPr="005B2A2C" w:rsidRDefault="005B2A2C" w:rsidP="005B2A2C">
      <w:pPr>
        <w:pStyle w:val="Bodytext"/>
        <w:rPr>
          <w:i/>
        </w:rPr>
      </w:pPr>
      <w:proofErr w:type="gramStart"/>
      <w:r w:rsidRPr="005B2A2C">
        <w:rPr>
          <w:i/>
        </w:rPr>
        <w:t>function</w:t>
      </w:r>
      <w:proofErr w:type="gramEnd"/>
      <w:r w:rsidRPr="005B2A2C">
        <w:rPr>
          <w:i/>
        </w:rPr>
        <w:t xml:space="preserve"> login(</w:t>
      </w:r>
      <w:proofErr w:type="spellStart"/>
      <w:r w:rsidRPr="005B2A2C">
        <w:rPr>
          <w:i/>
        </w:rPr>
        <w:t>realMode</w:t>
      </w:r>
      <w:proofErr w:type="spellEnd"/>
      <w:r w:rsidRPr="005B2A2C">
        <w:rPr>
          <w:i/>
        </w:rPr>
        <w:t>)</w:t>
      </w:r>
    </w:p>
    <w:p w:rsidR="005B2A2C" w:rsidRPr="005B2A2C" w:rsidRDefault="005B2A2C" w:rsidP="005B2A2C">
      <w:pPr>
        <w:pStyle w:val="Bodytext"/>
        <w:rPr>
          <w:i/>
        </w:rPr>
      </w:pPr>
      <w:proofErr w:type="gramStart"/>
      <w:r w:rsidRPr="005B2A2C">
        <w:rPr>
          <w:i/>
        </w:rPr>
        <w:t>function</w:t>
      </w:r>
      <w:proofErr w:type="gramEnd"/>
      <w:r w:rsidRPr="005B2A2C">
        <w:rPr>
          <w:i/>
        </w:rPr>
        <w:t xml:space="preserve"> logout(</w:t>
      </w:r>
      <w:proofErr w:type="spellStart"/>
      <w:r w:rsidRPr="005B2A2C">
        <w:rPr>
          <w:i/>
        </w:rPr>
        <w:t>allSessions</w:t>
      </w:r>
      <w:proofErr w:type="spellEnd"/>
      <w:r w:rsidRPr="005B2A2C">
        <w:rPr>
          <w:i/>
        </w:rPr>
        <w:t xml:space="preserve">, </w:t>
      </w:r>
      <w:proofErr w:type="spellStart"/>
      <w:r w:rsidRPr="005B2A2C">
        <w:rPr>
          <w:i/>
        </w:rPr>
        <w:t>realMode</w:t>
      </w:r>
      <w:proofErr w:type="spellEnd"/>
      <w:r w:rsidRPr="005B2A2C">
        <w:rPr>
          <w:i/>
        </w:rPr>
        <w:t>)</w:t>
      </w:r>
    </w:p>
    <w:p w:rsidR="005B2A2C" w:rsidRDefault="00C03F1D" w:rsidP="005B2A2C">
      <w:pPr>
        <w:pStyle w:val="Bodytext"/>
      </w:pPr>
      <w:r>
        <w:t>The login function should be used to create a login session on our server side.</w:t>
      </w:r>
    </w:p>
    <w:p w:rsidR="00C03F1D" w:rsidRDefault="00840D85" w:rsidP="005B2A2C">
      <w:pPr>
        <w:pStyle w:val="Bodytext"/>
      </w:pPr>
      <w:r>
        <w:t>Your account executive will provide you with example code for the login and logout method that you can copy and/or adjust based on your website logic.</w:t>
      </w:r>
    </w:p>
    <w:p w:rsidR="00004C7F" w:rsidRDefault="002261B6" w:rsidP="005B2A2C">
      <w:pPr>
        <w:pStyle w:val="Bodytext"/>
      </w:pPr>
      <w:r>
        <w:t>We will use the domain name that you will delegate to our control to create a simple website with the flash login logic implemented to demonstrate the correct implementation</w:t>
      </w:r>
      <w:r w:rsidR="0065067A">
        <w:t>.</w:t>
      </w:r>
    </w:p>
    <w:p w:rsidR="00004C7F" w:rsidRDefault="00004C7F" w:rsidP="00004C7F">
      <w:pPr>
        <w:pStyle w:val="Heading3"/>
      </w:pPr>
      <w:r>
        <w:t>Launching flash games</w:t>
      </w:r>
    </w:p>
    <w:p w:rsidR="00E62503" w:rsidRPr="00E62503" w:rsidRDefault="00004C7F" w:rsidP="00E62503">
      <w:pPr>
        <w:rPr>
          <w:iCs/>
        </w:rPr>
      </w:pPr>
      <w:r>
        <w:rPr>
          <w:rStyle w:val="Emphasis"/>
          <w:i w:val="0"/>
        </w:rPr>
        <w:t>We will provide you the list of game, currency and language codes to launch the flash games on your website. We will use the domain name that you will delegate to our control to create a simple website that will include all of the flash games and icons integrated to our side so that you can copy learn and copy the logic for your websites.</w:t>
      </w:r>
    </w:p>
    <w:p w:rsidR="00004C7F" w:rsidRDefault="00004C7F" w:rsidP="005B2A2C">
      <w:pPr>
        <w:pStyle w:val="Bodytext"/>
      </w:pPr>
    </w:p>
    <w:p w:rsidR="002112F0" w:rsidRDefault="002112F0" w:rsidP="00BA2611">
      <w:pPr>
        <w:pStyle w:val="Heading2"/>
        <w:rPr>
          <w:b w:val="0"/>
          <w:bCs w:val="0"/>
          <w:sz w:val="20"/>
          <w:szCs w:val="16"/>
        </w:rPr>
      </w:pPr>
      <w:bookmarkStart w:id="23" w:name="_Toc386710886"/>
    </w:p>
    <w:p w:rsidR="002112F0" w:rsidRDefault="002112F0" w:rsidP="00BA2611">
      <w:pPr>
        <w:pStyle w:val="Heading2"/>
        <w:rPr>
          <w:b w:val="0"/>
          <w:bCs w:val="0"/>
          <w:sz w:val="20"/>
          <w:szCs w:val="16"/>
        </w:rPr>
      </w:pPr>
    </w:p>
    <w:p w:rsidR="002112F0" w:rsidRDefault="002112F0" w:rsidP="00BA2611">
      <w:pPr>
        <w:pStyle w:val="Heading2"/>
        <w:rPr>
          <w:b w:val="0"/>
          <w:bCs w:val="0"/>
          <w:sz w:val="20"/>
          <w:szCs w:val="16"/>
        </w:rPr>
      </w:pPr>
    </w:p>
    <w:p w:rsidR="008855E6" w:rsidRDefault="008855E6" w:rsidP="00BA2611">
      <w:pPr>
        <w:pStyle w:val="Heading2"/>
      </w:pPr>
      <w:r>
        <w:t>Document summary</w:t>
      </w:r>
      <w:bookmarkEnd w:id="23"/>
    </w:p>
    <w:p w:rsidR="008855E6" w:rsidRDefault="00F56079" w:rsidP="008855E6">
      <w:pPr>
        <w:pStyle w:val="Bodytext"/>
      </w:pPr>
      <w:r>
        <w:t>Version 0.2</w:t>
      </w:r>
    </w:p>
    <w:p w:rsidR="008855E6" w:rsidRDefault="008855E6" w:rsidP="008855E6">
      <w:pPr>
        <w:pStyle w:val="Bodytext"/>
      </w:pPr>
    </w:p>
    <w:sectPr w:rsidR="008855E6" w:rsidSect="00583EA8">
      <w:headerReference w:type="default" r:id="rId24"/>
      <w:footerReference w:type="default" r:id="rId25"/>
      <w:headerReference w:type="first" r:id="rId26"/>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4E79" w:rsidRDefault="00114E79" w:rsidP="00E91CBC">
      <w:r>
        <w:separator/>
      </w:r>
    </w:p>
    <w:p w:rsidR="00114E79" w:rsidRDefault="00114E79"/>
    <w:p w:rsidR="00114E79" w:rsidRDefault="00114E79"/>
  </w:endnote>
  <w:endnote w:type="continuationSeparator" w:id="0">
    <w:p w:rsidR="00114E79" w:rsidRDefault="00114E79" w:rsidP="00E91CBC">
      <w:r>
        <w:continuationSeparator/>
      </w:r>
    </w:p>
    <w:p w:rsidR="00114E79" w:rsidRDefault="00114E79"/>
    <w:p w:rsidR="00114E79" w:rsidRDefault="00114E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30A3" w:rsidRDefault="003230A3" w:rsidP="00A361C7">
    <w:pPr>
      <w:pStyle w:val="Table-emptyline"/>
    </w:pPr>
  </w:p>
  <w:tbl>
    <w:tblPr>
      <w:tblW w:w="5000" w:type="pct"/>
      <w:tblBorders>
        <w:top w:val="single" w:sz="4" w:space="0" w:color="C0C0C0"/>
      </w:tblBorders>
      <w:tblLook w:val="01E0" w:firstRow="1" w:lastRow="1" w:firstColumn="1" w:lastColumn="1" w:noHBand="0" w:noVBand="0"/>
    </w:tblPr>
    <w:tblGrid>
      <w:gridCol w:w="6062"/>
      <w:gridCol w:w="1522"/>
      <w:gridCol w:w="1486"/>
    </w:tblGrid>
    <w:tr w:rsidR="003230A3" w:rsidRPr="009E6EF3">
      <w:trPr>
        <w:cantSplit/>
      </w:trPr>
      <w:tc>
        <w:tcPr>
          <w:tcW w:w="3342" w:type="pct"/>
          <w:tcBorders>
            <w:top w:val="single" w:sz="4" w:space="0" w:color="C0C0C0"/>
          </w:tcBorders>
        </w:tcPr>
        <w:p w:rsidR="003230A3" w:rsidRPr="007658A6" w:rsidRDefault="003230A3" w:rsidP="007F0CA6">
          <w:pPr>
            <w:pStyle w:val="Footer"/>
            <w:spacing w:after="40"/>
          </w:pPr>
        </w:p>
      </w:tc>
      <w:tc>
        <w:tcPr>
          <w:tcW w:w="839" w:type="pct"/>
          <w:tcBorders>
            <w:top w:val="single" w:sz="4" w:space="0" w:color="C0C0C0"/>
          </w:tcBorders>
        </w:tcPr>
        <w:p w:rsidR="003230A3" w:rsidRPr="00721004" w:rsidRDefault="003230A3" w:rsidP="00C54FAF">
          <w:pPr>
            <w:pStyle w:val="Footer"/>
            <w:spacing w:after="40"/>
            <w:rPr>
              <w:sz w:val="8"/>
              <w:szCs w:val="8"/>
            </w:rPr>
          </w:pPr>
        </w:p>
      </w:tc>
      <w:tc>
        <w:tcPr>
          <w:tcW w:w="820" w:type="pct"/>
          <w:tcBorders>
            <w:top w:val="single" w:sz="4" w:space="0" w:color="C0C0C0"/>
          </w:tcBorders>
        </w:tcPr>
        <w:p w:rsidR="003230A3" w:rsidRPr="007658A6" w:rsidRDefault="003230A3" w:rsidP="00C54FAF">
          <w:pPr>
            <w:pStyle w:val="Footer"/>
            <w:spacing w:after="40"/>
            <w:jc w:val="right"/>
          </w:pPr>
          <w:r w:rsidRPr="007658A6">
            <w:rPr>
              <w:rStyle w:val="PageNumber"/>
              <w:rFonts w:cs="Tahoma"/>
            </w:rPr>
            <w:fldChar w:fldCharType="begin"/>
          </w:r>
          <w:r w:rsidRPr="007658A6">
            <w:rPr>
              <w:rStyle w:val="PageNumber"/>
              <w:rFonts w:cs="Tahoma"/>
            </w:rPr>
            <w:instrText xml:space="preserve"> PAGE </w:instrText>
          </w:r>
          <w:r w:rsidRPr="007658A6">
            <w:rPr>
              <w:rStyle w:val="PageNumber"/>
              <w:rFonts w:cs="Tahoma"/>
            </w:rPr>
            <w:fldChar w:fldCharType="separate"/>
          </w:r>
          <w:r w:rsidR="00775411">
            <w:rPr>
              <w:rStyle w:val="PageNumber"/>
              <w:rFonts w:cs="Tahoma"/>
              <w:noProof/>
            </w:rPr>
            <w:t>20</w:t>
          </w:r>
          <w:r w:rsidRPr="007658A6">
            <w:rPr>
              <w:rStyle w:val="PageNumber"/>
              <w:rFonts w:cs="Tahoma"/>
            </w:rPr>
            <w:fldChar w:fldCharType="end"/>
          </w:r>
          <w:r w:rsidRPr="007658A6">
            <w:rPr>
              <w:rStyle w:val="PageNumber"/>
              <w:rFonts w:cs="Tahoma"/>
            </w:rPr>
            <w:t xml:space="preserve"> of </w:t>
          </w:r>
          <w:r w:rsidRPr="007658A6">
            <w:rPr>
              <w:rStyle w:val="PageNumber"/>
              <w:rFonts w:cs="Tahoma"/>
            </w:rPr>
            <w:fldChar w:fldCharType="begin"/>
          </w:r>
          <w:r w:rsidRPr="007658A6">
            <w:rPr>
              <w:rStyle w:val="PageNumber"/>
              <w:rFonts w:cs="Tahoma"/>
            </w:rPr>
            <w:instrText xml:space="preserve"> NUMPAGES </w:instrText>
          </w:r>
          <w:r w:rsidRPr="007658A6">
            <w:rPr>
              <w:rStyle w:val="PageNumber"/>
              <w:rFonts w:cs="Tahoma"/>
            </w:rPr>
            <w:fldChar w:fldCharType="separate"/>
          </w:r>
          <w:r w:rsidR="00775411">
            <w:rPr>
              <w:rStyle w:val="PageNumber"/>
              <w:rFonts w:cs="Tahoma"/>
              <w:noProof/>
            </w:rPr>
            <w:t>38</w:t>
          </w:r>
          <w:r w:rsidRPr="007658A6">
            <w:rPr>
              <w:rStyle w:val="PageNumber"/>
              <w:rFonts w:cs="Tahoma"/>
            </w:rPr>
            <w:fldChar w:fldCharType="end"/>
          </w:r>
        </w:p>
      </w:tc>
    </w:tr>
  </w:tbl>
  <w:p w:rsidR="003230A3" w:rsidRDefault="003230A3" w:rsidP="00A361C7">
    <w:pPr>
      <w:pStyle w:val="Table-emptylin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4E79" w:rsidRDefault="00114E79" w:rsidP="00E91CBC">
      <w:r>
        <w:separator/>
      </w:r>
    </w:p>
    <w:p w:rsidR="00114E79" w:rsidRDefault="00114E79"/>
    <w:p w:rsidR="00114E79" w:rsidRDefault="00114E79"/>
  </w:footnote>
  <w:footnote w:type="continuationSeparator" w:id="0">
    <w:p w:rsidR="00114E79" w:rsidRDefault="00114E79" w:rsidP="00E91CBC">
      <w:r>
        <w:continuationSeparator/>
      </w:r>
    </w:p>
    <w:p w:rsidR="00114E79" w:rsidRDefault="00114E79"/>
    <w:p w:rsidR="00114E79" w:rsidRDefault="00114E7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1E0" w:firstRow="1" w:lastRow="1" w:firstColumn="1" w:lastColumn="1" w:noHBand="0" w:noVBand="0"/>
    </w:tblPr>
    <w:tblGrid>
      <w:gridCol w:w="4459"/>
      <w:gridCol w:w="4611"/>
    </w:tblGrid>
    <w:tr w:rsidR="003230A3">
      <w:tc>
        <w:tcPr>
          <w:tcW w:w="2458" w:type="pct"/>
          <w:tcBorders>
            <w:bottom w:val="single" w:sz="6" w:space="0" w:color="C0C0C0"/>
          </w:tcBorders>
        </w:tcPr>
        <w:p w:rsidR="003230A3" w:rsidRDefault="003230A3" w:rsidP="00BE2672">
          <w:pPr>
            <w:ind w:left="58"/>
          </w:pPr>
        </w:p>
      </w:tc>
      <w:tc>
        <w:tcPr>
          <w:tcW w:w="2542" w:type="pct"/>
          <w:tcBorders>
            <w:bottom w:val="single" w:sz="6" w:space="0" w:color="C0C0C0"/>
          </w:tcBorders>
          <w:vAlign w:val="center"/>
        </w:tcPr>
        <w:p w:rsidR="003230A3" w:rsidRDefault="003230A3" w:rsidP="00BE2672">
          <w:pPr>
            <w:pStyle w:val="Header"/>
            <w:keepLines/>
            <w:widowControl w:val="0"/>
            <w:spacing w:after="120"/>
            <w:ind w:left="58"/>
          </w:pPr>
          <w:r>
            <w:t>Proprietary and Confidential</w:t>
          </w:r>
        </w:p>
      </w:tc>
    </w:tr>
  </w:tbl>
  <w:p w:rsidR="003230A3" w:rsidRDefault="003230A3" w:rsidP="00E91CB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1E0" w:firstRow="1" w:lastRow="1" w:firstColumn="1" w:lastColumn="1" w:noHBand="0" w:noVBand="0"/>
    </w:tblPr>
    <w:tblGrid>
      <w:gridCol w:w="4525"/>
      <w:gridCol w:w="4545"/>
    </w:tblGrid>
    <w:tr w:rsidR="003230A3">
      <w:tc>
        <w:tcPr>
          <w:tcW w:w="4621" w:type="dxa"/>
          <w:tcBorders>
            <w:bottom w:val="single" w:sz="6" w:space="0" w:color="C0C0C0"/>
          </w:tcBorders>
        </w:tcPr>
        <w:p w:rsidR="003230A3" w:rsidRDefault="003230A3" w:rsidP="00BE2672">
          <w:pPr>
            <w:ind w:left="58"/>
          </w:pPr>
        </w:p>
      </w:tc>
      <w:tc>
        <w:tcPr>
          <w:tcW w:w="4622" w:type="dxa"/>
          <w:tcBorders>
            <w:bottom w:val="single" w:sz="6" w:space="0" w:color="C0C0C0"/>
          </w:tcBorders>
          <w:vAlign w:val="center"/>
        </w:tcPr>
        <w:p w:rsidR="003230A3" w:rsidRDefault="003230A3" w:rsidP="00BE2672">
          <w:pPr>
            <w:pStyle w:val="Header"/>
            <w:keepLines/>
            <w:widowControl w:val="0"/>
            <w:spacing w:after="120"/>
            <w:ind w:left="58"/>
          </w:pPr>
          <w:r>
            <w:t>Proprietary and Confidential</w:t>
          </w:r>
        </w:p>
      </w:tc>
    </w:tr>
  </w:tbl>
  <w:p w:rsidR="003230A3" w:rsidRDefault="003230A3" w:rsidP="00E91CB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3213C"/>
    <w:multiLevelType w:val="hybridMultilevel"/>
    <w:tmpl w:val="57B2E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63D018D"/>
    <w:multiLevelType w:val="hybridMultilevel"/>
    <w:tmpl w:val="7ADA7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666DB8"/>
    <w:multiLevelType w:val="hybridMultilevel"/>
    <w:tmpl w:val="2144A20E"/>
    <w:lvl w:ilvl="0" w:tplc="6F78F218">
      <w:start w:val="1"/>
      <w:numFmt w:val="bullet"/>
      <w:pStyle w:val="Bullet2"/>
      <w:lvlText w:val=""/>
      <w:lvlJc w:val="left"/>
      <w:pPr>
        <w:ind w:left="1080" w:hanging="360"/>
      </w:pPr>
      <w:rPr>
        <w:rFonts w:ascii="Wingdings" w:hAnsi="Wingdings" w:hint="default"/>
        <w:b w:val="0"/>
        <w:i w:val="0"/>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hint="default"/>
      </w:rPr>
    </w:lvl>
    <w:lvl w:ilvl="8" w:tplc="04090005">
      <w:start w:val="1"/>
      <w:numFmt w:val="bullet"/>
      <w:lvlText w:val=""/>
      <w:lvlJc w:val="left"/>
      <w:pPr>
        <w:ind w:left="7200" w:hanging="360"/>
      </w:pPr>
      <w:rPr>
        <w:rFonts w:ascii="Wingdings" w:hAnsi="Wingdings" w:hint="default"/>
      </w:rPr>
    </w:lvl>
  </w:abstractNum>
  <w:abstractNum w:abstractNumId="3">
    <w:nsid w:val="119F26C6"/>
    <w:multiLevelType w:val="hybridMultilevel"/>
    <w:tmpl w:val="54C8E3AC"/>
    <w:lvl w:ilvl="0" w:tplc="2946A974">
      <w:start w:val="1"/>
      <w:numFmt w:val="bullet"/>
      <w:pStyle w:val="Instructions"/>
      <w:lvlText w:val=""/>
      <w:lvlJc w:val="left"/>
      <w:pPr>
        <w:tabs>
          <w:tab w:val="num" w:pos="360"/>
        </w:tabs>
        <w:ind w:left="360" w:hanging="360"/>
      </w:pPr>
      <w:rPr>
        <w:rFonts w:ascii="Webdings" w:hAnsi="Webdings" w:hint="default"/>
        <w:sz w:val="32"/>
      </w:rPr>
    </w:lvl>
    <w:lvl w:ilvl="1" w:tplc="04250003">
      <w:start w:val="1"/>
      <w:numFmt w:val="bullet"/>
      <w:lvlText w:val="o"/>
      <w:lvlJc w:val="left"/>
      <w:pPr>
        <w:tabs>
          <w:tab w:val="num" w:pos="1440"/>
        </w:tabs>
        <w:ind w:left="1440" w:hanging="360"/>
      </w:pPr>
      <w:rPr>
        <w:rFonts w:ascii="Courier New" w:hAnsi="Courier New" w:hint="default"/>
      </w:rPr>
    </w:lvl>
    <w:lvl w:ilvl="2" w:tplc="04250005">
      <w:start w:val="1"/>
      <w:numFmt w:val="bullet"/>
      <w:lvlText w:val=""/>
      <w:lvlJc w:val="left"/>
      <w:pPr>
        <w:tabs>
          <w:tab w:val="num" w:pos="2160"/>
        </w:tabs>
        <w:ind w:left="2160" w:hanging="360"/>
      </w:pPr>
      <w:rPr>
        <w:rFonts w:ascii="Wingdings" w:hAnsi="Wingdings" w:hint="default"/>
      </w:rPr>
    </w:lvl>
    <w:lvl w:ilvl="3" w:tplc="04250001">
      <w:start w:val="1"/>
      <w:numFmt w:val="bullet"/>
      <w:lvlText w:val=""/>
      <w:lvlJc w:val="left"/>
      <w:pPr>
        <w:tabs>
          <w:tab w:val="num" w:pos="2880"/>
        </w:tabs>
        <w:ind w:left="2880" w:hanging="360"/>
      </w:pPr>
      <w:rPr>
        <w:rFonts w:ascii="Symbol" w:hAnsi="Symbol" w:hint="default"/>
      </w:rPr>
    </w:lvl>
    <w:lvl w:ilvl="4" w:tplc="04250003">
      <w:start w:val="1"/>
      <w:numFmt w:val="bullet"/>
      <w:lvlText w:val="o"/>
      <w:lvlJc w:val="left"/>
      <w:pPr>
        <w:tabs>
          <w:tab w:val="num" w:pos="3600"/>
        </w:tabs>
        <w:ind w:left="3600" w:hanging="360"/>
      </w:pPr>
      <w:rPr>
        <w:rFonts w:ascii="Courier New" w:hAnsi="Courier New" w:hint="default"/>
      </w:rPr>
    </w:lvl>
    <w:lvl w:ilvl="5" w:tplc="04250005">
      <w:start w:val="1"/>
      <w:numFmt w:val="bullet"/>
      <w:lvlText w:val=""/>
      <w:lvlJc w:val="left"/>
      <w:pPr>
        <w:tabs>
          <w:tab w:val="num" w:pos="4320"/>
        </w:tabs>
        <w:ind w:left="4320" w:hanging="360"/>
      </w:pPr>
      <w:rPr>
        <w:rFonts w:ascii="Wingdings" w:hAnsi="Wingdings" w:hint="default"/>
      </w:rPr>
    </w:lvl>
    <w:lvl w:ilvl="6" w:tplc="04250001">
      <w:start w:val="1"/>
      <w:numFmt w:val="bullet"/>
      <w:lvlText w:val=""/>
      <w:lvlJc w:val="left"/>
      <w:pPr>
        <w:tabs>
          <w:tab w:val="num" w:pos="5040"/>
        </w:tabs>
        <w:ind w:left="5040" w:hanging="360"/>
      </w:pPr>
      <w:rPr>
        <w:rFonts w:ascii="Symbol" w:hAnsi="Symbol" w:hint="default"/>
      </w:rPr>
    </w:lvl>
    <w:lvl w:ilvl="7" w:tplc="04250003">
      <w:start w:val="1"/>
      <w:numFmt w:val="bullet"/>
      <w:lvlText w:val="o"/>
      <w:lvlJc w:val="left"/>
      <w:pPr>
        <w:tabs>
          <w:tab w:val="num" w:pos="5760"/>
        </w:tabs>
        <w:ind w:left="5760" w:hanging="360"/>
      </w:pPr>
      <w:rPr>
        <w:rFonts w:ascii="Courier New" w:hAnsi="Courier New" w:hint="default"/>
      </w:rPr>
    </w:lvl>
    <w:lvl w:ilvl="8" w:tplc="04250005">
      <w:start w:val="1"/>
      <w:numFmt w:val="bullet"/>
      <w:lvlText w:val=""/>
      <w:lvlJc w:val="left"/>
      <w:pPr>
        <w:tabs>
          <w:tab w:val="num" w:pos="6480"/>
        </w:tabs>
        <w:ind w:left="6480" w:hanging="360"/>
      </w:pPr>
      <w:rPr>
        <w:rFonts w:ascii="Wingdings" w:hAnsi="Wingdings" w:hint="default"/>
      </w:rPr>
    </w:lvl>
  </w:abstractNum>
  <w:abstractNum w:abstractNumId="4">
    <w:nsid w:val="128F2FFA"/>
    <w:multiLevelType w:val="hybridMultilevel"/>
    <w:tmpl w:val="770446DC"/>
    <w:lvl w:ilvl="0" w:tplc="D14A8934">
      <w:start w:val="1"/>
      <w:numFmt w:val="decimal"/>
      <w:pStyle w:val="numbers"/>
      <w:lvlText w:val="%1."/>
      <w:lvlJc w:val="left"/>
      <w:pPr>
        <w:ind w:left="360" w:hanging="360"/>
      </w:pPr>
      <w:rPr>
        <w:rFonts w:cs="Times New Roman"/>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start w:val="1"/>
      <w:numFmt w:val="lowerLetter"/>
      <w:lvlText w:val="%5."/>
      <w:lvlJc w:val="left"/>
      <w:pPr>
        <w:ind w:left="3240" w:hanging="360"/>
      </w:pPr>
      <w:rPr>
        <w:rFonts w:cs="Times New Roman"/>
      </w:rPr>
    </w:lvl>
    <w:lvl w:ilvl="5" w:tplc="0409001B">
      <w:start w:val="1"/>
      <w:numFmt w:val="lowerRoman"/>
      <w:lvlText w:val="%6."/>
      <w:lvlJc w:val="right"/>
      <w:pPr>
        <w:ind w:left="3960" w:hanging="180"/>
      </w:pPr>
      <w:rPr>
        <w:rFonts w:cs="Times New Roman"/>
      </w:rPr>
    </w:lvl>
    <w:lvl w:ilvl="6" w:tplc="0409000F">
      <w:start w:val="1"/>
      <w:numFmt w:val="decimal"/>
      <w:lvlText w:val="%7."/>
      <w:lvlJc w:val="left"/>
      <w:pPr>
        <w:ind w:left="4680" w:hanging="360"/>
      </w:pPr>
      <w:rPr>
        <w:rFonts w:cs="Times New Roman"/>
      </w:rPr>
    </w:lvl>
    <w:lvl w:ilvl="7" w:tplc="04090019">
      <w:start w:val="1"/>
      <w:numFmt w:val="lowerLetter"/>
      <w:lvlText w:val="%8."/>
      <w:lvlJc w:val="left"/>
      <w:pPr>
        <w:ind w:left="5400" w:hanging="360"/>
      </w:pPr>
      <w:rPr>
        <w:rFonts w:cs="Times New Roman"/>
      </w:rPr>
    </w:lvl>
    <w:lvl w:ilvl="8" w:tplc="0409001B">
      <w:start w:val="1"/>
      <w:numFmt w:val="lowerRoman"/>
      <w:lvlText w:val="%9."/>
      <w:lvlJc w:val="right"/>
      <w:pPr>
        <w:ind w:left="6120" w:hanging="180"/>
      </w:pPr>
      <w:rPr>
        <w:rFonts w:cs="Times New Roman"/>
      </w:rPr>
    </w:lvl>
  </w:abstractNum>
  <w:abstractNum w:abstractNumId="5">
    <w:nsid w:val="14524213"/>
    <w:multiLevelType w:val="multilevel"/>
    <w:tmpl w:val="29DC3D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1A864BDB"/>
    <w:multiLevelType w:val="hybridMultilevel"/>
    <w:tmpl w:val="CD2A6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C64A97"/>
    <w:multiLevelType w:val="hybridMultilevel"/>
    <w:tmpl w:val="982E8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411365"/>
    <w:multiLevelType w:val="multilevel"/>
    <w:tmpl w:val="566277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nsid w:val="21236F96"/>
    <w:multiLevelType w:val="hybridMultilevel"/>
    <w:tmpl w:val="FB6CF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0B0806"/>
    <w:multiLevelType w:val="hybridMultilevel"/>
    <w:tmpl w:val="F44CB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EE33FA"/>
    <w:multiLevelType w:val="hybridMultilevel"/>
    <w:tmpl w:val="55E0CAF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nsid w:val="3C6C3AE3"/>
    <w:multiLevelType w:val="hybridMultilevel"/>
    <w:tmpl w:val="94423D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373D66"/>
    <w:multiLevelType w:val="hybridMultilevel"/>
    <w:tmpl w:val="61545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0D852CE"/>
    <w:multiLevelType w:val="hybridMultilevel"/>
    <w:tmpl w:val="49D853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76E05B1"/>
    <w:multiLevelType w:val="hybridMultilevel"/>
    <w:tmpl w:val="432A0228"/>
    <w:lvl w:ilvl="0" w:tplc="08CCD8A8">
      <w:start w:val="19"/>
      <w:numFmt w:val="bullet"/>
      <w:lvlText w:val=""/>
      <w:lvlJc w:val="left"/>
      <w:pPr>
        <w:ind w:left="1211" w:hanging="360"/>
      </w:pPr>
      <w:rPr>
        <w:rFonts w:ascii="Symbol" w:eastAsia="Times New Roman" w:hAnsi="Symbol" w:cs="Tahoma"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6">
    <w:nsid w:val="54D66770"/>
    <w:multiLevelType w:val="multilevel"/>
    <w:tmpl w:val="DD42D0D2"/>
    <w:styleLink w:val="Numbers0"/>
    <w:lvl w:ilvl="0">
      <w:start w:val="1"/>
      <w:numFmt w:val="decimal"/>
      <w:lvlText w:val="%1."/>
      <w:lvlJc w:val="left"/>
      <w:pPr>
        <w:tabs>
          <w:tab w:val="num" w:pos="420"/>
        </w:tabs>
        <w:ind w:left="420" w:hanging="420"/>
      </w:pPr>
      <w:rPr>
        <w:rFonts w:cs="Times New Roman" w:hint="default"/>
        <w:b w:val="0"/>
        <w:bCs w:val="0"/>
        <w:i w:val="0"/>
        <w:iCs w:val="0"/>
        <w:sz w:val="20"/>
      </w:rPr>
    </w:lvl>
    <w:lvl w:ilvl="1">
      <w:start w:val="1"/>
      <w:numFmt w:val="decimal"/>
      <w:lvlText w:val="%1.%2."/>
      <w:lvlJc w:val="left"/>
      <w:pPr>
        <w:tabs>
          <w:tab w:val="num" w:pos="994"/>
        </w:tabs>
        <w:ind w:left="994" w:hanging="576"/>
      </w:pPr>
      <w:rPr>
        <w:rFonts w:cs="Times New Roman" w:hint="default"/>
      </w:rPr>
    </w:lvl>
    <w:lvl w:ilvl="2">
      <w:start w:val="1"/>
      <w:numFmt w:val="decimal"/>
      <w:lvlText w:val="%1.%2.%3."/>
      <w:lvlJc w:val="left"/>
      <w:pPr>
        <w:tabs>
          <w:tab w:val="num" w:pos="1138"/>
        </w:tabs>
        <w:ind w:left="1138" w:hanging="720"/>
      </w:pPr>
      <w:rPr>
        <w:rFonts w:cs="Times New Roman" w:hint="default"/>
      </w:rPr>
    </w:lvl>
    <w:lvl w:ilvl="3">
      <w:start w:val="1"/>
      <w:numFmt w:val="decimal"/>
      <w:lvlText w:val="%1.%2.%3.%4"/>
      <w:lvlJc w:val="left"/>
      <w:pPr>
        <w:tabs>
          <w:tab w:val="num" w:pos="1282"/>
        </w:tabs>
        <w:ind w:left="1282" w:hanging="864"/>
      </w:pPr>
      <w:rPr>
        <w:rFonts w:cs="Times New Roman" w:hint="default"/>
      </w:rPr>
    </w:lvl>
    <w:lvl w:ilvl="4">
      <w:start w:val="1"/>
      <w:numFmt w:val="decimal"/>
      <w:lvlText w:val="%1.%2.%3.%4.%5"/>
      <w:lvlJc w:val="left"/>
      <w:pPr>
        <w:tabs>
          <w:tab w:val="num" w:pos="1426"/>
        </w:tabs>
        <w:ind w:left="1426" w:hanging="1008"/>
      </w:pPr>
      <w:rPr>
        <w:rFonts w:cs="Times New Roman" w:hint="default"/>
      </w:rPr>
    </w:lvl>
    <w:lvl w:ilvl="5">
      <w:start w:val="1"/>
      <w:numFmt w:val="decimal"/>
      <w:lvlText w:val="%1.%2.%3.%4.%5.%6"/>
      <w:lvlJc w:val="left"/>
      <w:pPr>
        <w:tabs>
          <w:tab w:val="num" w:pos="1570"/>
        </w:tabs>
        <w:ind w:left="1570" w:hanging="1152"/>
      </w:pPr>
      <w:rPr>
        <w:rFonts w:cs="Times New Roman" w:hint="default"/>
      </w:rPr>
    </w:lvl>
    <w:lvl w:ilvl="6">
      <w:start w:val="1"/>
      <w:numFmt w:val="decimal"/>
      <w:lvlText w:val="%1.%2.%3.%4.%5.%6.%7"/>
      <w:lvlJc w:val="left"/>
      <w:pPr>
        <w:tabs>
          <w:tab w:val="num" w:pos="1714"/>
        </w:tabs>
        <w:ind w:left="1714" w:hanging="1296"/>
      </w:pPr>
      <w:rPr>
        <w:rFonts w:cs="Times New Roman" w:hint="default"/>
      </w:rPr>
    </w:lvl>
    <w:lvl w:ilvl="7">
      <w:start w:val="1"/>
      <w:numFmt w:val="decimal"/>
      <w:lvlText w:val="%1.%2.%3.%4.%5.%6.%7.%8"/>
      <w:lvlJc w:val="left"/>
      <w:pPr>
        <w:tabs>
          <w:tab w:val="num" w:pos="1858"/>
        </w:tabs>
        <w:ind w:left="1858" w:hanging="1440"/>
      </w:pPr>
      <w:rPr>
        <w:rFonts w:cs="Times New Roman" w:hint="default"/>
      </w:rPr>
    </w:lvl>
    <w:lvl w:ilvl="8">
      <w:start w:val="1"/>
      <w:numFmt w:val="decimal"/>
      <w:lvlText w:val="%1.%2.%3.%4.%5.%6.%7.%8.%9"/>
      <w:lvlJc w:val="left"/>
      <w:pPr>
        <w:tabs>
          <w:tab w:val="num" w:pos="2002"/>
        </w:tabs>
        <w:ind w:left="2002" w:hanging="1584"/>
      </w:pPr>
      <w:rPr>
        <w:rFonts w:cs="Times New Roman" w:hint="default"/>
      </w:rPr>
    </w:lvl>
  </w:abstractNum>
  <w:abstractNum w:abstractNumId="17">
    <w:nsid w:val="55C9428B"/>
    <w:multiLevelType w:val="multilevel"/>
    <w:tmpl w:val="E012CEE0"/>
    <w:styleLink w:val="Numberedbullet"/>
    <w:lvl w:ilvl="0">
      <w:start w:val="1"/>
      <w:numFmt w:val="bullet"/>
      <w:lvlText w:val=""/>
      <w:lvlJc w:val="left"/>
      <w:pPr>
        <w:tabs>
          <w:tab w:val="num" w:pos="839"/>
        </w:tabs>
        <w:ind w:left="839" w:hanging="419"/>
      </w:pPr>
      <w:rPr>
        <w:rFonts w:ascii="Wingdings" w:hAnsi="Wingdings" w:hint="default"/>
        <w:b w:val="0"/>
        <w:i w:val="0"/>
        <w:sz w:val="20"/>
      </w:rPr>
    </w:lvl>
    <w:lvl w:ilvl="1">
      <w:start w:val="1"/>
      <w:numFmt w:val="bullet"/>
      <w:lvlText w:val=""/>
      <w:lvlJc w:val="left"/>
      <w:pPr>
        <w:tabs>
          <w:tab w:val="num" w:pos="1259"/>
        </w:tabs>
        <w:ind w:left="1259" w:hanging="420"/>
      </w:pPr>
      <w:rPr>
        <w:rFonts w:ascii="Wingdings" w:hAnsi="Wingdings" w:hint="default"/>
        <w:b w:val="0"/>
        <w:i w:val="0"/>
        <w:sz w:val="20"/>
      </w:rPr>
    </w:lvl>
    <w:lvl w:ilvl="2">
      <w:start w:val="1"/>
      <w:numFmt w:val="bullet"/>
      <w:lvlText w:val=""/>
      <w:lvlJc w:val="left"/>
      <w:pPr>
        <w:tabs>
          <w:tab w:val="num" w:pos="1701"/>
        </w:tabs>
        <w:ind w:left="1701" w:hanging="23"/>
      </w:pPr>
      <w:rPr>
        <w:rFonts w:ascii="Wingdings" w:hAnsi="Wingdings" w:hint="default"/>
        <w:b w:val="0"/>
        <w:i w:val="0"/>
        <w:sz w:val="20"/>
      </w:rPr>
    </w:lvl>
    <w:lvl w:ilvl="3">
      <w:start w:val="1"/>
      <w:numFmt w:val="bullet"/>
      <w:lvlText w:val=""/>
      <w:lvlJc w:val="left"/>
      <w:pPr>
        <w:tabs>
          <w:tab w:val="num" w:pos="2938"/>
        </w:tabs>
        <w:ind w:left="2938" w:hanging="360"/>
      </w:pPr>
      <w:rPr>
        <w:rFonts w:ascii="Symbol" w:hAnsi="Symbol" w:hint="default"/>
        <w:b w:val="0"/>
        <w:i w:val="0"/>
        <w:sz w:val="20"/>
      </w:rPr>
    </w:lvl>
    <w:lvl w:ilvl="4">
      <w:start w:val="1"/>
      <w:numFmt w:val="bullet"/>
      <w:lvlText w:val="o"/>
      <w:lvlJc w:val="left"/>
      <w:pPr>
        <w:tabs>
          <w:tab w:val="num" w:pos="3658"/>
        </w:tabs>
        <w:ind w:left="3658" w:hanging="360"/>
      </w:pPr>
      <w:rPr>
        <w:rFonts w:ascii="Courier New" w:hAnsi="Courier New" w:hint="default"/>
      </w:rPr>
    </w:lvl>
    <w:lvl w:ilvl="5">
      <w:start w:val="1"/>
      <w:numFmt w:val="bullet"/>
      <w:lvlText w:val=""/>
      <w:lvlJc w:val="left"/>
      <w:pPr>
        <w:tabs>
          <w:tab w:val="num" w:pos="4378"/>
        </w:tabs>
        <w:ind w:left="4378" w:hanging="360"/>
      </w:pPr>
      <w:rPr>
        <w:rFonts w:ascii="Wingdings" w:hAnsi="Wingdings" w:hint="default"/>
      </w:rPr>
    </w:lvl>
    <w:lvl w:ilvl="6">
      <w:start w:val="1"/>
      <w:numFmt w:val="bullet"/>
      <w:lvlText w:val=""/>
      <w:lvlJc w:val="left"/>
      <w:pPr>
        <w:tabs>
          <w:tab w:val="num" w:pos="5098"/>
        </w:tabs>
        <w:ind w:left="5098" w:hanging="360"/>
      </w:pPr>
      <w:rPr>
        <w:rFonts w:ascii="Symbol" w:hAnsi="Symbol" w:hint="default"/>
      </w:rPr>
    </w:lvl>
    <w:lvl w:ilvl="7">
      <w:start w:val="1"/>
      <w:numFmt w:val="bullet"/>
      <w:lvlText w:val="o"/>
      <w:lvlJc w:val="left"/>
      <w:pPr>
        <w:tabs>
          <w:tab w:val="num" w:pos="5818"/>
        </w:tabs>
        <w:ind w:left="5818" w:hanging="360"/>
      </w:pPr>
      <w:rPr>
        <w:rFonts w:ascii="Courier New" w:hAnsi="Courier New" w:hint="default"/>
      </w:rPr>
    </w:lvl>
    <w:lvl w:ilvl="8">
      <w:start w:val="1"/>
      <w:numFmt w:val="bullet"/>
      <w:lvlText w:val=""/>
      <w:lvlJc w:val="left"/>
      <w:pPr>
        <w:tabs>
          <w:tab w:val="num" w:pos="6538"/>
        </w:tabs>
        <w:ind w:left="6538" w:hanging="360"/>
      </w:pPr>
      <w:rPr>
        <w:rFonts w:ascii="Wingdings" w:hAnsi="Wingdings" w:hint="default"/>
      </w:rPr>
    </w:lvl>
  </w:abstractNum>
  <w:abstractNum w:abstractNumId="18">
    <w:nsid w:val="57ED5D61"/>
    <w:multiLevelType w:val="multilevel"/>
    <w:tmpl w:val="41CA41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nsid w:val="58185756"/>
    <w:multiLevelType w:val="hybridMultilevel"/>
    <w:tmpl w:val="0A6E821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nsid w:val="5EF5345A"/>
    <w:multiLevelType w:val="hybridMultilevel"/>
    <w:tmpl w:val="390E3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06F47E8"/>
    <w:multiLevelType w:val="hybridMultilevel"/>
    <w:tmpl w:val="F5904904"/>
    <w:lvl w:ilvl="0" w:tplc="0BEA66AA">
      <w:numFmt w:val="bullet"/>
      <w:lvlText w:val=""/>
      <w:lvlJc w:val="left"/>
      <w:pPr>
        <w:ind w:left="720" w:hanging="360"/>
      </w:pPr>
      <w:rPr>
        <w:rFonts w:ascii="Wingdings" w:eastAsia="Times New Roman" w:hAnsi="Wingdings"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1B77861"/>
    <w:multiLevelType w:val="hybridMultilevel"/>
    <w:tmpl w:val="C394B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4CC3BB3"/>
    <w:multiLevelType w:val="hybridMultilevel"/>
    <w:tmpl w:val="7096CD7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nsid w:val="66686849"/>
    <w:multiLevelType w:val="multilevel"/>
    <w:tmpl w:val="AAEEE942"/>
    <w:styleLink w:val="Bulleted"/>
    <w:lvl w:ilvl="0">
      <w:start w:val="1"/>
      <w:numFmt w:val="bullet"/>
      <w:lvlText w:val=""/>
      <w:lvlJc w:val="left"/>
      <w:pPr>
        <w:tabs>
          <w:tab w:val="num" w:pos="454"/>
        </w:tabs>
        <w:ind w:left="454" w:hanging="454"/>
      </w:pPr>
      <w:rPr>
        <w:rFonts w:ascii="Wingdings" w:hAnsi="Wingdings" w:hint="default"/>
        <w:b w:val="0"/>
        <w:i w:val="0"/>
        <w:sz w:val="20"/>
      </w:rPr>
    </w:lvl>
    <w:lvl w:ilvl="1">
      <w:start w:val="1"/>
      <w:numFmt w:val="bullet"/>
      <w:lvlText w:val=""/>
      <w:lvlJc w:val="left"/>
      <w:pPr>
        <w:tabs>
          <w:tab w:val="num" w:pos="851"/>
        </w:tabs>
        <w:ind w:left="851" w:hanging="397"/>
      </w:pPr>
      <w:rPr>
        <w:rFonts w:ascii="Wingdings" w:hAnsi="Wingdings" w:hint="default"/>
        <w:b w:val="0"/>
        <w:i w:val="0"/>
        <w:sz w:val="20"/>
      </w:rPr>
    </w:lvl>
    <w:lvl w:ilvl="2">
      <w:start w:val="1"/>
      <w:numFmt w:val="bullet"/>
      <w:lvlText w:val=""/>
      <w:lvlJc w:val="left"/>
      <w:pPr>
        <w:tabs>
          <w:tab w:val="num" w:pos="1304"/>
        </w:tabs>
        <w:ind w:left="1304" w:hanging="453"/>
      </w:pPr>
      <w:rPr>
        <w:rFonts w:ascii="Wingdings" w:hAnsi="Wingdings" w:hint="default"/>
        <w:b w:val="0"/>
        <w:i w:val="0"/>
        <w:sz w:val="20"/>
      </w:rPr>
    </w:lvl>
    <w:lvl w:ilvl="3">
      <w:start w:val="1"/>
      <w:numFmt w:val="bullet"/>
      <w:lvlText w:val=""/>
      <w:lvlJc w:val="left"/>
      <w:pPr>
        <w:tabs>
          <w:tab w:val="num" w:pos="2938"/>
        </w:tabs>
        <w:ind w:left="2938" w:hanging="360"/>
      </w:pPr>
      <w:rPr>
        <w:rFonts w:ascii="Symbol" w:hAnsi="Symbol" w:hint="default"/>
        <w:b w:val="0"/>
        <w:i w:val="0"/>
        <w:sz w:val="20"/>
      </w:rPr>
    </w:lvl>
    <w:lvl w:ilvl="4">
      <w:start w:val="1"/>
      <w:numFmt w:val="bullet"/>
      <w:lvlText w:val="o"/>
      <w:lvlJc w:val="left"/>
      <w:pPr>
        <w:tabs>
          <w:tab w:val="num" w:pos="3658"/>
        </w:tabs>
        <w:ind w:left="3658" w:hanging="360"/>
      </w:pPr>
      <w:rPr>
        <w:rFonts w:ascii="Courier New" w:hAnsi="Courier New" w:hint="default"/>
      </w:rPr>
    </w:lvl>
    <w:lvl w:ilvl="5">
      <w:start w:val="1"/>
      <w:numFmt w:val="bullet"/>
      <w:lvlText w:val=""/>
      <w:lvlJc w:val="left"/>
      <w:pPr>
        <w:tabs>
          <w:tab w:val="num" w:pos="4378"/>
        </w:tabs>
        <w:ind w:left="4378" w:hanging="360"/>
      </w:pPr>
      <w:rPr>
        <w:rFonts w:ascii="Wingdings" w:hAnsi="Wingdings" w:hint="default"/>
      </w:rPr>
    </w:lvl>
    <w:lvl w:ilvl="6">
      <w:start w:val="1"/>
      <w:numFmt w:val="bullet"/>
      <w:lvlText w:val=""/>
      <w:lvlJc w:val="left"/>
      <w:pPr>
        <w:tabs>
          <w:tab w:val="num" w:pos="5098"/>
        </w:tabs>
        <w:ind w:left="5098" w:hanging="360"/>
      </w:pPr>
      <w:rPr>
        <w:rFonts w:ascii="Symbol" w:hAnsi="Symbol" w:hint="default"/>
      </w:rPr>
    </w:lvl>
    <w:lvl w:ilvl="7">
      <w:start w:val="1"/>
      <w:numFmt w:val="bullet"/>
      <w:lvlText w:val="o"/>
      <w:lvlJc w:val="left"/>
      <w:pPr>
        <w:tabs>
          <w:tab w:val="num" w:pos="5818"/>
        </w:tabs>
        <w:ind w:left="5818" w:hanging="360"/>
      </w:pPr>
      <w:rPr>
        <w:rFonts w:ascii="Courier New" w:hAnsi="Courier New" w:hint="default"/>
      </w:rPr>
    </w:lvl>
    <w:lvl w:ilvl="8">
      <w:start w:val="1"/>
      <w:numFmt w:val="bullet"/>
      <w:lvlText w:val=""/>
      <w:lvlJc w:val="left"/>
      <w:pPr>
        <w:tabs>
          <w:tab w:val="num" w:pos="6538"/>
        </w:tabs>
        <w:ind w:left="6538" w:hanging="360"/>
      </w:pPr>
      <w:rPr>
        <w:rFonts w:ascii="Wingdings" w:hAnsi="Wingdings" w:hint="default"/>
      </w:rPr>
    </w:lvl>
  </w:abstractNum>
  <w:abstractNum w:abstractNumId="25">
    <w:nsid w:val="6BC53246"/>
    <w:multiLevelType w:val="hybridMultilevel"/>
    <w:tmpl w:val="77E4F1AA"/>
    <w:lvl w:ilvl="0" w:tplc="C99E6512">
      <w:start w:val="1"/>
      <w:numFmt w:val="bullet"/>
      <w:pStyle w:val="Bullet1"/>
      <w:lvlText w:val=""/>
      <w:lvlJc w:val="left"/>
      <w:pPr>
        <w:ind w:left="360" w:hanging="360"/>
      </w:pPr>
      <w:rPr>
        <w:rFonts w:ascii="Wingdings" w:hAnsi="Wingdings" w:hint="default"/>
        <w:b w:val="0"/>
        <w:i w:val="0"/>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6D94238E"/>
    <w:multiLevelType w:val="hybridMultilevel"/>
    <w:tmpl w:val="7D00F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0F770EA"/>
    <w:multiLevelType w:val="hybridMultilevel"/>
    <w:tmpl w:val="31445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CA237E5"/>
    <w:multiLevelType w:val="hybridMultilevel"/>
    <w:tmpl w:val="1B1A0DE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3"/>
  </w:num>
  <w:num w:numId="2">
    <w:abstractNumId w:val="24"/>
  </w:num>
  <w:num w:numId="3">
    <w:abstractNumId w:val="16"/>
  </w:num>
  <w:num w:numId="4">
    <w:abstractNumId w:val="17"/>
  </w:num>
  <w:num w:numId="5">
    <w:abstractNumId w:val="25"/>
  </w:num>
  <w:num w:numId="6">
    <w:abstractNumId w:val="2"/>
  </w:num>
  <w:num w:numId="7">
    <w:abstractNumId w:val="4"/>
  </w:num>
  <w:num w:numId="8">
    <w:abstractNumId w:val="12"/>
  </w:num>
  <w:num w:numId="9">
    <w:abstractNumId w:val="27"/>
  </w:num>
  <w:num w:numId="10">
    <w:abstractNumId w:val="13"/>
  </w:num>
  <w:num w:numId="11">
    <w:abstractNumId w:val="9"/>
  </w:num>
  <w:num w:numId="12">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6"/>
  </w:num>
  <w:num w:numId="16">
    <w:abstractNumId w:val="7"/>
  </w:num>
  <w:num w:numId="17">
    <w:abstractNumId w:val="22"/>
  </w:num>
  <w:num w:numId="18">
    <w:abstractNumId w:val="0"/>
  </w:num>
  <w:num w:numId="19">
    <w:abstractNumId w:val="14"/>
  </w:num>
  <w:num w:numId="20">
    <w:abstractNumId w:val="15"/>
  </w:num>
  <w:num w:numId="21">
    <w:abstractNumId w:val="20"/>
  </w:num>
  <w:num w:numId="22">
    <w:abstractNumId w:val="1"/>
  </w:num>
  <w:num w:numId="23">
    <w:abstractNumId w:val="6"/>
  </w:num>
  <w:num w:numId="24">
    <w:abstractNumId w:val="10"/>
  </w:num>
  <w:num w:numId="25">
    <w:abstractNumId w:val="21"/>
  </w:num>
  <w:num w:numId="26">
    <w:abstractNumId w:val="19"/>
  </w:num>
  <w:num w:numId="27">
    <w:abstractNumId w:val="23"/>
  </w:num>
  <w:num w:numId="28">
    <w:abstractNumId w:val="11"/>
  </w:num>
  <w:num w:numId="29">
    <w:abstractNumId w:val="2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4985"/>
    <w:rsid w:val="0000217D"/>
    <w:rsid w:val="00002391"/>
    <w:rsid w:val="00003035"/>
    <w:rsid w:val="0000369F"/>
    <w:rsid w:val="00003B91"/>
    <w:rsid w:val="00003F27"/>
    <w:rsid w:val="0000415A"/>
    <w:rsid w:val="000043EE"/>
    <w:rsid w:val="00004B8E"/>
    <w:rsid w:val="00004C7F"/>
    <w:rsid w:val="00005A4F"/>
    <w:rsid w:val="00006419"/>
    <w:rsid w:val="00007549"/>
    <w:rsid w:val="000076BF"/>
    <w:rsid w:val="00011347"/>
    <w:rsid w:val="000116FA"/>
    <w:rsid w:val="00012ECE"/>
    <w:rsid w:val="00012FD3"/>
    <w:rsid w:val="000134B8"/>
    <w:rsid w:val="000136BF"/>
    <w:rsid w:val="00013B8D"/>
    <w:rsid w:val="00013CD4"/>
    <w:rsid w:val="00014F05"/>
    <w:rsid w:val="0001575C"/>
    <w:rsid w:val="000164C6"/>
    <w:rsid w:val="00016BDA"/>
    <w:rsid w:val="0001716E"/>
    <w:rsid w:val="00020121"/>
    <w:rsid w:val="000202A2"/>
    <w:rsid w:val="00020E27"/>
    <w:rsid w:val="000210D2"/>
    <w:rsid w:val="00022CB1"/>
    <w:rsid w:val="00022DED"/>
    <w:rsid w:val="00023208"/>
    <w:rsid w:val="000236C3"/>
    <w:rsid w:val="00024066"/>
    <w:rsid w:val="00024846"/>
    <w:rsid w:val="000248D4"/>
    <w:rsid w:val="00024E64"/>
    <w:rsid w:val="0002569F"/>
    <w:rsid w:val="00025B0A"/>
    <w:rsid w:val="00025B5E"/>
    <w:rsid w:val="000260C3"/>
    <w:rsid w:val="000268D8"/>
    <w:rsid w:val="00026BC4"/>
    <w:rsid w:val="00027724"/>
    <w:rsid w:val="00027854"/>
    <w:rsid w:val="0002794B"/>
    <w:rsid w:val="00030068"/>
    <w:rsid w:val="000306A0"/>
    <w:rsid w:val="00031792"/>
    <w:rsid w:val="00031A5F"/>
    <w:rsid w:val="00033E26"/>
    <w:rsid w:val="0003429A"/>
    <w:rsid w:val="00035595"/>
    <w:rsid w:val="000355A0"/>
    <w:rsid w:val="000358AC"/>
    <w:rsid w:val="000362DE"/>
    <w:rsid w:val="0003635F"/>
    <w:rsid w:val="0003663A"/>
    <w:rsid w:val="00036643"/>
    <w:rsid w:val="00036A1D"/>
    <w:rsid w:val="00036CCF"/>
    <w:rsid w:val="0003712F"/>
    <w:rsid w:val="00040449"/>
    <w:rsid w:val="000406DD"/>
    <w:rsid w:val="00040B09"/>
    <w:rsid w:val="0004110F"/>
    <w:rsid w:val="000415C0"/>
    <w:rsid w:val="00042208"/>
    <w:rsid w:val="00042C0E"/>
    <w:rsid w:val="00043A1D"/>
    <w:rsid w:val="00043E6B"/>
    <w:rsid w:val="000442D1"/>
    <w:rsid w:val="00044B17"/>
    <w:rsid w:val="00045526"/>
    <w:rsid w:val="00045B7A"/>
    <w:rsid w:val="0004631F"/>
    <w:rsid w:val="000466A5"/>
    <w:rsid w:val="000469CE"/>
    <w:rsid w:val="00046CD3"/>
    <w:rsid w:val="00047E47"/>
    <w:rsid w:val="00050377"/>
    <w:rsid w:val="0005041D"/>
    <w:rsid w:val="000505D1"/>
    <w:rsid w:val="00050731"/>
    <w:rsid w:val="00050FDB"/>
    <w:rsid w:val="00051413"/>
    <w:rsid w:val="00051782"/>
    <w:rsid w:val="00052E3D"/>
    <w:rsid w:val="000540FC"/>
    <w:rsid w:val="00054153"/>
    <w:rsid w:val="0005423C"/>
    <w:rsid w:val="00055428"/>
    <w:rsid w:val="00055C2F"/>
    <w:rsid w:val="00055D3A"/>
    <w:rsid w:val="000563F5"/>
    <w:rsid w:val="00056578"/>
    <w:rsid w:val="00056EF7"/>
    <w:rsid w:val="0005772B"/>
    <w:rsid w:val="000577C8"/>
    <w:rsid w:val="00060A84"/>
    <w:rsid w:val="00060DCB"/>
    <w:rsid w:val="00061514"/>
    <w:rsid w:val="00061B64"/>
    <w:rsid w:val="00061F27"/>
    <w:rsid w:val="00061F9B"/>
    <w:rsid w:val="00062D2C"/>
    <w:rsid w:val="00063283"/>
    <w:rsid w:val="00063F19"/>
    <w:rsid w:val="00066CFE"/>
    <w:rsid w:val="00067513"/>
    <w:rsid w:val="00067962"/>
    <w:rsid w:val="0007012B"/>
    <w:rsid w:val="000703E0"/>
    <w:rsid w:val="000718BB"/>
    <w:rsid w:val="00071A86"/>
    <w:rsid w:val="00071D44"/>
    <w:rsid w:val="0007244A"/>
    <w:rsid w:val="000731F4"/>
    <w:rsid w:val="000736EE"/>
    <w:rsid w:val="000739A3"/>
    <w:rsid w:val="000749EF"/>
    <w:rsid w:val="00074F30"/>
    <w:rsid w:val="000752E6"/>
    <w:rsid w:val="0007548E"/>
    <w:rsid w:val="0007599E"/>
    <w:rsid w:val="00076671"/>
    <w:rsid w:val="00077304"/>
    <w:rsid w:val="00080323"/>
    <w:rsid w:val="00082418"/>
    <w:rsid w:val="00082B76"/>
    <w:rsid w:val="000830AB"/>
    <w:rsid w:val="00083CDF"/>
    <w:rsid w:val="0008410D"/>
    <w:rsid w:val="000848F0"/>
    <w:rsid w:val="000850A8"/>
    <w:rsid w:val="00085638"/>
    <w:rsid w:val="00085750"/>
    <w:rsid w:val="00086122"/>
    <w:rsid w:val="00086141"/>
    <w:rsid w:val="00086AE4"/>
    <w:rsid w:val="0008796A"/>
    <w:rsid w:val="00087DCE"/>
    <w:rsid w:val="00087F73"/>
    <w:rsid w:val="000902D4"/>
    <w:rsid w:val="0009037D"/>
    <w:rsid w:val="0009041D"/>
    <w:rsid w:val="00090758"/>
    <w:rsid w:val="000915C8"/>
    <w:rsid w:val="00092127"/>
    <w:rsid w:val="000922F0"/>
    <w:rsid w:val="00092772"/>
    <w:rsid w:val="00093946"/>
    <w:rsid w:val="00093FFE"/>
    <w:rsid w:val="00094812"/>
    <w:rsid w:val="00094F53"/>
    <w:rsid w:val="00095310"/>
    <w:rsid w:val="0009567E"/>
    <w:rsid w:val="00095931"/>
    <w:rsid w:val="000969D4"/>
    <w:rsid w:val="00097737"/>
    <w:rsid w:val="00097CFE"/>
    <w:rsid w:val="00097D69"/>
    <w:rsid w:val="000A0322"/>
    <w:rsid w:val="000A092C"/>
    <w:rsid w:val="000A11A2"/>
    <w:rsid w:val="000A3615"/>
    <w:rsid w:val="000A416E"/>
    <w:rsid w:val="000A6B06"/>
    <w:rsid w:val="000A7C33"/>
    <w:rsid w:val="000B0694"/>
    <w:rsid w:val="000B0EB1"/>
    <w:rsid w:val="000B15E1"/>
    <w:rsid w:val="000B17F6"/>
    <w:rsid w:val="000B23BF"/>
    <w:rsid w:val="000B274E"/>
    <w:rsid w:val="000B2765"/>
    <w:rsid w:val="000B4135"/>
    <w:rsid w:val="000B4414"/>
    <w:rsid w:val="000B5290"/>
    <w:rsid w:val="000B554F"/>
    <w:rsid w:val="000B5CEA"/>
    <w:rsid w:val="000B6289"/>
    <w:rsid w:val="000B6E24"/>
    <w:rsid w:val="000B7B42"/>
    <w:rsid w:val="000C0F26"/>
    <w:rsid w:val="000C1698"/>
    <w:rsid w:val="000C1EB1"/>
    <w:rsid w:val="000C24C5"/>
    <w:rsid w:val="000C2D25"/>
    <w:rsid w:val="000C2F48"/>
    <w:rsid w:val="000C36A3"/>
    <w:rsid w:val="000C3C1B"/>
    <w:rsid w:val="000C4F87"/>
    <w:rsid w:val="000C5975"/>
    <w:rsid w:val="000C5DD4"/>
    <w:rsid w:val="000C5EE0"/>
    <w:rsid w:val="000D00DF"/>
    <w:rsid w:val="000D00E8"/>
    <w:rsid w:val="000D0364"/>
    <w:rsid w:val="000D0C46"/>
    <w:rsid w:val="000D2093"/>
    <w:rsid w:val="000D31D2"/>
    <w:rsid w:val="000D3435"/>
    <w:rsid w:val="000D34BD"/>
    <w:rsid w:val="000D3CCD"/>
    <w:rsid w:val="000D481A"/>
    <w:rsid w:val="000D5636"/>
    <w:rsid w:val="000D601A"/>
    <w:rsid w:val="000D6E8F"/>
    <w:rsid w:val="000D79F8"/>
    <w:rsid w:val="000E2669"/>
    <w:rsid w:val="000E2A02"/>
    <w:rsid w:val="000E343B"/>
    <w:rsid w:val="000E47CC"/>
    <w:rsid w:val="000E48F4"/>
    <w:rsid w:val="000E4D5D"/>
    <w:rsid w:val="000E5302"/>
    <w:rsid w:val="000E6228"/>
    <w:rsid w:val="000E630F"/>
    <w:rsid w:val="000E6954"/>
    <w:rsid w:val="000F05CB"/>
    <w:rsid w:val="000F284C"/>
    <w:rsid w:val="000F3D49"/>
    <w:rsid w:val="000F51E6"/>
    <w:rsid w:val="000F620B"/>
    <w:rsid w:val="000F633A"/>
    <w:rsid w:val="000F638C"/>
    <w:rsid w:val="000F63B7"/>
    <w:rsid w:val="000F7474"/>
    <w:rsid w:val="000F7878"/>
    <w:rsid w:val="00100A0D"/>
    <w:rsid w:val="00100B49"/>
    <w:rsid w:val="00100F17"/>
    <w:rsid w:val="00101133"/>
    <w:rsid w:val="001018E3"/>
    <w:rsid w:val="00101D94"/>
    <w:rsid w:val="001024D5"/>
    <w:rsid w:val="00102D71"/>
    <w:rsid w:val="00103516"/>
    <w:rsid w:val="001039DE"/>
    <w:rsid w:val="00104A15"/>
    <w:rsid w:val="00104D11"/>
    <w:rsid w:val="001059A7"/>
    <w:rsid w:val="00105F36"/>
    <w:rsid w:val="0010608F"/>
    <w:rsid w:val="001068E6"/>
    <w:rsid w:val="001103DD"/>
    <w:rsid w:val="00111B55"/>
    <w:rsid w:val="001120F1"/>
    <w:rsid w:val="00112666"/>
    <w:rsid w:val="00112D4C"/>
    <w:rsid w:val="001134EF"/>
    <w:rsid w:val="00113AEC"/>
    <w:rsid w:val="00113E7C"/>
    <w:rsid w:val="00113EE2"/>
    <w:rsid w:val="0011469F"/>
    <w:rsid w:val="00114718"/>
    <w:rsid w:val="00114723"/>
    <w:rsid w:val="00114D32"/>
    <w:rsid w:val="00114D46"/>
    <w:rsid w:val="00114E79"/>
    <w:rsid w:val="0011554C"/>
    <w:rsid w:val="00115621"/>
    <w:rsid w:val="00115F5B"/>
    <w:rsid w:val="001163AE"/>
    <w:rsid w:val="001164A2"/>
    <w:rsid w:val="00117BD4"/>
    <w:rsid w:val="00117E19"/>
    <w:rsid w:val="00122430"/>
    <w:rsid w:val="00122935"/>
    <w:rsid w:val="001241CD"/>
    <w:rsid w:val="00124812"/>
    <w:rsid w:val="0012481C"/>
    <w:rsid w:val="00124AD7"/>
    <w:rsid w:val="00124B3F"/>
    <w:rsid w:val="00124B4F"/>
    <w:rsid w:val="00124D54"/>
    <w:rsid w:val="00125DA7"/>
    <w:rsid w:val="00125E52"/>
    <w:rsid w:val="00125E8E"/>
    <w:rsid w:val="00126868"/>
    <w:rsid w:val="00126A81"/>
    <w:rsid w:val="001271D4"/>
    <w:rsid w:val="00130573"/>
    <w:rsid w:val="001315FD"/>
    <w:rsid w:val="0013163E"/>
    <w:rsid w:val="00131BC0"/>
    <w:rsid w:val="00132EE6"/>
    <w:rsid w:val="0013353E"/>
    <w:rsid w:val="001343D0"/>
    <w:rsid w:val="00134B47"/>
    <w:rsid w:val="001353B6"/>
    <w:rsid w:val="001356B4"/>
    <w:rsid w:val="00135722"/>
    <w:rsid w:val="001358C8"/>
    <w:rsid w:val="00135D97"/>
    <w:rsid w:val="00136181"/>
    <w:rsid w:val="0013650B"/>
    <w:rsid w:val="0013733C"/>
    <w:rsid w:val="001379CA"/>
    <w:rsid w:val="00137D06"/>
    <w:rsid w:val="001400CA"/>
    <w:rsid w:val="001405B2"/>
    <w:rsid w:val="00140CAC"/>
    <w:rsid w:val="001416DF"/>
    <w:rsid w:val="001419FE"/>
    <w:rsid w:val="001422CD"/>
    <w:rsid w:val="00143057"/>
    <w:rsid w:val="0014345D"/>
    <w:rsid w:val="001439D3"/>
    <w:rsid w:val="001467CB"/>
    <w:rsid w:val="00146A32"/>
    <w:rsid w:val="00147154"/>
    <w:rsid w:val="00147296"/>
    <w:rsid w:val="00147328"/>
    <w:rsid w:val="00147494"/>
    <w:rsid w:val="00150095"/>
    <w:rsid w:val="00150D53"/>
    <w:rsid w:val="001511CC"/>
    <w:rsid w:val="00152172"/>
    <w:rsid w:val="00152342"/>
    <w:rsid w:val="00152711"/>
    <w:rsid w:val="00152F3A"/>
    <w:rsid w:val="0015389B"/>
    <w:rsid w:val="0015394A"/>
    <w:rsid w:val="00153B7C"/>
    <w:rsid w:val="00153DBF"/>
    <w:rsid w:val="001541BC"/>
    <w:rsid w:val="00154A58"/>
    <w:rsid w:val="001554F4"/>
    <w:rsid w:val="00155511"/>
    <w:rsid w:val="0015598B"/>
    <w:rsid w:val="00155CA8"/>
    <w:rsid w:val="00156A22"/>
    <w:rsid w:val="00156D3E"/>
    <w:rsid w:val="00156E6F"/>
    <w:rsid w:val="00157434"/>
    <w:rsid w:val="0015745E"/>
    <w:rsid w:val="00157730"/>
    <w:rsid w:val="0015779A"/>
    <w:rsid w:val="00160163"/>
    <w:rsid w:val="00160703"/>
    <w:rsid w:val="00160A6D"/>
    <w:rsid w:val="001617E4"/>
    <w:rsid w:val="00162368"/>
    <w:rsid w:val="0016399E"/>
    <w:rsid w:val="00163A95"/>
    <w:rsid w:val="00163D40"/>
    <w:rsid w:val="00163EDA"/>
    <w:rsid w:val="001643BE"/>
    <w:rsid w:val="001644F8"/>
    <w:rsid w:val="00164E48"/>
    <w:rsid w:val="0016552D"/>
    <w:rsid w:val="001659F4"/>
    <w:rsid w:val="001674BD"/>
    <w:rsid w:val="0017010D"/>
    <w:rsid w:val="0017074A"/>
    <w:rsid w:val="001707A8"/>
    <w:rsid w:val="001709BC"/>
    <w:rsid w:val="00170B49"/>
    <w:rsid w:val="001710C6"/>
    <w:rsid w:val="00171262"/>
    <w:rsid w:val="001714CC"/>
    <w:rsid w:val="001733F1"/>
    <w:rsid w:val="0017388C"/>
    <w:rsid w:val="00173A54"/>
    <w:rsid w:val="00174479"/>
    <w:rsid w:val="0017458B"/>
    <w:rsid w:val="00174FB4"/>
    <w:rsid w:val="001750F4"/>
    <w:rsid w:val="00176BDF"/>
    <w:rsid w:val="00176DB0"/>
    <w:rsid w:val="00177627"/>
    <w:rsid w:val="00177AB4"/>
    <w:rsid w:val="00180BA0"/>
    <w:rsid w:val="00181B79"/>
    <w:rsid w:val="00181DB5"/>
    <w:rsid w:val="00182BD3"/>
    <w:rsid w:val="0018439F"/>
    <w:rsid w:val="001846AE"/>
    <w:rsid w:val="00185660"/>
    <w:rsid w:val="00185704"/>
    <w:rsid w:val="001857FE"/>
    <w:rsid w:val="00185C5F"/>
    <w:rsid w:val="00185DCA"/>
    <w:rsid w:val="00186572"/>
    <w:rsid w:val="001871FB"/>
    <w:rsid w:val="0019181A"/>
    <w:rsid w:val="001920CC"/>
    <w:rsid w:val="0019228D"/>
    <w:rsid w:val="00192669"/>
    <w:rsid w:val="00192E81"/>
    <w:rsid w:val="0019300E"/>
    <w:rsid w:val="00193941"/>
    <w:rsid w:val="00193A6B"/>
    <w:rsid w:val="00193D8A"/>
    <w:rsid w:val="00194419"/>
    <w:rsid w:val="001946DD"/>
    <w:rsid w:val="00194B72"/>
    <w:rsid w:val="001951B0"/>
    <w:rsid w:val="001954E6"/>
    <w:rsid w:val="0019644F"/>
    <w:rsid w:val="001965AA"/>
    <w:rsid w:val="00196FA3"/>
    <w:rsid w:val="001974D3"/>
    <w:rsid w:val="001977A0"/>
    <w:rsid w:val="00197C78"/>
    <w:rsid w:val="001A151C"/>
    <w:rsid w:val="001A22CA"/>
    <w:rsid w:val="001A2355"/>
    <w:rsid w:val="001A23B1"/>
    <w:rsid w:val="001A26EF"/>
    <w:rsid w:val="001A288B"/>
    <w:rsid w:val="001A3BD5"/>
    <w:rsid w:val="001A3D0E"/>
    <w:rsid w:val="001A411B"/>
    <w:rsid w:val="001A50EE"/>
    <w:rsid w:val="001A532A"/>
    <w:rsid w:val="001A5335"/>
    <w:rsid w:val="001A54AE"/>
    <w:rsid w:val="001A57DE"/>
    <w:rsid w:val="001A72C1"/>
    <w:rsid w:val="001A7354"/>
    <w:rsid w:val="001A75E8"/>
    <w:rsid w:val="001A762D"/>
    <w:rsid w:val="001B15A0"/>
    <w:rsid w:val="001B39E1"/>
    <w:rsid w:val="001B3A44"/>
    <w:rsid w:val="001B495C"/>
    <w:rsid w:val="001B4C5F"/>
    <w:rsid w:val="001B51DA"/>
    <w:rsid w:val="001B5B18"/>
    <w:rsid w:val="001B6070"/>
    <w:rsid w:val="001B729C"/>
    <w:rsid w:val="001B751A"/>
    <w:rsid w:val="001B788D"/>
    <w:rsid w:val="001B7B38"/>
    <w:rsid w:val="001C023E"/>
    <w:rsid w:val="001C1205"/>
    <w:rsid w:val="001C1CCA"/>
    <w:rsid w:val="001C23DB"/>
    <w:rsid w:val="001C29E2"/>
    <w:rsid w:val="001C2A15"/>
    <w:rsid w:val="001C2F86"/>
    <w:rsid w:val="001C3DB0"/>
    <w:rsid w:val="001C5DDE"/>
    <w:rsid w:val="001C75FA"/>
    <w:rsid w:val="001C7B87"/>
    <w:rsid w:val="001C7FA2"/>
    <w:rsid w:val="001D02C6"/>
    <w:rsid w:val="001D0D37"/>
    <w:rsid w:val="001D18F2"/>
    <w:rsid w:val="001D1CAF"/>
    <w:rsid w:val="001D2006"/>
    <w:rsid w:val="001D3D20"/>
    <w:rsid w:val="001D4B47"/>
    <w:rsid w:val="001D7191"/>
    <w:rsid w:val="001E0085"/>
    <w:rsid w:val="001E1604"/>
    <w:rsid w:val="001E186D"/>
    <w:rsid w:val="001E2276"/>
    <w:rsid w:val="001E30E1"/>
    <w:rsid w:val="001E3286"/>
    <w:rsid w:val="001E329D"/>
    <w:rsid w:val="001E4AC1"/>
    <w:rsid w:val="001F0E62"/>
    <w:rsid w:val="001F1329"/>
    <w:rsid w:val="001F1EB0"/>
    <w:rsid w:val="001F1ED1"/>
    <w:rsid w:val="001F2417"/>
    <w:rsid w:val="001F2433"/>
    <w:rsid w:val="001F2790"/>
    <w:rsid w:val="001F30D2"/>
    <w:rsid w:val="001F5842"/>
    <w:rsid w:val="001F60C0"/>
    <w:rsid w:val="001F670F"/>
    <w:rsid w:val="001F6ACC"/>
    <w:rsid w:val="001F726D"/>
    <w:rsid w:val="001F741A"/>
    <w:rsid w:val="001F7BBF"/>
    <w:rsid w:val="001F7E1D"/>
    <w:rsid w:val="002006BB"/>
    <w:rsid w:val="00201566"/>
    <w:rsid w:val="0020169C"/>
    <w:rsid w:val="002018D3"/>
    <w:rsid w:val="00201D54"/>
    <w:rsid w:val="00202218"/>
    <w:rsid w:val="00202C2B"/>
    <w:rsid w:val="002038B5"/>
    <w:rsid w:val="00205348"/>
    <w:rsid w:val="00206798"/>
    <w:rsid w:val="002079C1"/>
    <w:rsid w:val="00207E4C"/>
    <w:rsid w:val="002101F1"/>
    <w:rsid w:val="002112F0"/>
    <w:rsid w:val="00213616"/>
    <w:rsid w:val="00213C09"/>
    <w:rsid w:val="0021408A"/>
    <w:rsid w:val="00214626"/>
    <w:rsid w:val="0021474F"/>
    <w:rsid w:val="002160D6"/>
    <w:rsid w:val="00216D7B"/>
    <w:rsid w:val="002171DD"/>
    <w:rsid w:val="00217AF8"/>
    <w:rsid w:val="00217BCD"/>
    <w:rsid w:val="0022023E"/>
    <w:rsid w:val="00221290"/>
    <w:rsid w:val="00221AB6"/>
    <w:rsid w:val="00221FCF"/>
    <w:rsid w:val="0022253D"/>
    <w:rsid w:val="00223AD4"/>
    <w:rsid w:val="00224C68"/>
    <w:rsid w:val="00225987"/>
    <w:rsid w:val="002261B6"/>
    <w:rsid w:val="00226333"/>
    <w:rsid w:val="00226789"/>
    <w:rsid w:val="00227817"/>
    <w:rsid w:val="00231BB1"/>
    <w:rsid w:val="0023282E"/>
    <w:rsid w:val="00232E5D"/>
    <w:rsid w:val="0023305A"/>
    <w:rsid w:val="00233A01"/>
    <w:rsid w:val="00233D60"/>
    <w:rsid w:val="0023592A"/>
    <w:rsid w:val="00236B19"/>
    <w:rsid w:val="002375FB"/>
    <w:rsid w:val="002379E9"/>
    <w:rsid w:val="0024105D"/>
    <w:rsid w:val="00241771"/>
    <w:rsid w:val="0024245A"/>
    <w:rsid w:val="00242991"/>
    <w:rsid w:val="002430F8"/>
    <w:rsid w:val="002442B4"/>
    <w:rsid w:val="0024457E"/>
    <w:rsid w:val="00244AFD"/>
    <w:rsid w:val="00245B43"/>
    <w:rsid w:val="002478D1"/>
    <w:rsid w:val="002502C4"/>
    <w:rsid w:val="002505DD"/>
    <w:rsid w:val="002505FB"/>
    <w:rsid w:val="00250D28"/>
    <w:rsid w:val="00250D9F"/>
    <w:rsid w:val="002512B4"/>
    <w:rsid w:val="0025134F"/>
    <w:rsid w:val="002513B6"/>
    <w:rsid w:val="002513F6"/>
    <w:rsid w:val="002517D2"/>
    <w:rsid w:val="00253432"/>
    <w:rsid w:val="002536C9"/>
    <w:rsid w:val="00253FA1"/>
    <w:rsid w:val="00254953"/>
    <w:rsid w:val="00254D33"/>
    <w:rsid w:val="00254F31"/>
    <w:rsid w:val="00255154"/>
    <w:rsid w:val="00255256"/>
    <w:rsid w:val="00255A70"/>
    <w:rsid w:val="00256032"/>
    <w:rsid w:val="00257369"/>
    <w:rsid w:val="0025768E"/>
    <w:rsid w:val="00257821"/>
    <w:rsid w:val="0026071A"/>
    <w:rsid w:val="00260DD8"/>
    <w:rsid w:val="002617F3"/>
    <w:rsid w:val="00262751"/>
    <w:rsid w:val="00262BFC"/>
    <w:rsid w:val="002637DB"/>
    <w:rsid w:val="00263913"/>
    <w:rsid w:val="0026434C"/>
    <w:rsid w:val="002644AB"/>
    <w:rsid w:val="00264FB5"/>
    <w:rsid w:val="00265116"/>
    <w:rsid w:val="00265325"/>
    <w:rsid w:val="002658F2"/>
    <w:rsid w:val="00265B80"/>
    <w:rsid w:val="0026630D"/>
    <w:rsid w:val="00266950"/>
    <w:rsid w:val="002701CB"/>
    <w:rsid w:val="002701D7"/>
    <w:rsid w:val="00270D54"/>
    <w:rsid w:val="002710ED"/>
    <w:rsid w:val="002717AD"/>
    <w:rsid w:val="00271E71"/>
    <w:rsid w:val="00272AE4"/>
    <w:rsid w:val="0027315E"/>
    <w:rsid w:val="0027378F"/>
    <w:rsid w:val="002738D4"/>
    <w:rsid w:val="00273A3E"/>
    <w:rsid w:val="0027482B"/>
    <w:rsid w:val="00276A2B"/>
    <w:rsid w:val="00276BCD"/>
    <w:rsid w:val="00277A54"/>
    <w:rsid w:val="002803D5"/>
    <w:rsid w:val="00280638"/>
    <w:rsid w:val="00280B4F"/>
    <w:rsid w:val="00281901"/>
    <w:rsid w:val="00281F3D"/>
    <w:rsid w:val="002830B5"/>
    <w:rsid w:val="0028356A"/>
    <w:rsid w:val="00283DEA"/>
    <w:rsid w:val="00283EBB"/>
    <w:rsid w:val="00284A60"/>
    <w:rsid w:val="00284BFC"/>
    <w:rsid w:val="002850BA"/>
    <w:rsid w:val="00285ACE"/>
    <w:rsid w:val="002861D7"/>
    <w:rsid w:val="002869C9"/>
    <w:rsid w:val="00286CC2"/>
    <w:rsid w:val="00290234"/>
    <w:rsid w:val="00290A39"/>
    <w:rsid w:val="00290AA8"/>
    <w:rsid w:val="00291A97"/>
    <w:rsid w:val="00291B01"/>
    <w:rsid w:val="00291CF2"/>
    <w:rsid w:val="002920E2"/>
    <w:rsid w:val="00292DB5"/>
    <w:rsid w:val="00294675"/>
    <w:rsid w:val="00294C45"/>
    <w:rsid w:val="0029516D"/>
    <w:rsid w:val="00295A3F"/>
    <w:rsid w:val="0029624C"/>
    <w:rsid w:val="002964B3"/>
    <w:rsid w:val="002973C1"/>
    <w:rsid w:val="002977E5"/>
    <w:rsid w:val="002977F4"/>
    <w:rsid w:val="002A0076"/>
    <w:rsid w:val="002A146F"/>
    <w:rsid w:val="002A1B15"/>
    <w:rsid w:val="002A1F1A"/>
    <w:rsid w:val="002A28A3"/>
    <w:rsid w:val="002A2F4B"/>
    <w:rsid w:val="002A324C"/>
    <w:rsid w:val="002A39C4"/>
    <w:rsid w:val="002A3ADA"/>
    <w:rsid w:val="002A5265"/>
    <w:rsid w:val="002A6D43"/>
    <w:rsid w:val="002A75CB"/>
    <w:rsid w:val="002B0231"/>
    <w:rsid w:val="002B1CF6"/>
    <w:rsid w:val="002B2373"/>
    <w:rsid w:val="002B26E5"/>
    <w:rsid w:val="002B2F93"/>
    <w:rsid w:val="002B4005"/>
    <w:rsid w:val="002B47A2"/>
    <w:rsid w:val="002B4B1D"/>
    <w:rsid w:val="002B4C1D"/>
    <w:rsid w:val="002B5BA5"/>
    <w:rsid w:val="002B7560"/>
    <w:rsid w:val="002B766D"/>
    <w:rsid w:val="002B79A9"/>
    <w:rsid w:val="002C032B"/>
    <w:rsid w:val="002C09DD"/>
    <w:rsid w:val="002C1B65"/>
    <w:rsid w:val="002C2485"/>
    <w:rsid w:val="002C2C72"/>
    <w:rsid w:val="002C2EBB"/>
    <w:rsid w:val="002C3BEE"/>
    <w:rsid w:val="002C46AE"/>
    <w:rsid w:val="002C4953"/>
    <w:rsid w:val="002C4D2A"/>
    <w:rsid w:val="002C5CB2"/>
    <w:rsid w:val="002C5CD5"/>
    <w:rsid w:val="002C640D"/>
    <w:rsid w:val="002C6471"/>
    <w:rsid w:val="002C6628"/>
    <w:rsid w:val="002C67C4"/>
    <w:rsid w:val="002C6F2C"/>
    <w:rsid w:val="002C7B3C"/>
    <w:rsid w:val="002D01DF"/>
    <w:rsid w:val="002D0AE2"/>
    <w:rsid w:val="002D0F5F"/>
    <w:rsid w:val="002D0FC8"/>
    <w:rsid w:val="002D23EA"/>
    <w:rsid w:val="002D2AE4"/>
    <w:rsid w:val="002D383B"/>
    <w:rsid w:val="002D423C"/>
    <w:rsid w:val="002D4268"/>
    <w:rsid w:val="002D4809"/>
    <w:rsid w:val="002D57F1"/>
    <w:rsid w:val="002D6527"/>
    <w:rsid w:val="002D652C"/>
    <w:rsid w:val="002D6DB4"/>
    <w:rsid w:val="002D7B07"/>
    <w:rsid w:val="002D7FA6"/>
    <w:rsid w:val="002E2566"/>
    <w:rsid w:val="002E38C3"/>
    <w:rsid w:val="002E402E"/>
    <w:rsid w:val="002E40F8"/>
    <w:rsid w:val="002E4B22"/>
    <w:rsid w:val="002E518B"/>
    <w:rsid w:val="002E5E6D"/>
    <w:rsid w:val="002E5EC2"/>
    <w:rsid w:val="002E6895"/>
    <w:rsid w:val="002F082E"/>
    <w:rsid w:val="002F1A2B"/>
    <w:rsid w:val="002F3C43"/>
    <w:rsid w:val="002F4369"/>
    <w:rsid w:val="002F4D00"/>
    <w:rsid w:val="002F577C"/>
    <w:rsid w:val="002F65E7"/>
    <w:rsid w:val="002F66B4"/>
    <w:rsid w:val="002F766E"/>
    <w:rsid w:val="00300234"/>
    <w:rsid w:val="00300484"/>
    <w:rsid w:val="00301ECA"/>
    <w:rsid w:val="003027EC"/>
    <w:rsid w:val="00302958"/>
    <w:rsid w:val="00303365"/>
    <w:rsid w:val="003034C1"/>
    <w:rsid w:val="003038EE"/>
    <w:rsid w:val="00303C6A"/>
    <w:rsid w:val="00303FCC"/>
    <w:rsid w:val="003050D9"/>
    <w:rsid w:val="00306841"/>
    <w:rsid w:val="00306914"/>
    <w:rsid w:val="00306D5C"/>
    <w:rsid w:val="00306F17"/>
    <w:rsid w:val="003071E3"/>
    <w:rsid w:val="003075A7"/>
    <w:rsid w:val="003076C4"/>
    <w:rsid w:val="00307A66"/>
    <w:rsid w:val="00310C3D"/>
    <w:rsid w:val="00311A2B"/>
    <w:rsid w:val="00311A9A"/>
    <w:rsid w:val="003139DF"/>
    <w:rsid w:val="00313A5B"/>
    <w:rsid w:val="00313D61"/>
    <w:rsid w:val="003141D2"/>
    <w:rsid w:val="003142D0"/>
    <w:rsid w:val="003147D7"/>
    <w:rsid w:val="003148EA"/>
    <w:rsid w:val="00315171"/>
    <w:rsid w:val="0031546C"/>
    <w:rsid w:val="0031637B"/>
    <w:rsid w:val="00316A3A"/>
    <w:rsid w:val="003179D2"/>
    <w:rsid w:val="00317C82"/>
    <w:rsid w:val="003202E1"/>
    <w:rsid w:val="00320A3F"/>
    <w:rsid w:val="00322531"/>
    <w:rsid w:val="00322CAB"/>
    <w:rsid w:val="003230A3"/>
    <w:rsid w:val="00323EAF"/>
    <w:rsid w:val="003245B7"/>
    <w:rsid w:val="003251F8"/>
    <w:rsid w:val="00325571"/>
    <w:rsid w:val="0032689D"/>
    <w:rsid w:val="00326CBE"/>
    <w:rsid w:val="00326D56"/>
    <w:rsid w:val="00327143"/>
    <w:rsid w:val="00327B47"/>
    <w:rsid w:val="0033047B"/>
    <w:rsid w:val="00330483"/>
    <w:rsid w:val="00330B50"/>
    <w:rsid w:val="00331E22"/>
    <w:rsid w:val="003323FA"/>
    <w:rsid w:val="0033384A"/>
    <w:rsid w:val="00334805"/>
    <w:rsid w:val="003350D6"/>
    <w:rsid w:val="00335824"/>
    <w:rsid w:val="00335AD9"/>
    <w:rsid w:val="00335C29"/>
    <w:rsid w:val="00336E0A"/>
    <w:rsid w:val="00337828"/>
    <w:rsid w:val="00337DEF"/>
    <w:rsid w:val="00337FF5"/>
    <w:rsid w:val="003401FA"/>
    <w:rsid w:val="00340955"/>
    <w:rsid w:val="00340FCA"/>
    <w:rsid w:val="00343397"/>
    <w:rsid w:val="003439D7"/>
    <w:rsid w:val="00343E08"/>
    <w:rsid w:val="003450F3"/>
    <w:rsid w:val="0034513E"/>
    <w:rsid w:val="00345A23"/>
    <w:rsid w:val="0034667F"/>
    <w:rsid w:val="00346F73"/>
    <w:rsid w:val="0034701D"/>
    <w:rsid w:val="00347E36"/>
    <w:rsid w:val="00347F64"/>
    <w:rsid w:val="003525FC"/>
    <w:rsid w:val="0035288D"/>
    <w:rsid w:val="003537F1"/>
    <w:rsid w:val="00353F11"/>
    <w:rsid w:val="003544DB"/>
    <w:rsid w:val="00354AAA"/>
    <w:rsid w:val="00355461"/>
    <w:rsid w:val="00355A2E"/>
    <w:rsid w:val="00355E97"/>
    <w:rsid w:val="00356C46"/>
    <w:rsid w:val="00356EBA"/>
    <w:rsid w:val="003579BA"/>
    <w:rsid w:val="00360EBA"/>
    <w:rsid w:val="00361294"/>
    <w:rsid w:val="00361417"/>
    <w:rsid w:val="00361D47"/>
    <w:rsid w:val="00361D7A"/>
    <w:rsid w:val="0036244B"/>
    <w:rsid w:val="003624E0"/>
    <w:rsid w:val="00362A3A"/>
    <w:rsid w:val="00362EE3"/>
    <w:rsid w:val="00363B71"/>
    <w:rsid w:val="00363E46"/>
    <w:rsid w:val="003651C7"/>
    <w:rsid w:val="00365501"/>
    <w:rsid w:val="0036610D"/>
    <w:rsid w:val="00367DA7"/>
    <w:rsid w:val="00370617"/>
    <w:rsid w:val="0037070A"/>
    <w:rsid w:val="00370C51"/>
    <w:rsid w:val="00370FD8"/>
    <w:rsid w:val="003715ED"/>
    <w:rsid w:val="00371EF4"/>
    <w:rsid w:val="003733D8"/>
    <w:rsid w:val="0037376A"/>
    <w:rsid w:val="003738CA"/>
    <w:rsid w:val="00373EF8"/>
    <w:rsid w:val="00375054"/>
    <w:rsid w:val="003758E6"/>
    <w:rsid w:val="00376658"/>
    <w:rsid w:val="00377E81"/>
    <w:rsid w:val="00380362"/>
    <w:rsid w:val="00380BF0"/>
    <w:rsid w:val="00381C85"/>
    <w:rsid w:val="00382B33"/>
    <w:rsid w:val="00382DAA"/>
    <w:rsid w:val="0038317C"/>
    <w:rsid w:val="00384124"/>
    <w:rsid w:val="0038466A"/>
    <w:rsid w:val="00385C16"/>
    <w:rsid w:val="00386DDC"/>
    <w:rsid w:val="003871EC"/>
    <w:rsid w:val="003872E8"/>
    <w:rsid w:val="00387B14"/>
    <w:rsid w:val="0039047F"/>
    <w:rsid w:val="003916AE"/>
    <w:rsid w:val="003917D3"/>
    <w:rsid w:val="00391884"/>
    <w:rsid w:val="00391CD4"/>
    <w:rsid w:val="003920BD"/>
    <w:rsid w:val="003922A0"/>
    <w:rsid w:val="00392414"/>
    <w:rsid w:val="003927F1"/>
    <w:rsid w:val="003928A9"/>
    <w:rsid w:val="00392984"/>
    <w:rsid w:val="00392CA8"/>
    <w:rsid w:val="00393637"/>
    <w:rsid w:val="00393888"/>
    <w:rsid w:val="003942E8"/>
    <w:rsid w:val="003945FC"/>
    <w:rsid w:val="0039465D"/>
    <w:rsid w:val="0039466A"/>
    <w:rsid w:val="00394BD9"/>
    <w:rsid w:val="00394E90"/>
    <w:rsid w:val="003954BB"/>
    <w:rsid w:val="003958D0"/>
    <w:rsid w:val="00395E65"/>
    <w:rsid w:val="00395E74"/>
    <w:rsid w:val="00395F45"/>
    <w:rsid w:val="00396765"/>
    <w:rsid w:val="0039683B"/>
    <w:rsid w:val="0039782F"/>
    <w:rsid w:val="00397979"/>
    <w:rsid w:val="003A2BC2"/>
    <w:rsid w:val="003A35FA"/>
    <w:rsid w:val="003A3D1C"/>
    <w:rsid w:val="003A47A7"/>
    <w:rsid w:val="003A4EF0"/>
    <w:rsid w:val="003A51D8"/>
    <w:rsid w:val="003A57D0"/>
    <w:rsid w:val="003A67D5"/>
    <w:rsid w:val="003A70FD"/>
    <w:rsid w:val="003A717B"/>
    <w:rsid w:val="003B0114"/>
    <w:rsid w:val="003B0319"/>
    <w:rsid w:val="003B0321"/>
    <w:rsid w:val="003B201D"/>
    <w:rsid w:val="003B2A8E"/>
    <w:rsid w:val="003B4855"/>
    <w:rsid w:val="003B493B"/>
    <w:rsid w:val="003B52BC"/>
    <w:rsid w:val="003B55C6"/>
    <w:rsid w:val="003B6651"/>
    <w:rsid w:val="003B69B9"/>
    <w:rsid w:val="003B76C5"/>
    <w:rsid w:val="003C05AB"/>
    <w:rsid w:val="003C24B2"/>
    <w:rsid w:val="003C36B8"/>
    <w:rsid w:val="003C3DED"/>
    <w:rsid w:val="003C400D"/>
    <w:rsid w:val="003C4A2B"/>
    <w:rsid w:val="003C4A95"/>
    <w:rsid w:val="003C53C6"/>
    <w:rsid w:val="003C58A5"/>
    <w:rsid w:val="003C5CF2"/>
    <w:rsid w:val="003C720F"/>
    <w:rsid w:val="003D0032"/>
    <w:rsid w:val="003D0A7F"/>
    <w:rsid w:val="003D113F"/>
    <w:rsid w:val="003D12D0"/>
    <w:rsid w:val="003D1797"/>
    <w:rsid w:val="003D20F4"/>
    <w:rsid w:val="003D2188"/>
    <w:rsid w:val="003D2367"/>
    <w:rsid w:val="003D2C2B"/>
    <w:rsid w:val="003D2DB1"/>
    <w:rsid w:val="003D35AF"/>
    <w:rsid w:val="003D37A9"/>
    <w:rsid w:val="003D380D"/>
    <w:rsid w:val="003D3D91"/>
    <w:rsid w:val="003D4004"/>
    <w:rsid w:val="003D4370"/>
    <w:rsid w:val="003D5694"/>
    <w:rsid w:val="003D5AE1"/>
    <w:rsid w:val="003D6714"/>
    <w:rsid w:val="003D6E71"/>
    <w:rsid w:val="003D755E"/>
    <w:rsid w:val="003E1538"/>
    <w:rsid w:val="003E1A85"/>
    <w:rsid w:val="003E1C53"/>
    <w:rsid w:val="003E2882"/>
    <w:rsid w:val="003E2A70"/>
    <w:rsid w:val="003E2D09"/>
    <w:rsid w:val="003E3709"/>
    <w:rsid w:val="003E5058"/>
    <w:rsid w:val="003E5AD0"/>
    <w:rsid w:val="003E656F"/>
    <w:rsid w:val="003E6DEC"/>
    <w:rsid w:val="003E6E0F"/>
    <w:rsid w:val="003E6E4F"/>
    <w:rsid w:val="003E7B18"/>
    <w:rsid w:val="003F17F8"/>
    <w:rsid w:val="003F203C"/>
    <w:rsid w:val="003F24E4"/>
    <w:rsid w:val="003F287E"/>
    <w:rsid w:val="003F2DCD"/>
    <w:rsid w:val="003F3048"/>
    <w:rsid w:val="003F425E"/>
    <w:rsid w:val="003F447F"/>
    <w:rsid w:val="003F44DF"/>
    <w:rsid w:val="003F45C8"/>
    <w:rsid w:val="003F48F1"/>
    <w:rsid w:val="003F493C"/>
    <w:rsid w:val="003F4954"/>
    <w:rsid w:val="003F4C1D"/>
    <w:rsid w:val="003F52D8"/>
    <w:rsid w:val="003F5731"/>
    <w:rsid w:val="003F5DD5"/>
    <w:rsid w:val="003F6DA7"/>
    <w:rsid w:val="003F779A"/>
    <w:rsid w:val="003F7FBC"/>
    <w:rsid w:val="0040026D"/>
    <w:rsid w:val="00400656"/>
    <w:rsid w:val="00400C40"/>
    <w:rsid w:val="00400CD8"/>
    <w:rsid w:val="004010DD"/>
    <w:rsid w:val="00401A34"/>
    <w:rsid w:val="00401B5F"/>
    <w:rsid w:val="00401D24"/>
    <w:rsid w:val="004025ED"/>
    <w:rsid w:val="00402847"/>
    <w:rsid w:val="00402B6F"/>
    <w:rsid w:val="00402D55"/>
    <w:rsid w:val="00403D9E"/>
    <w:rsid w:val="0040413D"/>
    <w:rsid w:val="00404540"/>
    <w:rsid w:val="00404544"/>
    <w:rsid w:val="00406312"/>
    <w:rsid w:val="004063EC"/>
    <w:rsid w:val="00407951"/>
    <w:rsid w:val="00407980"/>
    <w:rsid w:val="00411303"/>
    <w:rsid w:val="004116A0"/>
    <w:rsid w:val="0041170D"/>
    <w:rsid w:val="00411DE5"/>
    <w:rsid w:val="00412D59"/>
    <w:rsid w:val="00412FBD"/>
    <w:rsid w:val="004131B5"/>
    <w:rsid w:val="0041411D"/>
    <w:rsid w:val="00414209"/>
    <w:rsid w:val="004144A9"/>
    <w:rsid w:val="00415739"/>
    <w:rsid w:val="00415BBC"/>
    <w:rsid w:val="00416ADC"/>
    <w:rsid w:val="00416EC0"/>
    <w:rsid w:val="0041723C"/>
    <w:rsid w:val="00417625"/>
    <w:rsid w:val="004176E3"/>
    <w:rsid w:val="004178F8"/>
    <w:rsid w:val="00420239"/>
    <w:rsid w:val="00420509"/>
    <w:rsid w:val="004205FD"/>
    <w:rsid w:val="004208E8"/>
    <w:rsid w:val="00420A7B"/>
    <w:rsid w:val="00421371"/>
    <w:rsid w:val="004238D4"/>
    <w:rsid w:val="004240E7"/>
    <w:rsid w:val="00424898"/>
    <w:rsid w:val="00424BDB"/>
    <w:rsid w:val="00426363"/>
    <w:rsid w:val="00426985"/>
    <w:rsid w:val="00426CD3"/>
    <w:rsid w:val="0042783A"/>
    <w:rsid w:val="00427B31"/>
    <w:rsid w:val="004308F7"/>
    <w:rsid w:val="004315D6"/>
    <w:rsid w:val="00431654"/>
    <w:rsid w:val="00431A27"/>
    <w:rsid w:val="00432530"/>
    <w:rsid w:val="00432968"/>
    <w:rsid w:val="00433057"/>
    <w:rsid w:val="0043315B"/>
    <w:rsid w:val="00433677"/>
    <w:rsid w:val="004336DD"/>
    <w:rsid w:val="004337AB"/>
    <w:rsid w:val="00433BC9"/>
    <w:rsid w:val="00434E62"/>
    <w:rsid w:val="00435E5E"/>
    <w:rsid w:val="004360E3"/>
    <w:rsid w:val="004361DE"/>
    <w:rsid w:val="004365AE"/>
    <w:rsid w:val="004369B4"/>
    <w:rsid w:val="00436D66"/>
    <w:rsid w:val="00437108"/>
    <w:rsid w:val="0043756B"/>
    <w:rsid w:val="00437764"/>
    <w:rsid w:val="004416CA"/>
    <w:rsid w:val="004417AA"/>
    <w:rsid w:val="00441E7F"/>
    <w:rsid w:val="00442B12"/>
    <w:rsid w:val="00443881"/>
    <w:rsid w:val="004439C8"/>
    <w:rsid w:val="00445B10"/>
    <w:rsid w:val="004462E3"/>
    <w:rsid w:val="0044687F"/>
    <w:rsid w:val="0045032A"/>
    <w:rsid w:val="00450729"/>
    <w:rsid w:val="00450AEF"/>
    <w:rsid w:val="00450B90"/>
    <w:rsid w:val="0045286F"/>
    <w:rsid w:val="00452DEB"/>
    <w:rsid w:val="0045322B"/>
    <w:rsid w:val="00453534"/>
    <w:rsid w:val="00453601"/>
    <w:rsid w:val="004539C8"/>
    <w:rsid w:val="00453EEA"/>
    <w:rsid w:val="0045431C"/>
    <w:rsid w:val="00454BD4"/>
    <w:rsid w:val="00455347"/>
    <w:rsid w:val="00455892"/>
    <w:rsid w:val="00455C22"/>
    <w:rsid w:val="004561DC"/>
    <w:rsid w:val="0045626E"/>
    <w:rsid w:val="0045684C"/>
    <w:rsid w:val="004578EC"/>
    <w:rsid w:val="00460027"/>
    <w:rsid w:val="004601BF"/>
    <w:rsid w:val="00460269"/>
    <w:rsid w:val="004610A9"/>
    <w:rsid w:val="00461409"/>
    <w:rsid w:val="00461B23"/>
    <w:rsid w:val="004620FD"/>
    <w:rsid w:val="00462EB0"/>
    <w:rsid w:val="00463310"/>
    <w:rsid w:val="00463407"/>
    <w:rsid w:val="00463429"/>
    <w:rsid w:val="00464178"/>
    <w:rsid w:val="004643E5"/>
    <w:rsid w:val="00464670"/>
    <w:rsid w:val="00465E9E"/>
    <w:rsid w:val="0046620A"/>
    <w:rsid w:val="00466733"/>
    <w:rsid w:val="00466988"/>
    <w:rsid w:val="00467B7D"/>
    <w:rsid w:val="004709FA"/>
    <w:rsid w:val="0047165B"/>
    <w:rsid w:val="00472333"/>
    <w:rsid w:val="00472555"/>
    <w:rsid w:val="00472773"/>
    <w:rsid w:val="00472B1D"/>
    <w:rsid w:val="00472CCC"/>
    <w:rsid w:val="00472E04"/>
    <w:rsid w:val="00472F5D"/>
    <w:rsid w:val="004747C9"/>
    <w:rsid w:val="00476615"/>
    <w:rsid w:val="004770AE"/>
    <w:rsid w:val="004772C6"/>
    <w:rsid w:val="004777D0"/>
    <w:rsid w:val="00477BDE"/>
    <w:rsid w:val="004805B5"/>
    <w:rsid w:val="0048081B"/>
    <w:rsid w:val="0048087A"/>
    <w:rsid w:val="004813B3"/>
    <w:rsid w:val="00481F6C"/>
    <w:rsid w:val="004821C0"/>
    <w:rsid w:val="00482A07"/>
    <w:rsid w:val="00482AAB"/>
    <w:rsid w:val="00482D89"/>
    <w:rsid w:val="00483027"/>
    <w:rsid w:val="0048323E"/>
    <w:rsid w:val="004832A3"/>
    <w:rsid w:val="004832F1"/>
    <w:rsid w:val="00483549"/>
    <w:rsid w:val="00483D8D"/>
    <w:rsid w:val="00484306"/>
    <w:rsid w:val="004860F4"/>
    <w:rsid w:val="004863DA"/>
    <w:rsid w:val="00486A32"/>
    <w:rsid w:val="004874F2"/>
    <w:rsid w:val="00487D6C"/>
    <w:rsid w:val="00487E59"/>
    <w:rsid w:val="00487F1C"/>
    <w:rsid w:val="00491DFB"/>
    <w:rsid w:val="0049309F"/>
    <w:rsid w:val="004933EF"/>
    <w:rsid w:val="00493C94"/>
    <w:rsid w:val="00494799"/>
    <w:rsid w:val="00495100"/>
    <w:rsid w:val="0049514E"/>
    <w:rsid w:val="004967D2"/>
    <w:rsid w:val="004A0A31"/>
    <w:rsid w:val="004A0CBE"/>
    <w:rsid w:val="004A10A9"/>
    <w:rsid w:val="004A1A4F"/>
    <w:rsid w:val="004A1AAE"/>
    <w:rsid w:val="004A2A38"/>
    <w:rsid w:val="004A30D2"/>
    <w:rsid w:val="004A3BF5"/>
    <w:rsid w:val="004A3E73"/>
    <w:rsid w:val="004A4016"/>
    <w:rsid w:val="004A407C"/>
    <w:rsid w:val="004A4316"/>
    <w:rsid w:val="004A44BE"/>
    <w:rsid w:val="004A649E"/>
    <w:rsid w:val="004A7862"/>
    <w:rsid w:val="004B06F9"/>
    <w:rsid w:val="004B10BB"/>
    <w:rsid w:val="004B1A8D"/>
    <w:rsid w:val="004B29F8"/>
    <w:rsid w:val="004B2A1A"/>
    <w:rsid w:val="004B2E6B"/>
    <w:rsid w:val="004B3173"/>
    <w:rsid w:val="004B409E"/>
    <w:rsid w:val="004B40AA"/>
    <w:rsid w:val="004B4240"/>
    <w:rsid w:val="004B43DE"/>
    <w:rsid w:val="004B4CA1"/>
    <w:rsid w:val="004B70AE"/>
    <w:rsid w:val="004B7378"/>
    <w:rsid w:val="004C0041"/>
    <w:rsid w:val="004C0350"/>
    <w:rsid w:val="004C03C6"/>
    <w:rsid w:val="004C16AD"/>
    <w:rsid w:val="004C273E"/>
    <w:rsid w:val="004C28C3"/>
    <w:rsid w:val="004C2997"/>
    <w:rsid w:val="004C3AC5"/>
    <w:rsid w:val="004C3EDB"/>
    <w:rsid w:val="004C428A"/>
    <w:rsid w:val="004C44DC"/>
    <w:rsid w:val="004C4B54"/>
    <w:rsid w:val="004C4D2E"/>
    <w:rsid w:val="004C5072"/>
    <w:rsid w:val="004C5820"/>
    <w:rsid w:val="004C6901"/>
    <w:rsid w:val="004D029C"/>
    <w:rsid w:val="004D07A5"/>
    <w:rsid w:val="004D1CC2"/>
    <w:rsid w:val="004D34AA"/>
    <w:rsid w:val="004D43D8"/>
    <w:rsid w:val="004D46FA"/>
    <w:rsid w:val="004D4AC9"/>
    <w:rsid w:val="004D69A2"/>
    <w:rsid w:val="004D71AB"/>
    <w:rsid w:val="004D755E"/>
    <w:rsid w:val="004D7B65"/>
    <w:rsid w:val="004D7C63"/>
    <w:rsid w:val="004D7CF7"/>
    <w:rsid w:val="004E0246"/>
    <w:rsid w:val="004E09ED"/>
    <w:rsid w:val="004E0D11"/>
    <w:rsid w:val="004E10D6"/>
    <w:rsid w:val="004E230A"/>
    <w:rsid w:val="004E23D6"/>
    <w:rsid w:val="004E26E3"/>
    <w:rsid w:val="004E41A2"/>
    <w:rsid w:val="004E4538"/>
    <w:rsid w:val="004E4696"/>
    <w:rsid w:val="004E4C98"/>
    <w:rsid w:val="004E541E"/>
    <w:rsid w:val="004E56B3"/>
    <w:rsid w:val="004E571A"/>
    <w:rsid w:val="004E5F1A"/>
    <w:rsid w:val="004E6675"/>
    <w:rsid w:val="004E6BB3"/>
    <w:rsid w:val="004E74D9"/>
    <w:rsid w:val="004F000B"/>
    <w:rsid w:val="004F06E3"/>
    <w:rsid w:val="004F22E9"/>
    <w:rsid w:val="004F2FC2"/>
    <w:rsid w:val="004F3304"/>
    <w:rsid w:val="004F421F"/>
    <w:rsid w:val="004F4C58"/>
    <w:rsid w:val="004F4CAD"/>
    <w:rsid w:val="004F5D4C"/>
    <w:rsid w:val="004F64FE"/>
    <w:rsid w:val="004F6951"/>
    <w:rsid w:val="004F6EC7"/>
    <w:rsid w:val="004F7675"/>
    <w:rsid w:val="004F7817"/>
    <w:rsid w:val="00500C39"/>
    <w:rsid w:val="0050192C"/>
    <w:rsid w:val="005020EC"/>
    <w:rsid w:val="005023DE"/>
    <w:rsid w:val="005027AD"/>
    <w:rsid w:val="0050286B"/>
    <w:rsid w:val="00502AA2"/>
    <w:rsid w:val="00502AEC"/>
    <w:rsid w:val="00502C05"/>
    <w:rsid w:val="00502E96"/>
    <w:rsid w:val="005034CF"/>
    <w:rsid w:val="00503CB5"/>
    <w:rsid w:val="005041B7"/>
    <w:rsid w:val="005047EE"/>
    <w:rsid w:val="005048D8"/>
    <w:rsid w:val="00504DB3"/>
    <w:rsid w:val="00504DD5"/>
    <w:rsid w:val="0050544A"/>
    <w:rsid w:val="00505B82"/>
    <w:rsid w:val="00505CCC"/>
    <w:rsid w:val="0050619C"/>
    <w:rsid w:val="0050684A"/>
    <w:rsid w:val="00507141"/>
    <w:rsid w:val="00507171"/>
    <w:rsid w:val="00507479"/>
    <w:rsid w:val="00507DE3"/>
    <w:rsid w:val="0051011E"/>
    <w:rsid w:val="00511498"/>
    <w:rsid w:val="00511CE3"/>
    <w:rsid w:val="0051249C"/>
    <w:rsid w:val="005128C4"/>
    <w:rsid w:val="00512E4D"/>
    <w:rsid w:val="005130D2"/>
    <w:rsid w:val="005136B8"/>
    <w:rsid w:val="00513D62"/>
    <w:rsid w:val="005154B7"/>
    <w:rsid w:val="00516B55"/>
    <w:rsid w:val="00517997"/>
    <w:rsid w:val="00517AB8"/>
    <w:rsid w:val="00517F17"/>
    <w:rsid w:val="005208FE"/>
    <w:rsid w:val="00521763"/>
    <w:rsid w:val="005223E7"/>
    <w:rsid w:val="005225E2"/>
    <w:rsid w:val="0052270B"/>
    <w:rsid w:val="00522CB4"/>
    <w:rsid w:val="0052307F"/>
    <w:rsid w:val="005232A1"/>
    <w:rsid w:val="00523737"/>
    <w:rsid w:val="00523C94"/>
    <w:rsid w:val="0052415F"/>
    <w:rsid w:val="005267FE"/>
    <w:rsid w:val="00530FA4"/>
    <w:rsid w:val="00531880"/>
    <w:rsid w:val="00531B14"/>
    <w:rsid w:val="00531DFC"/>
    <w:rsid w:val="00532BCF"/>
    <w:rsid w:val="00533070"/>
    <w:rsid w:val="00533ABB"/>
    <w:rsid w:val="00533D56"/>
    <w:rsid w:val="00534270"/>
    <w:rsid w:val="00534566"/>
    <w:rsid w:val="00534931"/>
    <w:rsid w:val="00534967"/>
    <w:rsid w:val="005349E0"/>
    <w:rsid w:val="00534B5E"/>
    <w:rsid w:val="00535434"/>
    <w:rsid w:val="005365D2"/>
    <w:rsid w:val="005368F0"/>
    <w:rsid w:val="00536B7E"/>
    <w:rsid w:val="00536DD2"/>
    <w:rsid w:val="0053778F"/>
    <w:rsid w:val="005402CD"/>
    <w:rsid w:val="00540A28"/>
    <w:rsid w:val="00540EBB"/>
    <w:rsid w:val="00541094"/>
    <w:rsid w:val="005414CE"/>
    <w:rsid w:val="005414EE"/>
    <w:rsid w:val="005442AE"/>
    <w:rsid w:val="00545206"/>
    <w:rsid w:val="0054527D"/>
    <w:rsid w:val="0054597E"/>
    <w:rsid w:val="00545A67"/>
    <w:rsid w:val="00545C26"/>
    <w:rsid w:val="00546FC1"/>
    <w:rsid w:val="0054798C"/>
    <w:rsid w:val="0055042E"/>
    <w:rsid w:val="00550FD7"/>
    <w:rsid w:val="0055132A"/>
    <w:rsid w:val="0055174A"/>
    <w:rsid w:val="00551F7E"/>
    <w:rsid w:val="005526A8"/>
    <w:rsid w:val="00554028"/>
    <w:rsid w:val="005542EF"/>
    <w:rsid w:val="00554482"/>
    <w:rsid w:val="005553DC"/>
    <w:rsid w:val="00555B70"/>
    <w:rsid w:val="00555C4C"/>
    <w:rsid w:val="00556A58"/>
    <w:rsid w:val="00557E04"/>
    <w:rsid w:val="005605AA"/>
    <w:rsid w:val="005621C8"/>
    <w:rsid w:val="00562645"/>
    <w:rsid w:val="00563F12"/>
    <w:rsid w:val="00564062"/>
    <w:rsid w:val="005644F8"/>
    <w:rsid w:val="005657A6"/>
    <w:rsid w:val="00566091"/>
    <w:rsid w:val="00566896"/>
    <w:rsid w:val="00566A23"/>
    <w:rsid w:val="00566F28"/>
    <w:rsid w:val="005670E4"/>
    <w:rsid w:val="0056726E"/>
    <w:rsid w:val="00567626"/>
    <w:rsid w:val="00567FAA"/>
    <w:rsid w:val="00567FED"/>
    <w:rsid w:val="00570148"/>
    <w:rsid w:val="005706A3"/>
    <w:rsid w:val="005709DD"/>
    <w:rsid w:val="005712B0"/>
    <w:rsid w:val="005719B1"/>
    <w:rsid w:val="00571D07"/>
    <w:rsid w:val="00571D8C"/>
    <w:rsid w:val="00571E90"/>
    <w:rsid w:val="00572153"/>
    <w:rsid w:val="0057227B"/>
    <w:rsid w:val="00572A13"/>
    <w:rsid w:val="0057319A"/>
    <w:rsid w:val="00573A02"/>
    <w:rsid w:val="00573B62"/>
    <w:rsid w:val="005742DB"/>
    <w:rsid w:val="00574B81"/>
    <w:rsid w:val="00574B88"/>
    <w:rsid w:val="00576C2E"/>
    <w:rsid w:val="0057730E"/>
    <w:rsid w:val="00577755"/>
    <w:rsid w:val="00577F7B"/>
    <w:rsid w:val="00580701"/>
    <w:rsid w:val="00580BDB"/>
    <w:rsid w:val="00581E64"/>
    <w:rsid w:val="00581FF4"/>
    <w:rsid w:val="005824FC"/>
    <w:rsid w:val="00582B69"/>
    <w:rsid w:val="00583B44"/>
    <w:rsid w:val="00583E77"/>
    <w:rsid w:val="00583EA8"/>
    <w:rsid w:val="005845E5"/>
    <w:rsid w:val="0058472A"/>
    <w:rsid w:val="00584EA9"/>
    <w:rsid w:val="005855A8"/>
    <w:rsid w:val="00585941"/>
    <w:rsid w:val="00586AA8"/>
    <w:rsid w:val="00587B97"/>
    <w:rsid w:val="00587DA7"/>
    <w:rsid w:val="00590507"/>
    <w:rsid w:val="005913BA"/>
    <w:rsid w:val="00591A3D"/>
    <w:rsid w:val="00591EC6"/>
    <w:rsid w:val="00592857"/>
    <w:rsid w:val="00592EF4"/>
    <w:rsid w:val="0059371F"/>
    <w:rsid w:val="00594DC7"/>
    <w:rsid w:val="00595791"/>
    <w:rsid w:val="00596563"/>
    <w:rsid w:val="0059664E"/>
    <w:rsid w:val="00596869"/>
    <w:rsid w:val="005979BF"/>
    <w:rsid w:val="00597AC8"/>
    <w:rsid w:val="005A057B"/>
    <w:rsid w:val="005A0E2B"/>
    <w:rsid w:val="005A1357"/>
    <w:rsid w:val="005A14F4"/>
    <w:rsid w:val="005A1AAE"/>
    <w:rsid w:val="005A1DBE"/>
    <w:rsid w:val="005A1ECE"/>
    <w:rsid w:val="005A22FB"/>
    <w:rsid w:val="005A2C24"/>
    <w:rsid w:val="005A2F0F"/>
    <w:rsid w:val="005A3D3F"/>
    <w:rsid w:val="005A3FB7"/>
    <w:rsid w:val="005A4EFF"/>
    <w:rsid w:val="005A53BE"/>
    <w:rsid w:val="005A61E2"/>
    <w:rsid w:val="005A73CB"/>
    <w:rsid w:val="005B0A36"/>
    <w:rsid w:val="005B0A45"/>
    <w:rsid w:val="005B10F4"/>
    <w:rsid w:val="005B1EC7"/>
    <w:rsid w:val="005B2508"/>
    <w:rsid w:val="005B2918"/>
    <w:rsid w:val="005B2A2C"/>
    <w:rsid w:val="005B2D3A"/>
    <w:rsid w:val="005B2F58"/>
    <w:rsid w:val="005B3BDC"/>
    <w:rsid w:val="005B3CA4"/>
    <w:rsid w:val="005B3F2B"/>
    <w:rsid w:val="005B5F68"/>
    <w:rsid w:val="005B6607"/>
    <w:rsid w:val="005B6F67"/>
    <w:rsid w:val="005B7CFD"/>
    <w:rsid w:val="005C0AFC"/>
    <w:rsid w:val="005C1ABA"/>
    <w:rsid w:val="005C2500"/>
    <w:rsid w:val="005C33FE"/>
    <w:rsid w:val="005C345E"/>
    <w:rsid w:val="005C3557"/>
    <w:rsid w:val="005C3625"/>
    <w:rsid w:val="005C3804"/>
    <w:rsid w:val="005C424E"/>
    <w:rsid w:val="005C59BB"/>
    <w:rsid w:val="005C60BE"/>
    <w:rsid w:val="005C6B8E"/>
    <w:rsid w:val="005C6F24"/>
    <w:rsid w:val="005C71A9"/>
    <w:rsid w:val="005C7328"/>
    <w:rsid w:val="005C7329"/>
    <w:rsid w:val="005C7DE3"/>
    <w:rsid w:val="005D12D4"/>
    <w:rsid w:val="005D1737"/>
    <w:rsid w:val="005D24B1"/>
    <w:rsid w:val="005D34E3"/>
    <w:rsid w:val="005D3E46"/>
    <w:rsid w:val="005D4783"/>
    <w:rsid w:val="005D52E8"/>
    <w:rsid w:val="005D58B9"/>
    <w:rsid w:val="005D5F3C"/>
    <w:rsid w:val="005D683C"/>
    <w:rsid w:val="005D69B4"/>
    <w:rsid w:val="005D6A54"/>
    <w:rsid w:val="005D6B27"/>
    <w:rsid w:val="005D74B7"/>
    <w:rsid w:val="005D78D3"/>
    <w:rsid w:val="005E0665"/>
    <w:rsid w:val="005E06D9"/>
    <w:rsid w:val="005E0DB2"/>
    <w:rsid w:val="005E196A"/>
    <w:rsid w:val="005E1BFB"/>
    <w:rsid w:val="005E25DC"/>
    <w:rsid w:val="005E2AE5"/>
    <w:rsid w:val="005E3D0E"/>
    <w:rsid w:val="005E4230"/>
    <w:rsid w:val="005E491B"/>
    <w:rsid w:val="005E49BD"/>
    <w:rsid w:val="005E511D"/>
    <w:rsid w:val="005E5C57"/>
    <w:rsid w:val="005E6588"/>
    <w:rsid w:val="005E6792"/>
    <w:rsid w:val="005E6DF6"/>
    <w:rsid w:val="005E74DB"/>
    <w:rsid w:val="005E7A2E"/>
    <w:rsid w:val="005F0CDC"/>
    <w:rsid w:val="005F17F6"/>
    <w:rsid w:val="005F18B8"/>
    <w:rsid w:val="005F1CAD"/>
    <w:rsid w:val="005F24F6"/>
    <w:rsid w:val="005F28BA"/>
    <w:rsid w:val="005F444D"/>
    <w:rsid w:val="005F48F7"/>
    <w:rsid w:val="005F4B94"/>
    <w:rsid w:val="005F5670"/>
    <w:rsid w:val="005F6280"/>
    <w:rsid w:val="005F755B"/>
    <w:rsid w:val="005F771E"/>
    <w:rsid w:val="005F7EF8"/>
    <w:rsid w:val="00600611"/>
    <w:rsid w:val="00600A2B"/>
    <w:rsid w:val="00601441"/>
    <w:rsid w:val="006023D3"/>
    <w:rsid w:val="00602AA4"/>
    <w:rsid w:val="00602C75"/>
    <w:rsid w:val="00603039"/>
    <w:rsid w:val="00603AE6"/>
    <w:rsid w:val="00604127"/>
    <w:rsid w:val="00604622"/>
    <w:rsid w:val="00605B27"/>
    <w:rsid w:val="00605CB5"/>
    <w:rsid w:val="00605E63"/>
    <w:rsid w:val="00605F56"/>
    <w:rsid w:val="006062E9"/>
    <w:rsid w:val="006070B9"/>
    <w:rsid w:val="0060797D"/>
    <w:rsid w:val="00607BA7"/>
    <w:rsid w:val="006100D6"/>
    <w:rsid w:val="006103A4"/>
    <w:rsid w:val="00610D07"/>
    <w:rsid w:val="006111BD"/>
    <w:rsid w:val="00611DF3"/>
    <w:rsid w:val="006123C4"/>
    <w:rsid w:val="00613BFE"/>
    <w:rsid w:val="00614CA2"/>
    <w:rsid w:val="006151D4"/>
    <w:rsid w:val="006175EC"/>
    <w:rsid w:val="006201E2"/>
    <w:rsid w:val="00620903"/>
    <w:rsid w:val="006209DE"/>
    <w:rsid w:val="00620B34"/>
    <w:rsid w:val="00620EC6"/>
    <w:rsid w:val="006219C2"/>
    <w:rsid w:val="00621EF4"/>
    <w:rsid w:val="0062328F"/>
    <w:rsid w:val="006234E3"/>
    <w:rsid w:val="00624563"/>
    <w:rsid w:val="0062490D"/>
    <w:rsid w:val="006251C3"/>
    <w:rsid w:val="00625947"/>
    <w:rsid w:val="00625B19"/>
    <w:rsid w:val="00626089"/>
    <w:rsid w:val="00626D98"/>
    <w:rsid w:val="00627DEB"/>
    <w:rsid w:val="006305F4"/>
    <w:rsid w:val="0063128C"/>
    <w:rsid w:val="0063188E"/>
    <w:rsid w:val="00631EA3"/>
    <w:rsid w:val="00632049"/>
    <w:rsid w:val="00635B3E"/>
    <w:rsid w:val="00635B8B"/>
    <w:rsid w:val="00636605"/>
    <w:rsid w:val="00636729"/>
    <w:rsid w:val="00636733"/>
    <w:rsid w:val="00637D0A"/>
    <w:rsid w:val="006403A6"/>
    <w:rsid w:val="006406FD"/>
    <w:rsid w:val="00640984"/>
    <w:rsid w:val="00641FD2"/>
    <w:rsid w:val="00642147"/>
    <w:rsid w:val="0064256D"/>
    <w:rsid w:val="006429C7"/>
    <w:rsid w:val="00642F8D"/>
    <w:rsid w:val="006438DC"/>
    <w:rsid w:val="0064433F"/>
    <w:rsid w:val="00644880"/>
    <w:rsid w:val="00645219"/>
    <w:rsid w:val="006453A8"/>
    <w:rsid w:val="00645F66"/>
    <w:rsid w:val="006468DC"/>
    <w:rsid w:val="0065067A"/>
    <w:rsid w:val="00650CD1"/>
    <w:rsid w:val="00650E9E"/>
    <w:rsid w:val="006512FE"/>
    <w:rsid w:val="0065254A"/>
    <w:rsid w:val="00652831"/>
    <w:rsid w:val="006529CC"/>
    <w:rsid w:val="00652D2C"/>
    <w:rsid w:val="0065304D"/>
    <w:rsid w:val="0065369A"/>
    <w:rsid w:val="00653DA4"/>
    <w:rsid w:val="00653E10"/>
    <w:rsid w:val="00654828"/>
    <w:rsid w:val="0065668A"/>
    <w:rsid w:val="006567FA"/>
    <w:rsid w:val="0065683D"/>
    <w:rsid w:val="006606D4"/>
    <w:rsid w:val="00660895"/>
    <w:rsid w:val="00660D66"/>
    <w:rsid w:val="00661486"/>
    <w:rsid w:val="0066166B"/>
    <w:rsid w:val="00661B7E"/>
    <w:rsid w:val="00661DB7"/>
    <w:rsid w:val="0066254C"/>
    <w:rsid w:val="006627C5"/>
    <w:rsid w:val="00662D53"/>
    <w:rsid w:val="00663637"/>
    <w:rsid w:val="00663D93"/>
    <w:rsid w:val="00664ACD"/>
    <w:rsid w:val="00664D82"/>
    <w:rsid w:val="0066522E"/>
    <w:rsid w:val="0066632A"/>
    <w:rsid w:val="00670ADA"/>
    <w:rsid w:val="00671851"/>
    <w:rsid w:val="00672553"/>
    <w:rsid w:val="00672609"/>
    <w:rsid w:val="006726CD"/>
    <w:rsid w:val="0067293F"/>
    <w:rsid w:val="006729C4"/>
    <w:rsid w:val="00674197"/>
    <w:rsid w:val="006746FE"/>
    <w:rsid w:val="00674B6F"/>
    <w:rsid w:val="0067521C"/>
    <w:rsid w:val="00675371"/>
    <w:rsid w:val="00675CBD"/>
    <w:rsid w:val="00675DEC"/>
    <w:rsid w:val="00676299"/>
    <w:rsid w:val="00676C69"/>
    <w:rsid w:val="00676D1A"/>
    <w:rsid w:val="006772FC"/>
    <w:rsid w:val="00677F5B"/>
    <w:rsid w:val="00680722"/>
    <w:rsid w:val="00680B0A"/>
    <w:rsid w:val="00681869"/>
    <w:rsid w:val="00682ADC"/>
    <w:rsid w:val="00683049"/>
    <w:rsid w:val="00683548"/>
    <w:rsid w:val="00684259"/>
    <w:rsid w:val="00684B2B"/>
    <w:rsid w:val="00685979"/>
    <w:rsid w:val="00686C7F"/>
    <w:rsid w:val="00686CB0"/>
    <w:rsid w:val="0068792D"/>
    <w:rsid w:val="0068799B"/>
    <w:rsid w:val="006930F6"/>
    <w:rsid w:val="00693332"/>
    <w:rsid w:val="006933D6"/>
    <w:rsid w:val="00693EB2"/>
    <w:rsid w:val="00694C4E"/>
    <w:rsid w:val="00695236"/>
    <w:rsid w:val="00695620"/>
    <w:rsid w:val="00695E1C"/>
    <w:rsid w:val="006973B0"/>
    <w:rsid w:val="00697F0D"/>
    <w:rsid w:val="006A07C4"/>
    <w:rsid w:val="006A0FC5"/>
    <w:rsid w:val="006A115D"/>
    <w:rsid w:val="006A14FE"/>
    <w:rsid w:val="006A1991"/>
    <w:rsid w:val="006A21E4"/>
    <w:rsid w:val="006A2290"/>
    <w:rsid w:val="006A2910"/>
    <w:rsid w:val="006A2DF8"/>
    <w:rsid w:val="006A3004"/>
    <w:rsid w:val="006A47FC"/>
    <w:rsid w:val="006A4D18"/>
    <w:rsid w:val="006A5184"/>
    <w:rsid w:val="006A59A0"/>
    <w:rsid w:val="006A62E5"/>
    <w:rsid w:val="006A7206"/>
    <w:rsid w:val="006A7666"/>
    <w:rsid w:val="006A77CF"/>
    <w:rsid w:val="006A798D"/>
    <w:rsid w:val="006A7A29"/>
    <w:rsid w:val="006A7CCE"/>
    <w:rsid w:val="006A7E29"/>
    <w:rsid w:val="006A7F36"/>
    <w:rsid w:val="006B05E7"/>
    <w:rsid w:val="006B066E"/>
    <w:rsid w:val="006B0686"/>
    <w:rsid w:val="006B0F1E"/>
    <w:rsid w:val="006B11CD"/>
    <w:rsid w:val="006B11EE"/>
    <w:rsid w:val="006B1261"/>
    <w:rsid w:val="006B1295"/>
    <w:rsid w:val="006B1415"/>
    <w:rsid w:val="006B294A"/>
    <w:rsid w:val="006B2E70"/>
    <w:rsid w:val="006B3260"/>
    <w:rsid w:val="006B32FC"/>
    <w:rsid w:val="006B3617"/>
    <w:rsid w:val="006B3D2D"/>
    <w:rsid w:val="006B4100"/>
    <w:rsid w:val="006B4730"/>
    <w:rsid w:val="006B4CD3"/>
    <w:rsid w:val="006B4D6D"/>
    <w:rsid w:val="006B4E87"/>
    <w:rsid w:val="006B61B2"/>
    <w:rsid w:val="006B6545"/>
    <w:rsid w:val="006B6939"/>
    <w:rsid w:val="006B6B85"/>
    <w:rsid w:val="006B6BAF"/>
    <w:rsid w:val="006B6D84"/>
    <w:rsid w:val="006C021A"/>
    <w:rsid w:val="006C0266"/>
    <w:rsid w:val="006C21B1"/>
    <w:rsid w:val="006C3007"/>
    <w:rsid w:val="006C38FF"/>
    <w:rsid w:val="006C44A5"/>
    <w:rsid w:val="006C509E"/>
    <w:rsid w:val="006C50F3"/>
    <w:rsid w:val="006C674A"/>
    <w:rsid w:val="006C761C"/>
    <w:rsid w:val="006C7715"/>
    <w:rsid w:val="006C7801"/>
    <w:rsid w:val="006D076A"/>
    <w:rsid w:val="006D1104"/>
    <w:rsid w:val="006D1933"/>
    <w:rsid w:val="006D1BBE"/>
    <w:rsid w:val="006D2B09"/>
    <w:rsid w:val="006D3093"/>
    <w:rsid w:val="006D31E3"/>
    <w:rsid w:val="006D3E34"/>
    <w:rsid w:val="006D4C47"/>
    <w:rsid w:val="006D564B"/>
    <w:rsid w:val="006D5CCE"/>
    <w:rsid w:val="006D5EC6"/>
    <w:rsid w:val="006D6721"/>
    <w:rsid w:val="006E26FF"/>
    <w:rsid w:val="006E2F40"/>
    <w:rsid w:val="006E3939"/>
    <w:rsid w:val="006E4A9B"/>
    <w:rsid w:val="006E5757"/>
    <w:rsid w:val="006E5814"/>
    <w:rsid w:val="006E5F7E"/>
    <w:rsid w:val="006E6355"/>
    <w:rsid w:val="006E6525"/>
    <w:rsid w:val="006E69E8"/>
    <w:rsid w:val="006E6F69"/>
    <w:rsid w:val="006E74D9"/>
    <w:rsid w:val="006E7C01"/>
    <w:rsid w:val="006F0AFF"/>
    <w:rsid w:val="006F1734"/>
    <w:rsid w:val="006F1DC1"/>
    <w:rsid w:val="006F2E11"/>
    <w:rsid w:val="006F2E67"/>
    <w:rsid w:val="006F30A4"/>
    <w:rsid w:val="006F3188"/>
    <w:rsid w:val="006F3B77"/>
    <w:rsid w:val="006F42CF"/>
    <w:rsid w:val="006F45F1"/>
    <w:rsid w:val="006F4AC8"/>
    <w:rsid w:val="006F59F2"/>
    <w:rsid w:val="006F6FA0"/>
    <w:rsid w:val="006F6FD7"/>
    <w:rsid w:val="006F7387"/>
    <w:rsid w:val="00700AB1"/>
    <w:rsid w:val="0070126B"/>
    <w:rsid w:val="00701D56"/>
    <w:rsid w:val="007031A8"/>
    <w:rsid w:val="007034AF"/>
    <w:rsid w:val="007038AA"/>
    <w:rsid w:val="00703C13"/>
    <w:rsid w:val="007045A9"/>
    <w:rsid w:val="00704A5C"/>
    <w:rsid w:val="00705221"/>
    <w:rsid w:val="0070552F"/>
    <w:rsid w:val="007055D9"/>
    <w:rsid w:val="0070584E"/>
    <w:rsid w:val="007059AB"/>
    <w:rsid w:val="007070F9"/>
    <w:rsid w:val="00707A45"/>
    <w:rsid w:val="00711610"/>
    <w:rsid w:val="007118CB"/>
    <w:rsid w:val="0071198F"/>
    <w:rsid w:val="00711A9B"/>
    <w:rsid w:val="00712350"/>
    <w:rsid w:val="007128A5"/>
    <w:rsid w:val="00712A1D"/>
    <w:rsid w:val="00712F6F"/>
    <w:rsid w:val="00713B7E"/>
    <w:rsid w:val="00713B93"/>
    <w:rsid w:val="00714752"/>
    <w:rsid w:val="00714C9E"/>
    <w:rsid w:val="00714D3C"/>
    <w:rsid w:val="00714E22"/>
    <w:rsid w:val="007156CE"/>
    <w:rsid w:val="00715E44"/>
    <w:rsid w:val="007160C8"/>
    <w:rsid w:val="0072005D"/>
    <w:rsid w:val="007203DD"/>
    <w:rsid w:val="007205EB"/>
    <w:rsid w:val="007206B1"/>
    <w:rsid w:val="00721004"/>
    <w:rsid w:val="007214B7"/>
    <w:rsid w:val="007216F8"/>
    <w:rsid w:val="00722E70"/>
    <w:rsid w:val="00722F4D"/>
    <w:rsid w:val="00727B32"/>
    <w:rsid w:val="007305F4"/>
    <w:rsid w:val="0073131A"/>
    <w:rsid w:val="00731393"/>
    <w:rsid w:val="00731A56"/>
    <w:rsid w:val="007331EB"/>
    <w:rsid w:val="007334B1"/>
    <w:rsid w:val="007338EB"/>
    <w:rsid w:val="00734878"/>
    <w:rsid w:val="00736452"/>
    <w:rsid w:val="00736CF4"/>
    <w:rsid w:val="00736EAA"/>
    <w:rsid w:val="0074025D"/>
    <w:rsid w:val="00740A5B"/>
    <w:rsid w:val="007418C9"/>
    <w:rsid w:val="00741C9E"/>
    <w:rsid w:val="00742039"/>
    <w:rsid w:val="0074234D"/>
    <w:rsid w:val="00742A30"/>
    <w:rsid w:val="00743408"/>
    <w:rsid w:val="00743A6A"/>
    <w:rsid w:val="00744FD5"/>
    <w:rsid w:val="0074558A"/>
    <w:rsid w:val="00745A2F"/>
    <w:rsid w:val="00745EF3"/>
    <w:rsid w:val="00745F7F"/>
    <w:rsid w:val="00746C5D"/>
    <w:rsid w:val="00746E53"/>
    <w:rsid w:val="00746ECB"/>
    <w:rsid w:val="0074729C"/>
    <w:rsid w:val="00747BEC"/>
    <w:rsid w:val="0075000B"/>
    <w:rsid w:val="00750084"/>
    <w:rsid w:val="00750372"/>
    <w:rsid w:val="007503A8"/>
    <w:rsid w:val="00750F6B"/>
    <w:rsid w:val="00751145"/>
    <w:rsid w:val="0075136D"/>
    <w:rsid w:val="00751B31"/>
    <w:rsid w:val="0075405A"/>
    <w:rsid w:val="0075409B"/>
    <w:rsid w:val="0075431C"/>
    <w:rsid w:val="00755343"/>
    <w:rsid w:val="00755887"/>
    <w:rsid w:val="0075614D"/>
    <w:rsid w:val="007574E1"/>
    <w:rsid w:val="00760A5F"/>
    <w:rsid w:val="00761030"/>
    <w:rsid w:val="00761322"/>
    <w:rsid w:val="00761C58"/>
    <w:rsid w:val="00762AFC"/>
    <w:rsid w:val="00762B71"/>
    <w:rsid w:val="00763298"/>
    <w:rsid w:val="00763300"/>
    <w:rsid w:val="007635BF"/>
    <w:rsid w:val="00763DB9"/>
    <w:rsid w:val="00764ADF"/>
    <w:rsid w:val="00765309"/>
    <w:rsid w:val="007658A6"/>
    <w:rsid w:val="00765E71"/>
    <w:rsid w:val="00766595"/>
    <w:rsid w:val="0076681D"/>
    <w:rsid w:val="00766DA7"/>
    <w:rsid w:val="00770433"/>
    <w:rsid w:val="0077122A"/>
    <w:rsid w:val="007725AA"/>
    <w:rsid w:val="00773429"/>
    <w:rsid w:val="0077383D"/>
    <w:rsid w:val="00773A3A"/>
    <w:rsid w:val="007753A7"/>
    <w:rsid w:val="00775411"/>
    <w:rsid w:val="007761C3"/>
    <w:rsid w:val="00776CA5"/>
    <w:rsid w:val="00776E80"/>
    <w:rsid w:val="0077757E"/>
    <w:rsid w:val="00781FBE"/>
    <w:rsid w:val="00782639"/>
    <w:rsid w:val="0078286A"/>
    <w:rsid w:val="007838F0"/>
    <w:rsid w:val="00783CA6"/>
    <w:rsid w:val="0078432E"/>
    <w:rsid w:val="007846A1"/>
    <w:rsid w:val="00784C89"/>
    <w:rsid w:val="00785255"/>
    <w:rsid w:val="007858E3"/>
    <w:rsid w:val="0078599B"/>
    <w:rsid w:val="00785F1B"/>
    <w:rsid w:val="0078707A"/>
    <w:rsid w:val="00787B24"/>
    <w:rsid w:val="007900A8"/>
    <w:rsid w:val="007904FB"/>
    <w:rsid w:val="00790651"/>
    <w:rsid w:val="00790D9A"/>
    <w:rsid w:val="00791413"/>
    <w:rsid w:val="007919AE"/>
    <w:rsid w:val="007920F7"/>
    <w:rsid w:val="00792C75"/>
    <w:rsid w:val="00792C9A"/>
    <w:rsid w:val="0079319A"/>
    <w:rsid w:val="0079333E"/>
    <w:rsid w:val="007936A8"/>
    <w:rsid w:val="00793FB3"/>
    <w:rsid w:val="00795AA8"/>
    <w:rsid w:val="00795AC1"/>
    <w:rsid w:val="00796714"/>
    <w:rsid w:val="007972C1"/>
    <w:rsid w:val="0079741C"/>
    <w:rsid w:val="00797B0F"/>
    <w:rsid w:val="007A0386"/>
    <w:rsid w:val="007A15EF"/>
    <w:rsid w:val="007A2181"/>
    <w:rsid w:val="007A2AE3"/>
    <w:rsid w:val="007A34AF"/>
    <w:rsid w:val="007A39F6"/>
    <w:rsid w:val="007A3FFA"/>
    <w:rsid w:val="007A4FC1"/>
    <w:rsid w:val="007A53D9"/>
    <w:rsid w:val="007A62A3"/>
    <w:rsid w:val="007A6ABD"/>
    <w:rsid w:val="007A6C4F"/>
    <w:rsid w:val="007A7B4F"/>
    <w:rsid w:val="007A7E9B"/>
    <w:rsid w:val="007B0412"/>
    <w:rsid w:val="007B0559"/>
    <w:rsid w:val="007B086B"/>
    <w:rsid w:val="007B1246"/>
    <w:rsid w:val="007B13CA"/>
    <w:rsid w:val="007B19DD"/>
    <w:rsid w:val="007B271E"/>
    <w:rsid w:val="007B2DCD"/>
    <w:rsid w:val="007B3C17"/>
    <w:rsid w:val="007B461A"/>
    <w:rsid w:val="007B49EF"/>
    <w:rsid w:val="007B59CE"/>
    <w:rsid w:val="007B5D80"/>
    <w:rsid w:val="007B69A3"/>
    <w:rsid w:val="007B72BE"/>
    <w:rsid w:val="007B7517"/>
    <w:rsid w:val="007B7EEE"/>
    <w:rsid w:val="007C0912"/>
    <w:rsid w:val="007C0D65"/>
    <w:rsid w:val="007C10B1"/>
    <w:rsid w:val="007C1482"/>
    <w:rsid w:val="007C283A"/>
    <w:rsid w:val="007C2E65"/>
    <w:rsid w:val="007C2E94"/>
    <w:rsid w:val="007C5029"/>
    <w:rsid w:val="007C52A0"/>
    <w:rsid w:val="007C53FC"/>
    <w:rsid w:val="007C61B5"/>
    <w:rsid w:val="007C6471"/>
    <w:rsid w:val="007C68C7"/>
    <w:rsid w:val="007C74E8"/>
    <w:rsid w:val="007C7B10"/>
    <w:rsid w:val="007D016A"/>
    <w:rsid w:val="007D0325"/>
    <w:rsid w:val="007D082C"/>
    <w:rsid w:val="007D0CC9"/>
    <w:rsid w:val="007D3E20"/>
    <w:rsid w:val="007D46CB"/>
    <w:rsid w:val="007D49C6"/>
    <w:rsid w:val="007D4AF5"/>
    <w:rsid w:val="007D4D29"/>
    <w:rsid w:val="007D4F7B"/>
    <w:rsid w:val="007D524A"/>
    <w:rsid w:val="007D6334"/>
    <w:rsid w:val="007D6A72"/>
    <w:rsid w:val="007D6BF6"/>
    <w:rsid w:val="007D739C"/>
    <w:rsid w:val="007D7606"/>
    <w:rsid w:val="007D784C"/>
    <w:rsid w:val="007D7AA0"/>
    <w:rsid w:val="007D7B5B"/>
    <w:rsid w:val="007E0169"/>
    <w:rsid w:val="007E2075"/>
    <w:rsid w:val="007E2406"/>
    <w:rsid w:val="007E3010"/>
    <w:rsid w:val="007E34DD"/>
    <w:rsid w:val="007E3BB9"/>
    <w:rsid w:val="007E3EA3"/>
    <w:rsid w:val="007E4ACF"/>
    <w:rsid w:val="007E4AF0"/>
    <w:rsid w:val="007E59AE"/>
    <w:rsid w:val="007E6D03"/>
    <w:rsid w:val="007F00EB"/>
    <w:rsid w:val="007F0CA6"/>
    <w:rsid w:val="007F11DC"/>
    <w:rsid w:val="007F12F9"/>
    <w:rsid w:val="007F1D52"/>
    <w:rsid w:val="007F3B85"/>
    <w:rsid w:val="007F3CBD"/>
    <w:rsid w:val="007F428F"/>
    <w:rsid w:val="007F597B"/>
    <w:rsid w:val="007F6369"/>
    <w:rsid w:val="007F6A02"/>
    <w:rsid w:val="007F6C87"/>
    <w:rsid w:val="007F7498"/>
    <w:rsid w:val="008003E7"/>
    <w:rsid w:val="00800B6F"/>
    <w:rsid w:val="00800C1E"/>
    <w:rsid w:val="00800CBC"/>
    <w:rsid w:val="00800D60"/>
    <w:rsid w:val="0080100A"/>
    <w:rsid w:val="0080152A"/>
    <w:rsid w:val="00801822"/>
    <w:rsid w:val="00801EB2"/>
    <w:rsid w:val="00802094"/>
    <w:rsid w:val="0080232B"/>
    <w:rsid w:val="008027DB"/>
    <w:rsid w:val="00802982"/>
    <w:rsid w:val="00802BD6"/>
    <w:rsid w:val="00802F57"/>
    <w:rsid w:val="00802FEA"/>
    <w:rsid w:val="00803908"/>
    <w:rsid w:val="00803984"/>
    <w:rsid w:val="00803B44"/>
    <w:rsid w:val="00804992"/>
    <w:rsid w:val="00804D75"/>
    <w:rsid w:val="008050BF"/>
    <w:rsid w:val="008050E5"/>
    <w:rsid w:val="00805A3A"/>
    <w:rsid w:val="00805EE3"/>
    <w:rsid w:val="00806579"/>
    <w:rsid w:val="00806C69"/>
    <w:rsid w:val="00810285"/>
    <w:rsid w:val="00810632"/>
    <w:rsid w:val="0081086C"/>
    <w:rsid w:val="00811A95"/>
    <w:rsid w:val="0081207E"/>
    <w:rsid w:val="008120A3"/>
    <w:rsid w:val="0081378A"/>
    <w:rsid w:val="00813C65"/>
    <w:rsid w:val="00814F57"/>
    <w:rsid w:val="008154F3"/>
    <w:rsid w:val="008156DA"/>
    <w:rsid w:val="00815A13"/>
    <w:rsid w:val="00817F47"/>
    <w:rsid w:val="0082113A"/>
    <w:rsid w:val="00821DAB"/>
    <w:rsid w:val="00821F2C"/>
    <w:rsid w:val="00822242"/>
    <w:rsid w:val="008229B8"/>
    <w:rsid w:val="00823551"/>
    <w:rsid w:val="008235EF"/>
    <w:rsid w:val="00823810"/>
    <w:rsid w:val="00823B8A"/>
    <w:rsid w:val="00824203"/>
    <w:rsid w:val="008246F8"/>
    <w:rsid w:val="008255CE"/>
    <w:rsid w:val="00827867"/>
    <w:rsid w:val="008304D2"/>
    <w:rsid w:val="00830D84"/>
    <w:rsid w:val="00831A1D"/>
    <w:rsid w:val="0083210D"/>
    <w:rsid w:val="00832C2B"/>
    <w:rsid w:val="0083338B"/>
    <w:rsid w:val="0083490B"/>
    <w:rsid w:val="00835616"/>
    <w:rsid w:val="0083658C"/>
    <w:rsid w:val="00836E87"/>
    <w:rsid w:val="00836F34"/>
    <w:rsid w:val="00837450"/>
    <w:rsid w:val="00837CDD"/>
    <w:rsid w:val="00840D1F"/>
    <w:rsid w:val="00840D85"/>
    <w:rsid w:val="00841822"/>
    <w:rsid w:val="00843CDA"/>
    <w:rsid w:val="00843EC4"/>
    <w:rsid w:val="00844148"/>
    <w:rsid w:val="0084505D"/>
    <w:rsid w:val="00845E45"/>
    <w:rsid w:val="00846722"/>
    <w:rsid w:val="0084695B"/>
    <w:rsid w:val="00847083"/>
    <w:rsid w:val="00847C19"/>
    <w:rsid w:val="008501BE"/>
    <w:rsid w:val="0085047E"/>
    <w:rsid w:val="0085077C"/>
    <w:rsid w:val="00851097"/>
    <w:rsid w:val="00852636"/>
    <w:rsid w:val="008533A6"/>
    <w:rsid w:val="008538AD"/>
    <w:rsid w:val="00853CE8"/>
    <w:rsid w:val="00854896"/>
    <w:rsid w:val="00854EC0"/>
    <w:rsid w:val="008560DC"/>
    <w:rsid w:val="0085697C"/>
    <w:rsid w:val="008573D8"/>
    <w:rsid w:val="00857540"/>
    <w:rsid w:val="00860F34"/>
    <w:rsid w:val="00861451"/>
    <w:rsid w:val="00861C72"/>
    <w:rsid w:val="00862974"/>
    <w:rsid w:val="00862C7D"/>
    <w:rsid w:val="00862CC3"/>
    <w:rsid w:val="00863FFA"/>
    <w:rsid w:val="0086633E"/>
    <w:rsid w:val="00867626"/>
    <w:rsid w:val="00867DD0"/>
    <w:rsid w:val="00870071"/>
    <w:rsid w:val="008708C5"/>
    <w:rsid w:val="0087099B"/>
    <w:rsid w:val="00871E18"/>
    <w:rsid w:val="0087205E"/>
    <w:rsid w:val="00872B01"/>
    <w:rsid w:val="00874F99"/>
    <w:rsid w:val="00875084"/>
    <w:rsid w:val="00875550"/>
    <w:rsid w:val="008756D3"/>
    <w:rsid w:val="008757CD"/>
    <w:rsid w:val="00875DE8"/>
    <w:rsid w:val="008765E9"/>
    <w:rsid w:val="00876DA1"/>
    <w:rsid w:val="0087732E"/>
    <w:rsid w:val="00880285"/>
    <w:rsid w:val="00880B68"/>
    <w:rsid w:val="00881E13"/>
    <w:rsid w:val="00882EF1"/>
    <w:rsid w:val="00883535"/>
    <w:rsid w:val="00883796"/>
    <w:rsid w:val="00883A3C"/>
    <w:rsid w:val="00883E49"/>
    <w:rsid w:val="008840A0"/>
    <w:rsid w:val="0088439F"/>
    <w:rsid w:val="00884DA6"/>
    <w:rsid w:val="00884ECA"/>
    <w:rsid w:val="00885042"/>
    <w:rsid w:val="008850FA"/>
    <w:rsid w:val="008855E6"/>
    <w:rsid w:val="0088570D"/>
    <w:rsid w:val="00886939"/>
    <w:rsid w:val="00890CD9"/>
    <w:rsid w:val="00890D9C"/>
    <w:rsid w:val="00891CE4"/>
    <w:rsid w:val="00891CFC"/>
    <w:rsid w:val="00892A4D"/>
    <w:rsid w:val="00892D07"/>
    <w:rsid w:val="00892ECC"/>
    <w:rsid w:val="0089350A"/>
    <w:rsid w:val="008936D8"/>
    <w:rsid w:val="0089397E"/>
    <w:rsid w:val="00893E57"/>
    <w:rsid w:val="0089456D"/>
    <w:rsid w:val="008961C2"/>
    <w:rsid w:val="008974E7"/>
    <w:rsid w:val="00897CD0"/>
    <w:rsid w:val="008A0FA6"/>
    <w:rsid w:val="008A26CA"/>
    <w:rsid w:val="008A2C49"/>
    <w:rsid w:val="008A3172"/>
    <w:rsid w:val="008A392D"/>
    <w:rsid w:val="008A3D13"/>
    <w:rsid w:val="008A3E52"/>
    <w:rsid w:val="008A445A"/>
    <w:rsid w:val="008A66B7"/>
    <w:rsid w:val="008A6A7B"/>
    <w:rsid w:val="008A6F13"/>
    <w:rsid w:val="008A71E7"/>
    <w:rsid w:val="008A71EC"/>
    <w:rsid w:val="008A7579"/>
    <w:rsid w:val="008A75DD"/>
    <w:rsid w:val="008A766C"/>
    <w:rsid w:val="008B046D"/>
    <w:rsid w:val="008B0AD0"/>
    <w:rsid w:val="008B1A69"/>
    <w:rsid w:val="008B24A8"/>
    <w:rsid w:val="008B2F76"/>
    <w:rsid w:val="008B3B39"/>
    <w:rsid w:val="008B3C98"/>
    <w:rsid w:val="008B3CD2"/>
    <w:rsid w:val="008B3CF6"/>
    <w:rsid w:val="008B4045"/>
    <w:rsid w:val="008B44B9"/>
    <w:rsid w:val="008B45F1"/>
    <w:rsid w:val="008B4BD5"/>
    <w:rsid w:val="008B5D06"/>
    <w:rsid w:val="008B64EC"/>
    <w:rsid w:val="008B6673"/>
    <w:rsid w:val="008B67C5"/>
    <w:rsid w:val="008B6C2D"/>
    <w:rsid w:val="008B6F82"/>
    <w:rsid w:val="008C0560"/>
    <w:rsid w:val="008C174A"/>
    <w:rsid w:val="008C1773"/>
    <w:rsid w:val="008C1975"/>
    <w:rsid w:val="008C22C9"/>
    <w:rsid w:val="008C2443"/>
    <w:rsid w:val="008C34C6"/>
    <w:rsid w:val="008C4547"/>
    <w:rsid w:val="008C4B0D"/>
    <w:rsid w:val="008C4C21"/>
    <w:rsid w:val="008C57E5"/>
    <w:rsid w:val="008C5C3C"/>
    <w:rsid w:val="008D1B68"/>
    <w:rsid w:val="008D1B9C"/>
    <w:rsid w:val="008D3B39"/>
    <w:rsid w:val="008D3B67"/>
    <w:rsid w:val="008D4985"/>
    <w:rsid w:val="008D66BE"/>
    <w:rsid w:val="008D7088"/>
    <w:rsid w:val="008D78B7"/>
    <w:rsid w:val="008E00F6"/>
    <w:rsid w:val="008E147A"/>
    <w:rsid w:val="008E1C31"/>
    <w:rsid w:val="008E231D"/>
    <w:rsid w:val="008E2441"/>
    <w:rsid w:val="008E3362"/>
    <w:rsid w:val="008E3EC4"/>
    <w:rsid w:val="008E40FC"/>
    <w:rsid w:val="008E42D2"/>
    <w:rsid w:val="008E4492"/>
    <w:rsid w:val="008E4497"/>
    <w:rsid w:val="008E44D7"/>
    <w:rsid w:val="008E4882"/>
    <w:rsid w:val="008E520E"/>
    <w:rsid w:val="008E5605"/>
    <w:rsid w:val="008E7184"/>
    <w:rsid w:val="008E74F6"/>
    <w:rsid w:val="008E768A"/>
    <w:rsid w:val="008E76B5"/>
    <w:rsid w:val="008E7A0F"/>
    <w:rsid w:val="008E7AF9"/>
    <w:rsid w:val="008F00A4"/>
    <w:rsid w:val="008F0573"/>
    <w:rsid w:val="008F0BC2"/>
    <w:rsid w:val="008F1E43"/>
    <w:rsid w:val="008F214E"/>
    <w:rsid w:val="008F2478"/>
    <w:rsid w:val="008F2871"/>
    <w:rsid w:val="008F29F2"/>
    <w:rsid w:val="008F40C5"/>
    <w:rsid w:val="008F4406"/>
    <w:rsid w:val="008F4615"/>
    <w:rsid w:val="008F4D34"/>
    <w:rsid w:val="008F5DD1"/>
    <w:rsid w:val="008F63DB"/>
    <w:rsid w:val="008F6678"/>
    <w:rsid w:val="008F6CBF"/>
    <w:rsid w:val="008F7964"/>
    <w:rsid w:val="008F7C68"/>
    <w:rsid w:val="00901551"/>
    <w:rsid w:val="009019C0"/>
    <w:rsid w:val="00901BA5"/>
    <w:rsid w:val="00901CD7"/>
    <w:rsid w:val="00902143"/>
    <w:rsid w:val="00902958"/>
    <w:rsid w:val="0090338C"/>
    <w:rsid w:val="009036F2"/>
    <w:rsid w:val="00903ECE"/>
    <w:rsid w:val="00903F0B"/>
    <w:rsid w:val="0090474E"/>
    <w:rsid w:val="00904C0F"/>
    <w:rsid w:val="00904E4F"/>
    <w:rsid w:val="00905A5E"/>
    <w:rsid w:val="00906625"/>
    <w:rsid w:val="0091094E"/>
    <w:rsid w:val="0091128A"/>
    <w:rsid w:val="00913552"/>
    <w:rsid w:val="009139DE"/>
    <w:rsid w:val="00913D43"/>
    <w:rsid w:val="00914116"/>
    <w:rsid w:val="00914466"/>
    <w:rsid w:val="0091455E"/>
    <w:rsid w:val="00914681"/>
    <w:rsid w:val="009167D3"/>
    <w:rsid w:val="00916CD8"/>
    <w:rsid w:val="009174C1"/>
    <w:rsid w:val="0091774F"/>
    <w:rsid w:val="009177CA"/>
    <w:rsid w:val="00917C06"/>
    <w:rsid w:val="00917C6A"/>
    <w:rsid w:val="00920086"/>
    <w:rsid w:val="00920A2D"/>
    <w:rsid w:val="0092170E"/>
    <w:rsid w:val="00922A30"/>
    <w:rsid w:val="00922A62"/>
    <w:rsid w:val="00922EED"/>
    <w:rsid w:val="00923034"/>
    <w:rsid w:val="0092328E"/>
    <w:rsid w:val="00923438"/>
    <w:rsid w:val="00923784"/>
    <w:rsid w:val="009243C9"/>
    <w:rsid w:val="009253EF"/>
    <w:rsid w:val="00926022"/>
    <w:rsid w:val="0092748F"/>
    <w:rsid w:val="00927C02"/>
    <w:rsid w:val="00927D86"/>
    <w:rsid w:val="009304BC"/>
    <w:rsid w:val="009307BB"/>
    <w:rsid w:val="00931346"/>
    <w:rsid w:val="00931C2B"/>
    <w:rsid w:val="00931FBC"/>
    <w:rsid w:val="009322A5"/>
    <w:rsid w:val="00933354"/>
    <w:rsid w:val="00933367"/>
    <w:rsid w:val="00933529"/>
    <w:rsid w:val="0093424B"/>
    <w:rsid w:val="009342E8"/>
    <w:rsid w:val="00934412"/>
    <w:rsid w:val="009349EF"/>
    <w:rsid w:val="00934D73"/>
    <w:rsid w:val="00934E2D"/>
    <w:rsid w:val="00935F99"/>
    <w:rsid w:val="009379D2"/>
    <w:rsid w:val="00937B1E"/>
    <w:rsid w:val="0094183B"/>
    <w:rsid w:val="00942BC1"/>
    <w:rsid w:val="00943509"/>
    <w:rsid w:val="009435EB"/>
    <w:rsid w:val="009451DF"/>
    <w:rsid w:val="009456EF"/>
    <w:rsid w:val="009466EF"/>
    <w:rsid w:val="00946C85"/>
    <w:rsid w:val="00946D4C"/>
    <w:rsid w:val="0094718A"/>
    <w:rsid w:val="009477AF"/>
    <w:rsid w:val="00947E77"/>
    <w:rsid w:val="00950F2C"/>
    <w:rsid w:val="0095173A"/>
    <w:rsid w:val="00951A63"/>
    <w:rsid w:val="009526F0"/>
    <w:rsid w:val="00952AA0"/>
    <w:rsid w:val="00952AE0"/>
    <w:rsid w:val="00952E7F"/>
    <w:rsid w:val="0095341B"/>
    <w:rsid w:val="00953594"/>
    <w:rsid w:val="009536AE"/>
    <w:rsid w:val="00954DDB"/>
    <w:rsid w:val="00955033"/>
    <w:rsid w:val="009556E8"/>
    <w:rsid w:val="00956768"/>
    <w:rsid w:val="00956F3E"/>
    <w:rsid w:val="00957471"/>
    <w:rsid w:val="0096011C"/>
    <w:rsid w:val="009601DF"/>
    <w:rsid w:val="00960872"/>
    <w:rsid w:val="0096126E"/>
    <w:rsid w:val="00962104"/>
    <w:rsid w:val="00962484"/>
    <w:rsid w:val="009625BE"/>
    <w:rsid w:val="009626D1"/>
    <w:rsid w:val="00962C46"/>
    <w:rsid w:val="00963083"/>
    <w:rsid w:val="009630BB"/>
    <w:rsid w:val="00963937"/>
    <w:rsid w:val="00963AC4"/>
    <w:rsid w:val="00963D3D"/>
    <w:rsid w:val="0096526C"/>
    <w:rsid w:val="00965634"/>
    <w:rsid w:val="00967229"/>
    <w:rsid w:val="00967345"/>
    <w:rsid w:val="009676F5"/>
    <w:rsid w:val="0097077C"/>
    <w:rsid w:val="009708E7"/>
    <w:rsid w:val="00970976"/>
    <w:rsid w:val="009709FA"/>
    <w:rsid w:val="00970D65"/>
    <w:rsid w:val="00971723"/>
    <w:rsid w:val="00971754"/>
    <w:rsid w:val="009719A2"/>
    <w:rsid w:val="00971E9D"/>
    <w:rsid w:val="00972F00"/>
    <w:rsid w:val="00973161"/>
    <w:rsid w:val="0097327A"/>
    <w:rsid w:val="00973EB2"/>
    <w:rsid w:val="009755C7"/>
    <w:rsid w:val="00975711"/>
    <w:rsid w:val="00975BDA"/>
    <w:rsid w:val="00976CE8"/>
    <w:rsid w:val="00976E95"/>
    <w:rsid w:val="00977374"/>
    <w:rsid w:val="00977529"/>
    <w:rsid w:val="00977B39"/>
    <w:rsid w:val="00977FFA"/>
    <w:rsid w:val="0098015A"/>
    <w:rsid w:val="00980816"/>
    <w:rsid w:val="00980F30"/>
    <w:rsid w:val="009824A6"/>
    <w:rsid w:val="00982631"/>
    <w:rsid w:val="00982964"/>
    <w:rsid w:val="0098323C"/>
    <w:rsid w:val="009838EE"/>
    <w:rsid w:val="0098426B"/>
    <w:rsid w:val="00984665"/>
    <w:rsid w:val="0098504C"/>
    <w:rsid w:val="00985F2A"/>
    <w:rsid w:val="00986182"/>
    <w:rsid w:val="0098660F"/>
    <w:rsid w:val="009866AA"/>
    <w:rsid w:val="009866CB"/>
    <w:rsid w:val="009870D0"/>
    <w:rsid w:val="009906A3"/>
    <w:rsid w:val="00991C16"/>
    <w:rsid w:val="00993A2F"/>
    <w:rsid w:val="00994278"/>
    <w:rsid w:val="0099451C"/>
    <w:rsid w:val="00996839"/>
    <w:rsid w:val="00996976"/>
    <w:rsid w:val="009972CF"/>
    <w:rsid w:val="00997963"/>
    <w:rsid w:val="009A05E8"/>
    <w:rsid w:val="009A0AF7"/>
    <w:rsid w:val="009A0DBF"/>
    <w:rsid w:val="009A1FFD"/>
    <w:rsid w:val="009A2C9A"/>
    <w:rsid w:val="009A34FC"/>
    <w:rsid w:val="009A3913"/>
    <w:rsid w:val="009A4AD2"/>
    <w:rsid w:val="009A545C"/>
    <w:rsid w:val="009A564E"/>
    <w:rsid w:val="009A5B95"/>
    <w:rsid w:val="009A5D4E"/>
    <w:rsid w:val="009A5F25"/>
    <w:rsid w:val="009A62C6"/>
    <w:rsid w:val="009A64DC"/>
    <w:rsid w:val="009A6531"/>
    <w:rsid w:val="009A6E73"/>
    <w:rsid w:val="009B038D"/>
    <w:rsid w:val="009B0B29"/>
    <w:rsid w:val="009B20A7"/>
    <w:rsid w:val="009B211B"/>
    <w:rsid w:val="009B26B3"/>
    <w:rsid w:val="009B39E1"/>
    <w:rsid w:val="009B423A"/>
    <w:rsid w:val="009B4BD2"/>
    <w:rsid w:val="009B54FD"/>
    <w:rsid w:val="009B598D"/>
    <w:rsid w:val="009B5E61"/>
    <w:rsid w:val="009B61BA"/>
    <w:rsid w:val="009B628A"/>
    <w:rsid w:val="009B6DFC"/>
    <w:rsid w:val="009B705B"/>
    <w:rsid w:val="009B7843"/>
    <w:rsid w:val="009C0C03"/>
    <w:rsid w:val="009C132C"/>
    <w:rsid w:val="009C229B"/>
    <w:rsid w:val="009C2D21"/>
    <w:rsid w:val="009C4057"/>
    <w:rsid w:val="009C415B"/>
    <w:rsid w:val="009C450E"/>
    <w:rsid w:val="009C486C"/>
    <w:rsid w:val="009C4D81"/>
    <w:rsid w:val="009C57CE"/>
    <w:rsid w:val="009C61B0"/>
    <w:rsid w:val="009C690E"/>
    <w:rsid w:val="009C6B2A"/>
    <w:rsid w:val="009D0973"/>
    <w:rsid w:val="009D1346"/>
    <w:rsid w:val="009D194C"/>
    <w:rsid w:val="009D1F30"/>
    <w:rsid w:val="009D237F"/>
    <w:rsid w:val="009D3B02"/>
    <w:rsid w:val="009D403C"/>
    <w:rsid w:val="009D4640"/>
    <w:rsid w:val="009D4988"/>
    <w:rsid w:val="009D5BD6"/>
    <w:rsid w:val="009D66CD"/>
    <w:rsid w:val="009D7077"/>
    <w:rsid w:val="009D71EA"/>
    <w:rsid w:val="009E1B4F"/>
    <w:rsid w:val="009E1D66"/>
    <w:rsid w:val="009E1E9F"/>
    <w:rsid w:val="009E2147"/>
    <w:rsid w:val="009E276D"/>
    <w:rsid w:val="009E28D2"/>
    <w:rsid w:val="009E32AC"/>
    <w:rsid w:val="009E342C"/>
    <w:rsid w:val="009E38CA"/>
    <w:rsid w:val="009E3E8C"/>
    <w:rsid w:val="009E3FAD"/>
    <w:rsid w:val="009E4A75"/>
    <w:rsid w:val="009E62F4"/>
    <w:rsid w:val="009E6EF3"/>
    <w:rsid w:val="009E75EB"/>
    <w:rsid w:val="009E784C"/>
    <w:rsid w:val="009E7938"/>
    <w:rsid w:val="009E7E07"/>
    <w:rsid w:val="009F0BE6"/>
    <w:rsid w:val="009F1484"/>
    <w:rsid w:val="009F1564"/>
    <w:rsid w:val="009F163F"/>
    <w:rsid w:val="009F257E"/>
    <w:rsid w:val="009F300F"/>
    <w:rsid w:val="009F329D"/>
    <w:rsid w:val="009F415A"/>
    <w:rsid w:val="009F6408"/>
    <w:rsid w:val="009F6B27"/>
    <w:rsid w:val="009F717B"/>
    <w:rsid w:val="009F74E5"/>
    <w:rsid w:val="009F783C"/>
    <w:rsid w:val="009F7EB9"/>
    <w:rsid w:val="00A00142"/>
    <w:rsid w:val="00A00982"/>
    <w:rsid w:val="00A00989"/>
    <w:rsid w:val="00A0177C"/>
    <w:rsid w:val="00A020F9"/>
    <w:rsid w:val="00A02DC1"/>
    <w:rsid w:val="00A02EAD"/>
    <w:rsid w:val="00A030D1"/>
    <w:rsid w:val="00A03109"/>
    <w:rsid w:val="00A031F5"/>
    <w:rsid w:val="00A03709"/>
    <w:rsid w:val="00A0394E"/>
    <w:rsid w:val="00A03963"/>
    <w:rsid w:val="00A03A2F"/>
    <w:rsid w:val="00A03ED9"/>
    <w:rsid w:val="00A045AF"/>
    <w:rsid w:val="00A054D3"/>
    <w:rsid w:val="00A05DA3"/>
    <w:rsid w:val="00A05F16"/>
    <w:rsid w:val="00A06781"/>
    <w:rsid w:val="00A06A15"/>
    <w:rsid w:val="00A07201"/>
    <w:rsid w:val="00A07B76"/>
    <w:rsid w:val="00A10023"/>
    <w:rsid w:val="00A10798"/>
    <w:rsid w:val="00A10CEF"/>
    <w:rsid w:val="00A125E6"/>
    <w:rsid w:val="00A12A9A"/>
    <w:rsid w:val="00A12DF0"/>
    <w:rsid w:val="00A13654"/>
    <w:rsid w:val="00A13CE6"/>
    <w:rsid w:val="00A143C9"/>
    <w:rsid w:val="00A14492"/>
    <w:rsid w:val="00A14794"/>
    <w:rsid w:val="00A14A52"/>
    <w:rsid w:val="00A14FF1"/>
    <w:rsid w:val="00A15330"/>
    <w:rsid w:val="00A16C26"/>
    <w:rsid w:val="00A171AD"/>
    <w:rsid w:val="00A173D4"/>
    <w:rsid w:val="00A17447"/>
    <w:rsid w:val="00A202C6"/>
    <w:rsid w:val="00A20F15"/>
    <w:rsid w:val="00A22D5E"/>
    <w:rsid w:val="00A252EA"/>
    <w:rsid w:val="00A25E08"/>
    <w:rsid w:val="00A25F8E"/>
    <w:rsid w:val="00A26019"/>
    <w:rsid w:val="00A26876"/>
    <w:rsid w:val="00A26BCA"/>
    <w:rsid w:val="00A27028"/>
    <w:rsid w:val="00A27268"/>
    <w:rsid w:val="00A276C8"/>
    <w:rsid w:val="00A30E53"/>
    <w:rsid w:val="00A31761"/>
    <w:rsid w:val="00A31C49"/>
    <w:rsid w:val="00A31FDF"/>
    <w:rsid w:val="00A31FEE"/>
    <w:rsid w:val="00A32F16"/>
    <w:rsid w:val="00A3310B"/>
    <w:rsid w:val="00A3323C"/>
    <w:rsid w:val="00A332A1"/>
    <w:rsid w:val="00A337BF"/>
    <w:rsid w:val="00A33D25"/>
    <w:rsid w:val="00A33DA4"/>
    <w:rsid w:val="00A34886"/>
    <w:rsid w:val="00A35F34"/>
    <w:rsid w:val="00A361C7"/>
    <w:rsid w:val="00A36DF3"/>
    <w:rsid w:val="00A371D7"/>
    <w:rsid w:val="00A37411"/>
    <w:rsid w:val="00A37C0A"/>
    <w:rsid w:val="00A400A0"/>
    <w:rsid w:val="00A4080C"/>
    <w:rsid w:val="00A40E4A"/>
    <w:rsid w:val="00A414DA"/>
    <w:rsid w:val="00A415E5"/>
    <w:rsid w:val="00A42570"/>
    <w:rsid w:val="00A437AD"/>
    <w:rsid w:val="00A43F4B"/>
    <w:rsid w:val="00A44E65"/>
    <w:rsid w:val="00A45088"/>
    <w:rsid w:val="00A459B9"/>
    <w:rsid w:val="00A46647"/>
    <w:rsid w:val="00A466A3"/>
    <w:rsid w:val="00A50E52"/>
    <w:rsid w:val="00A52796"/>
    <w:rsid w:val="00A52AB9"/>
    <w:rsid w:val="00A53747"/>
    <w:rsid w:val="00A538AB"/>
    <w:rsid w:val="00A548ED"/>
    <w:rsid w:val="00A553A8"/>
    <w:rsid w:val="00A5699A"/>
    <w:rsid w:val="00A5754C"/>
    <w:rsid w:val="00A5770C"/>
    <w:rsid w:val="00A57848"/>
    <w:rsid w:val="00A57F44"/>
    <w:rsid w:val="00A60944"/>
    <w:rsid w:val="00A60D23"/>
    <w:rsid w:val="00A61A54"/>
    <w:rsid w:val="00A62AB0"/>
    <w:rsid w:val="00A62E1A"/>
    <w:rsid w:val="00A63908"/>
    <w:rsid w:val="00A63C77"/>
    <w:rsid w:val="00A63CED"/>
    <w:rsid w:val="00A63E58"/>
    <w:rsid w:val="00A64499"/>
    <w:rsid w:val="00A646A0"/>
    <w:rsid w:val="00A655AA"/>
    <w:rsid w:val="00A65683"/>
    <w:rsid w:val="00A66522"/>
    <w:rsid w:val="00A66E20"/>
    <w:rsid w:val="00A66FB7"/>
    <w:rsid w:val="00A67661"/>
    <w:rsid w:val="00A67C80"/>
    <w:rsid w:val="00A708D0"/>
    <w:rsid w:val="00A70946"/>
    <w:rsid w:val="00A7107D"/>
    <w:rsid w:val="00A710E8"/>
    <w:rsid w:val="00A71112"/>
    <w:rsid w:val="00A71DCE"/>
    <w:rsid w:val="00A73719"/>
    <w:rsid w:val="00A73D2D"/>
    <w:rsid w:val="00A74439"/>
    <w:rsid w:val="00A74507"/>
    <w:rsid w:val="00A74F08"/>
    <w:rsid w:val="00A74F88"/>
    <w:rsid w:val="00A75287"/>
    <w:rsid w:val="00A764B9"/>
    <w:rsid w:val="00A76B1A"/>
    <w:rsid w:val="00A77410"/>
    <w:rsid w:val="00A7777B"/>
    <w:rsid w:val="00A77801"/>
    <w:rsid w:val="00A779A6"/>
    <w:rsid w:val="00A77FBC"/>
    <w:rsid w:val="00A805B0"/>
    <w:rsid w:val="00A80BEC"/>
    <w:rsid w:val="00A80DF2"/>
    <w:rsid w:val="00A8233D"/>
    <w:rsid w:val="00A82C2E"/>
    <w:rsid w:val="00A83845"/>
    <w:rsid w:val="00A84021"/>
    <w:rsid w:val="00A8403B"/>
    <w:rsid w:val="00A8462F"/>
    <w:rsid w:val="00A8463A"/>
    <w:rsid w:val="00A84AA5"/>
    <w:rsid w:val="00A8554E"/>
    <w:rsid w:val="00A8574F"/>
    <w:rsid w:val="00A85C77"/>
    <w:rsid w:val="00A86EE1"/>
    <w:rsid w:val="00A87003"/>
    <w:rsid w:val="00A9087F"/>
    <w:rsid w:val="00A9151A"/>
    <w:rsid w:val="00A915D2"/>
    <w:rsid w:val="00A9164E"/>
    <w:rsid w:val="00A92358"/>
    <w:rsid w:val="00A93E91"/>
    <w:rsid w:val="00A94249"/>
    <w:rsid w:val="00A945F4"/>
    <w:rsid w:val="00A94A0F"/>
    <w:rsid w:val="00A94ABC"/>
    <w:rsid w:val="00A9591A"/>
    <w:rsid w:val="00A95C3B"/>
    <w:rsid w:val="00A96423"/>
    <w:rsid w:val="00A96918"/>
    <w:rsid w:val="00A96ADB"/>
    <w:rsid w:val="00A96E11"/>
    <w:rsid w:val="00AA0384"/>
    <w:rsid w:val="00AA0B58"/>
    <w:rsid w:val="00AA16D9"/>
    <w:rsid w:val="00AA16F7"/>
    <w:rsid w:val="00AA1960"/>
    <w:rsid w:val="00AA1C0F"/>
    <w:rsid w:val="00AA1CF5"/>
    <w:rsid w:val="00AA2144"/>
    <w:rsid w:val="00AA23DB"/>
    <w:rsid w:val="00AA2421"/>
    <w:rsid w:val="00AA2919"/>
    <w:rsid w:val="00AA451D"/>
    <w:rsid w:val="00AA482F"/>
    <w:rsid w:val="00AA4DD8"/>
    <w:rsid w:val="00AA5486"/>
    <w:rsid w:val="00AA6A3B"/>
    <w:rsid w:val="00AA70C8"/>
    <w:rsid w:val="00AA7ABF"/>
    <w:rsid w:val="00AA7B5F"/>
    <w:rsid w:val="00AB1374"/>
    <w:rsid w:val="00AB152F"/>
    <w:rsid w:val="00AB26DD"/>
    <w:rsid w:val="00AB2707"/>
    <w:rsid w:val="00AB30C7"/>
    <w:rsid w:val="00AB3964"/>
    <w:rsid w:val="00AB3CA9"/>
    <w:rsid w:val="00AB42D2"/>
    <w:rsid w:val="00AB4593"/>
    <w:rsid w:val="00AB4B2A"/>
    <w:rsid w:val="00AB50CB"/>
    <w:rsid w:val="00AB5178"/>
    <w:rsid w:val="00AB54D1"/>
    <w:rsid w:val="00AB55F5"/>
    <w:rsid w:val="00AB59F2"/>
    <w:rsid w:val="00AB6174"/>
    <w:rsid w:val="00AB781B"/>
    <w:rsid w:val="00AB79BB"/>
    <w:rsid w:val="00AB7D35"/>
    <w:rsid w:val="00AC054F"/>
    <w:rsid w:val="00AC0742"/>
    <w:rsid w:val="00AC1133"/>
    <w:rsid w:val="00AC1464"/>
    <w:rsid w:val="00AC169E"/>
    <w:rsid w:val="00AC18E0"/>
    <w:rsid w:val="00AC331A"/>
    <w:rsid w:val="00AC34A5"/>
    <w:rsid w:val="00AC354C"/>
    <w:rsid w:val="00AC3746"/>
    <w:rsid w:val="00AC37E0"/>
    <w:rsid w:val="00AC48B6"/>
    <w:rsid w:val="00AC4BDB"/>
    <w:rsid w:val="00AC68A7"/>
    <w:rsid w:val="00AC761E"/>
    <w:rsid w:val="00AC7BF1"/>
    <w:rsid w:val="00AD077E"/>
    <w:rsid w:val="00AD0AA9"/>
    <w:rsid w:val="00AD1FD3"/>
    <w:rsid w:val="00AD2445"/>
    <w:rsid w:val="00AD246C"/>
    <w:rsid w:val="00AD248A"/>
    <w:rsid w:val="00AD25E4"/>
    <w:rsid w:val="00AD299D"/>
    <w:rsid w:val="00AD3264"/>
    <w:rsid w:val="00AD38C7"/>
    <w:rsid w:val="00AD3C1E"/>
    <w:rsid w:val="00AD48EA"/>
    <w:rsid w:val="00AD49BC"/>
    <w:rsid w:val="00AD4AEE"/>
    <w:rsid w:val="00AD562F"/>
    <w:rsid w:val="00AD6259"/>
    <w:rsid w:val="00AD6302"/>
    <w:rsid w:val="00AD6B2B"/>
    <w:rsid w:val="00AD7461"/>
    <w:rsid w:val="00AD7660"/>
    <w:rsid w:val="00AD7F62"/>
    <w:rsid w:val="00AE07D8"/>
    <w:rsid w:val="00AE0908"/>
    <w:rsid w:val="00AE0B92"/>
    <w:rsid w:val="00AE1A8F"/>
    <w:rsid w:val="00AE1BB4"/>
    <w:rsid w:val="00AE22B8"/>
    <w:rsid w:val="00AE2B5C"/>
    <w:rsid w:val="00AE2B95"/>
    <w:rsid w:val="00AE2CFF"/>
    <w:rsid w:val="00AE3071"/>
    <w:rsid w:val="00AE3493"/>
    <w:rsid w:val="00AE4A76"/>
    <w:rsid w:val="00AE5D03"/>
    <w:rsid w:val="00AE6381"/>
    <w:rsid w:val="00AE6A7B"/>
    <w:rsid w:val="00AF0401"/>
    <w:rsid w:val="00AF0F40"/>
    <w:rsid w:val="00AF1831"/>
    <w:rsid w:val="00AF1B48"/>
    <w:rsid w:val="00AF2ABA"/>
    <w:rsid w:val="00AF325E"/>
    <w:rsid w:val="00AF612A"/>
    <w:rsid w:val="00AF63CA"/>
    <w:rsid w:val="00AF66FE"/>
    <w:rsid w:val="00AF6ADC"/>
    <w:rsid w:val="00AF7499"/>
    <w:rsid w:val="00B00514"/>
    <w:rsid w:val="00B0056F"/>
    <w:rsid w:val="00B008B1"/>
    <w:rsid w:val="00B008EA"/>
    <w:rsid w:val="00B0090C"/>
    <w:rsid w:val="00B00ABC"/>
    <w:rsid w:val="00B00C0A"/>
    <w:rsid w:val="00B00E61"/>
    <w:rsid w:val="00B01917"/>
    <w:rsid w:val="00B02418"/>
    <w:rsid w:val="00B03381"/>
    <w:rsid w:val="00B034F4"/>
    <w:rsid w:val="00B0433B"/>
    <w:rsid w:val="00B04986"/>
    <w:rsid w:val="00B04A1E"/>
    <w:rsid w:val="00B04F20"/>
    <w:rsid w:val="00B0529A"/>
    <w:rsid w:val="00B05689"/>
    <w:rsid w:val="00B05ECF"/>
    <w:rsid w:val="00B061B2"/>
    <w:rsid w:val="00B065CF"/>
    <w:rsid w:val="00B06C61"/>
    <w:rsid w:val="00B076DC"/>
    <w:rsid w:val="00B07719"/>
    <w:rsid w:val="00B07ADF"/>
    <w:rsid w:val="00B1093B"/>
    <w:rsid w:val="00B113C5"/>
    <w:rsid w:val="00B122B8"/>
    <w:rsid w:val="00B12510"/>
    <w:rsid w:val="00B131D8"/>
    <w:rsid w:val="00B13C11"/>
    <w:rsid w:val="00B14750"/>
    <w:rsid w:val="00B14F3A"/>
    <w:rsid w:val="00B152A2"/>
    <w:rsid w:val="00B159DA"/>
    <w:rsid w:val="00B1653E"/>
    <w:rsid w:val="00B175E3"/>
    <w:rsid w:val="00B2063E"/>
    <w:rsid w:val="00B209C1"/>
    <w:rsid w:val="00B20C64"/>
    <w:rsid w:val="00B21E73"/>
    <w:rsid w:val="00B233E7"/>
    <w:rsid w:val="00B2393B"/>
    <w:rsid w:val="00B2428E"/>
    <w:rsid w:val="00B2435A"/>
    <w:rsid w:val="00B24B83"/>
    <w:rsid w:val="00B2560A"/>
    <w:rsid w:val="00B25816"/>
    <w:rsid w:val="00B25916"/>
    <w:rsid w:val="00B25C3E"/>
    <w:rsid w:val="00B25F43"/>
    <w:rsid w:val="00B26D5C"/>
    <w:rsid w:val="00B27149"/>
    <w:rsid w:val="00B279C2"/>
    <w:rsid w:val="00B30929"/>
    <w:rsid w:val="00B30DE3"/>
    <w:rsid w:val="00B3187E"/>
    <w:rsid w:val="00B31C59"/>
    <w:rsid w:val="00B31D4E"/>
    <w:rsid w:val="00B32BCA"/>
    <w:rsid w:val="00B34CF1"/>
    <w:rsid w:val="00B34CF2"/>
    <w:rsid w:val="00B357EF"/>
    <w:rsid w:val="00B35934"/>
    <w:rsid w:val="00B36067"/>
    <w:rsid w:val="00B36193"/>
    <w:rsid w:val="00B36AAC"/>
    <w:rsid w:val="00B3710C"/>
    <w:rsid w:val="00B37F2C"/>
    <w:rsid w:val="00B37F50"/>
    <w:rsid w:val="00B422C2"/>
    <w:rsid w:val="00B44C40"/>
    <w:rsid w:val="00B4543A"/>
    <w:rsid w:val="00B45CCE"/>
    <w:rsid w:val="00B472EF"/>
    <w:rsid w:val="00B479A7"/>
    <w:rsid w:val="00B508FD"/>
    <w:rsid w:val="00B51A93"/>
    <w:rsid w:val="00B51AE1"/>
    <w:rsid w:val="00B52CA4"/>
    <w:rsid w:val="00B53BA9"/>
    <w:rsid w:val="00B53DDC"/>
    <w:rsid w:val="00B540D9"/>
    <w:rsid w:val="00B547EA"/>
    <w:rsid w:val="00B55241"/>
    <w:rsid w:val="00B56343"/>
    <w:rsid w:val="00B572D8"/>
    <w:rsid w:val="00B60E16"/>
    <w:rsid w:val="00B628B4"/>
    <w:rsid w:val="00B62A69"/>
    <w:rsid w:val="00B63920"/>
    <w:rsid w:val="00B63C0F"/>
    <w:rsid w:val="00B649AC"/>
    <w:rsid w:val="00B657A9"/>
    <w:rsid w:val="00B66E60"/>
    <w:rsid w:val="00B6704D"/>
    <w:rsid w:val="00B6744D"/>
    <w:rsid w:val="00B675B2"/>
    <w:rsid w:val="00B67AE3"/>
    <w:rsid w:val="00B7008B"/>
    <w:rsid w:val="00B70ECC"/>
    <w:rsid w:val="00B71C14"/>
    <w:rsid w:val="00B72717"/>
    <w:rsid w:val="00B73785"/>
    <w:rsid w:val="00B73E3B"/>
    <w:rsid w:val="00B74D59"/>
    <w:rsid w:val="00B76000"/>
    <w:rsid w:val="00B77481"/>
    <w:rsid w:val="00B80582"/>
    <w:rsid w:val="00B824F3"/>
    <w:rsid w:val="00B82990"/>
    <w:rsid w:val="00B82B8D"/>
    <w:rsid w:val="00B8305E"/>
    <w:rsid w:val="00B84692"/>
    <w:rsid w:val="00B85CFA"/>
    <w:rsid w:val="00B85ED1"/>
    <w:rsid w:val="00B868C5"/>
    <w:rsid w:val="00B86EC1"/>
    <w:rsid w:val="00B86F49"/>
    <w:rsid w:val="00B877FD"/>
    <w:rsid w:val="00B90507"/>
    <w:rsid w:val="00B9176A"/>
    <w:rsid w:val="00B9293E"/>
    <w:rsid w:val="00B92B69"/>
    <w:rsid w:val="00B92BC4"/>
    <w:rsid w:val="00B936E8"/>
    <w:rsid w:val="00B93F5C"/>
    <w:rsid w:val="00B94A2F"/>
    <w:rsid w:val="00B95805"/>
    <w:rsid w:val="00B95C7C"/>
    <w:rsid w:val="00BA0031"/>
    <w:rsid w:val="00BA0C5C"/>
    <w:rsid w:val="00BA1107"/>
    <w:rsid w:val="00BA2280"/>
    <w:rsid w:val="00BA2611"/>
    <w:rsid w:val="00BA2D08"/>
    <w:rsid w:val="00BA3681"/>
    <w:rsid w:val="00BA44B3"/>
    <w:rsid w:val="00BA4835"/>
    <w:rsid w:val="00BA4D75"/>
    <w:rsid w:val="00BA4F7C"/>
    <w:rsid w:val="00BA56F1"/>
    <w:rsid w:val="00BA5DAA"/>
    <w:rsid w:val="00BA67B3"/>
    <w:rsid w:val="00BA7A13"/>
    <w:rsid w:val="00BA7AF8"/>
    <w:rsid w:val="00BA7CAF"/>
    <w:rsid w:val="00BB0136"/>
    <w:rsid w:val="00BB01AC"/>
    <w:rsid w:val="00BB023B"/>
    <w:rsid w:val="00BB0430"/>
    <w:rsid w:val="00BB0C7D"/>
    <w:rsid w:val="00BB0C9E"/>
    <w:rsid w:val="00BB14BC"/>
    <w:rsid w:val="00BB1735"/>
    <w:rsid w:val="00BB1C09"/>
    <w:rsid w:val="00BB3960"/>
    <w:rsid w:val="00BB4C31"/>
    <w:rsid w:val="00BB5203"/>
    <w:rsid w:val="00BB5603"/>
    <w:rsid w:val="00BB5D71"/>
    <w:rsid w:val="00BB603E"/>
    <w:rsid w:val="00BB63E2"/>
    <w:rsid w:val="00BC0026"/>
    <w:rsid w:val="00BC0B49"/>
    <w:rsid w:val="00BC0EC1"/>
    <w:rsid w:val="00BC0FE4"/>
    <w:rsid w:val="00BC129A"/>
    <w:rsid w:val="00BC1EA9"/>
    <w:rsid w:val="00BC27A5"/>
    <w:rsid w:val="00BC2C76"/>
    <w:rsid w:val="00BC32AC"/>
    <w:rsid w:val="00BC438E"/>
    <w:rsid w:val="00BC472C"/>
    <w:rsid w:val="00BC4E9D"/>
    <w:rsid w:val="00BC546A"/>
    <w:rsid w:val="00BC5BA4"/>
    <w:rsid w:val="00BC63F7"/>
    <w:rsid w:val="00BC772E"/>
    <w:rsid w:val="00BC7EA6"/>
    <w:rsid w:val="00BD0290"/>
    <w:rsid w:val="00BD07FA"/>
    <w:rsid w:val="00BD0979"/>
    <w:rsid w:val="00BD1556"/>
    <w:rsid w:val="00BD1C16"/>
    <w:rsid w:val="00BD549C"/>
    <w:rsid w:val="00BD6349"/>
    <w:rsid w:val="00BD6C1E"/>
    <w:rsid w:val="00BE020A"/>
    <w:rsid w:val="00BE0616"/>
    <w:rsid w:val="00BE0E86"/>
    <w:rsid w:val="00BE1390"/>
    <w:rsid w:val="00BE14F0"/>
    <w:rsid w:val="00BE16DB"/>
    <w:rsid w:val="00BE2672"/>
    <w:rsid w:val="00BE281F"/>
    <w:rsid w:val="00BE3585"/>
    <w:rsid w:val="00BE3F42"/>
    <w:rsid w:val="00BE40D1"/>
    <w:rsid w:val="00BE49FF"/>
    <w:rsid w:val="00BE5D19"/>
    <w:rsid w:val="00BE626A"/>
    <w:rsid w:val="00BE6E2F"/>
    <w:rsid w:val="00BE7445"/>
    <w:rsid w:val="00BF046D"/>
    <w:rsid w:val="00BF0C66"/>
    <w:rsid w:val="00BF0C95"/>
    <w:rsid w:val="00BF0F0A"/>
    <w:rsid w:val="00BF38D9"/>
    <w:rsid w:val="00BF3B45"/>
    <w:rsid w:val="00BF3D5A"/>
    <w:rsid w:val="00BF3EE3"/>
    <w:rsid w:val="00BF3FAE"/>
    <w:rsid w:val="00BF485A"/>
    <w:rsid w:val="00BF5537"/>
    <w:rsid w:val="00BF682F"/>
    <w:rsid w:val="00BF7187"/>
    <w:rsid w:val="00BF7BEB"/>
    <w:rsid w:val="00C0013B"/>
    <w:rsid w:val="00C009DF"/>
    <w:rsid w:val="00C00B1E"/>
    <w:rsid w:val="00C011EA"/>
    <w:rsid w:val="00C02077"/>
    <w:rsid w:val="00C02613"/>
    <w:rsid w:val="00C026BD"/>
    <w:rsid w:val="00C02A30"/>
    <w:rsid w:val="00C0362A"/>
    <w:rsid w:val="00C03BFC"/>
    <w:rsid w:val="00C03F1D"/>
    <w:rsid w:val="00C045AE"/>
    <w:rsid w:val="00C049B7"/>
    <w:rsid w:val="00C04FE7"/>
    <w:rsid w:val="00C0581F"/>
    <w:rsid w:val="00C05BE6"/>
    <w:rsid w:val="00C05ED0"/>
    <w:rsid w:val="00C0608B"/>
    <w:rsid w:val="00C070CA"/>
    <w:rsid w:val="00C075DC"/>
    <w:rsid w:val="00C07933"/>
    <w:rsid w:val="00C1028C"/>
    <w:rsid w:val="00C11A20"/>
    <w:rsid w:val="00C134BC"/>
    <w:rsid w:val="00C13A24"/>
    <w:rsid w:val="00C144D0"/>
    <w:rsid w:val="00C146E8"/>
    <w:rsid w:val="00C14942"/>
    <w:rsid w:val="00C15F0C"/>
    <w:rsid w:val="00C16199"/>
    <w:rsid w:val="00C16FE2"/>
    <w:rsid w:val="00C16FE6"/>
    <w:rsid w:val="00C17072"/>
    <w:rsid w:val="00C17181"/>
    <w:rsid w:val="00C17A5B"/>
    <w:rsid w:val="00C2057F"/>
    <w:rsid w:val="00C20C62"/>
    <w:rsid w:val="00C222A2"/>
    <w:rsid w:val="00C22455"/>
    <w:rsid w:val="00C237E2"/>
    <w:rsid w:val="00C23888"/>
    <w:rsid w:val="00C23DC6"/>
    <w:rsid w:val="00C24FEB"/>
    <w:rsid w:val="00C2544F"/>
    <w:rsid w:val="00C2609B"/>
    <w:rsid w:val="00C26604"/>
    <w:rsid w:val="00C2683A"/>
    <w:rsid w:val="00C26F7C"/>
    <w:rsid w:val="00C2766A"/>
    <w:rsid w:val="00C30610"/>
    <w:rsid w:val="00C308DE"/>
    <w:rsid w:val="00C3106B"/>
    <w:rsid w:val="00C312D7"/>
    <w:rsid w:val="00C31548"/>
    <w:rsid w:val="00C31821"/>
    <w:rsid w:val="00C32555"/>
    <w:rsid w:val="00C32B42"/>
    <w:rsid w:val="00C32D19"/>
    <w:rsid w:val="00C32FC4"/>
    <w:rsid w:val="00C331A7"/>
    <w:rsid w:val="00C33977"/>
    <w:rsid w:val="00C34D65"/>
    <w:rsid w:val="00C34F5D"/>
    <w:rsid w:val="00C355A3"/>
    <w:rsid w:val="00C37019"/>
    <w:rsid w:val="00C372C0"/>
    <w:rsid w:val="00C37801"/>
    <w:rsid w:val="00C41BB6"/>
    <w:rsid w:val="00C41FA9"/>
    <w:rsid w:val="00C42209"/>
    <w:rsid w:val="00C427B3"/>
    <w:rsid w:val="00C428EC"/>
    <w:rsid w:val="00C43356"/>
    <w:rsid w:val="00C447FF"/>
    <w:rsid w:val="00C453C4"/>
    <w:rsid w:val="00C455BD"/>
    <w:rsid w:val="00C468DA"/>
    <w:rsid w:val="00C46A43"/>
    <w:rsid w:val="00C46A61"/>
    <w:rsid w:val="00C472F2"/>
    <w:rsid w:val="00C50548"/>
    <w:rsid w:val="00C5091E"/>
    <w:rsid w:val="00C50D2A"/>
    <w:rsid w:val="00C50F0B"/>
    <w:rsid w:val="00C518C6"/>
    <w:rsid w:val="00C51F83"/>
    <w:rsid w:val="00C53352"/>
    <w:rsid w:val="00C5412F"/>
    <w:rsid w:val="00C542E9"/>
    <w:rsid w:val="00C54411"/>
    <w:rsid w:val="00C545C8"/>
    <w:rsid w:val="00C54FAF"/>
    <w:rsid w:val="00C55A9D"/>
    <w:rsid w:val="00C56662"/>
    <w:rsid w:val="00C56B18"/>
    <w:rsid w:val="00C57171"/>
    <w:rsid w:val="00C5738B"/>
    <w:rsid w:val="00C57981"/>
    <w:rsid w:val="00C57E9A"/>
    <w:rsid w:val="00C6049C"/>
    <w:rsid w:val="00C60772"/>
    <w:rsid w:val="00C609AD"/>
    <w:rsid w:val="00C60C18"/>
    <w:rsid w:val="00C61971"/>
    <w:rsid w:val="00C62587"/>
    <w:rsid w:val="00C625F8"/>
    <w:rsid w:val="00C62612"/>
    <w:rsid w:val="00C62943"/>
    <w:rsid w:val="00C62ACE"/>
    <w:rsid w:val="00C634AF"/>
    <w:rsid w:val="00C6383A"/>
    <w:rsid w:val="00C64656"/>
    <w:rsid w:val="00C64A36"/>
    <w:rsid w:val="00C6699A"/>
    <w:rsid w:val="00C66EDC"/>
    <w:rsid w:val="00C670F0"/>
    <w:rsid w:val="00C67463"/>
    <w:rsid w:val="00C67DF9"/>
    <w:rsid w:val="00C67FF1"/>
    <w:rsid w:val="00C705CC"/>
    <w:rsid w:val="00C71E0F"/>
    <w:rsid w:val="00C723D2"/>
    <w:rsid w:val="00C73AD0"/>
    <w:rsid w:val="00C73D1D"/>
    <w:rsid w:val="00C73FC6"/>
    <w:rsid w:val="00C7529A"/>
    <w:rsid w:val="00C7566B"/>
    <w:rsid w:val="00C768F1"/>
    <w:rsid w:val="00C773BF"/>
    <w:rsid w:val="00C77C34"/>
    <w:rsid w:val="00C8150E"/>
    <w:rsid w:val="00C81CD2"/>
    <w:rsid w:val="00C81F23"/>
    <w:rsid w:val="00C828E6"/>
    <w:rsid w:val="00C837A4"/>
    <w:rsid w:val="00C842C9"/>
    <w:rsid w:val="00C84A07"/>
    <w:rsid w:val="00C85134"/>
    <w:rsid w:val="00C851B5"/>
    <w:rsid w:val="00C85F0D"/>
    <w:rsid w:val="00C86124"/>
    <w:rsid w:val="00C86FB2"/>
    <w:rsid w:val="00C871EA"/>
    <w:rsid w:val="00C873B3"/>
    <w:rsid w:val="00C87B54"/>
    <w:rsid w:val="00C90A50"/>
    <w:rsid w:val="00C91626"/>
    <w:rsid w:val="00C917C7"/>
    <w:rsid w:val="00C929BB"/>
    <w:rsid w:val="00C92B48"/>
    <w:rsid w:val="00C933AC"/>
    <w:rsid w:val="00C934C5"/>
    <w:rsid w:val="00C93721"/>
    <w:rsid w:val="00C93CAF"/>
    <w:rsid w:val="00C943B5"/>
    <w:rsid w:val="00C94693"/>
    <w:rsid w:val="00C94915"/>
    <w:rsid w:val="00C94BF9"/>
    <w:rsid w:val="00C9585B"/>
    <w:rsid w:val="00C959B9"/>
    <w:rsid w:val="00C96025"/>
    <w:rsid w:val="00CA0249"/>
    <w:rsid w:val="00CA0455"/>
    <w:rsid w:val="00CA0474"/>
    <w:rsid w:val="00CA11D5"/>
    <w:rsid w:val="00CA27E4"/>
    <w:rsid w:val="00CA2C11"/>
    <w:rsid w:val="00CA2E53"/>
    <w:rsid w:val="00CA4150"/>
    <w:rsid w:val="00CA41D9"/>
    <w:rsid w:val="00CA4698"/>
    <w:rsid w:val="00CA4B33"/>
    <w:rsid w:val="00CA5889"/>
    <w:rsid w:val="00CA5A31"/>
    <w:rsid w:val="00CA649D"/>
    <w:rsid w:val="00CA64CA"/>
    <w:rsid w:val="00CA6588"/>
    <w:rsid w:val="00CA79CF"/>
    <w:rsid w:val="00CB0ABB"/>
    <w:rsid w:val="00CB12CE"/>
    <w:rsid w:val="00CB1A1C"/>
    <w:rsid w:val="00CB2413"/>
    <w:rsid w:val="00CB2ECD"/>
    <w:rsid w:val="00CB3EA3"/>
    <w:rsid w:val="00CB5FDB"/>
    <w:rsid w:val="00CB6471"/>
    <w:rsid w:val="00CB6A30"/>
    <w:rsid w:val="00CB6C8A"/>
    <w:rsid w:val="00CB70B3"/>
    <w:rsid w:val="00CB71A9"/>
    <w:rsid w:val="00CB7D4B"/>
    <w:rsid w:val="00CC0B17"/>
    <w:rsid w:val="00CC100F"/>
    <w:rsid w:val="00CC1260"/>
    <w:rsid w:val="00CC1C71"/>
    <w:rsid w:val="00CC1CE7"/>
    <w:rsid w:val="00CC1F13"/>
    <w:rsid w:val="00CC2F63"/>
    <w:rsid w:val="00CC3618"/>
    <w:rsid w:val="00CC4067"/>
    <w:rsid w:val="00CC45D7"/>
    <w:rsid w:val="00CC4F9A"/>
    <w:rsid w:val="00CC569F"/>
    <w:rsid w:val="00CC6C7B"/>
    <w:rsid w:val="00CC707C"/>
    <w:rsid w:val="00CC7201"/>
    <w:rsid w:val="00CC75BD"/>
    <w:rsid w:val="00CC7BF1"/>
    <w:rsid w:val="00CC7ED3"/>
    <w:rsid w:val="00CD1051"/>
    <w:rsid w:val="00CD166A"/>
    <w:rsid w:val="00CD1B39"/>
    <w:rsid w:val="00CD1DA4"/>
    <w:rsid w:val="00CD2783"/>
    <w:rsid w:val="00CD27CC"/>
    <w:rsid w:val="00CD4E95"/>
    <w:rsid w:val="00CD5A96"/>
    <w:rsid w:val="00CD5AA6"/>
    <w:rsid w:val="00CD5E8A"/>
    <w:rsid w:val="00CD64BB"/>
    <w:rsid w:val="00CD6802"/>
    <w:rsid w:val="00CD6EC5"/>
    <w:rsid w:val="00CD7B2A"/>
    <w:rsid w:val="00CE0450"/>
    <w:rsid w:val="00CE0618"/>
    <w:rsid w:val="00CE0D13"/>
    <w:rsid w:val="00CE0F21"/>
    <w:rsid w:val="00CE1317"/>
    <w:rsid w:val="00CE1562"/>
    <w:rsid w:val="00CE1DD7"/>
    <w:rsid w:val="00CE2E46"/>
    <w:rsid w:val="00CE3BEF"/>
    <w:rsid w:val="00CE5A81"/>
    <w:rsid w:val="00CE5ADF"/>
    <w:rsid w:val="00CF0108"/>
    <w:rsid w:val="00CF063F"/>
    <w:rsid w:val="00CF0F24"/>
    <w:rsid w:val="00CF0F5A"/>
    <w:rsid w:val="00CF20DC"/>
    <w:rsid w:val="00CF2675"/>
    <w:rsid w:val="00CF2E8A"/>
    <w:rsid w:val="00CF45FC"/>
    <w:rsid w:val="00CF4B60"/>
    <w:rsid w:val="00CF4C95"/>
    <w:rsid w:val="00CF5764"/>
    <w:rsid w:val="00CF6671"/>
    <w:rsid w:val="00CF7A5B"/>
    <w:rsid w:val="00CF7C2B"/>
    <w:rsid w:val="00CF7D96"/>
    <w:rsid w:val="00CF7E01"/>
    <w:rsid w:val="00CF7F18"/>
    <w:rsid w:val="00D00583"/>
    <w:rsid w:val="00D005E8"/>
    <w:rsid w:val="00D006B8"/>
    <w:rsid w:val="00D00CDE"/>
    <w:rsid w:val="00D0172E"/>
    <w:rsid w:val="00D01895"/>
    <w:rsid w:val="00D01E95"/>
    <w:rsid w:val="00D023DE"/>
    <w:rsid w:val="00D041B4"/>
    <w:rsid w:val="00D0495B"/>
    <w:rsid w:val="00D04CF1"/>
    <w:rsid w:val="00D06155"/>
    <w:rsid w:val="00D06472"/>
    <w:rsid w:val="00D06BDF"/>
    <w:rsid w:val="00D0739E"/>
    <w:rsid w:val="00D10D03"/>
    <w:rsid w:val="00D10FFA"/>
    <w:rsid w:val="00D11A18"/>
    <w:rsid w:val="00D122CA"/>
    <w:rsid w:val="00D12A07"/>
    <w:rsid w:val="00D13960"/>
    <w:rsid w:val="00D150AD"/>
    <w:rsid w:val="00D15286"/>
    <w:rsid w:val="00D15807"/>
    <w:rsid w:val="00D16586"/>
    <w:rsid w:val="00D16E79"/>
    <w:rsid w:val="00D17114"/>
    <w:rsid w:val="00D17F0B"/>
    <w:rsid w:val="00D207A3"/>
    <w:rsid w:val="00D20D46"/>
    <w:rsid w:val="00D2189B"/>
    <w:rsid w:val="00D219CA"/>
    <w:rsid w:val="00D21C94"/>
    <w:rsid w:val="00D22066"/>
    <w:rsid w:val="00D22A9E"/>
    <w:rsid w:val="00D22EC0"/>
    <w:rsid w:val="00D238AC"/>
    <w:rsid w:val="00D23F4B"/>
    <w:rsid w:val="00D24617"/>
    <w:rsid w:val="00D2481C"/>
    <w:rsid w:val="00D279EE"/>
    <w:rsid w:val="00D30533"/>
    <w:rsid w:val="00D30B66"/>
    <w:rsid w:val="00D30E02"/>
    <w:rsid w:val="00D323B3"/>
    <w:rsid w:val="00D33F36"/>
    <w:rsid w:val="00D33F64"/>
    <w:rsid w:val="00D3405C"/>
    <w:rsid w:val="00D340D1"/>
    <w:rsid w:val="00D34CBE"/>
    <w:rsid w:val="00D34D8E"/>
    <w:rsid w:val="00D35368"/>
    <w:rsid w:val="00D35553"/>
    <w:rsid w:val="00D35E4E"/>
    <w:rsid w:val="00D36F7A"/>
    <w:rsid w:val="00D37011"/>
    <w:rsid w:val="00D40780"/>
    <w:rsid w:val="00D40DC8"/>
    <w:rsid w:val="00D4117F"/>
    <w:rsid w:val="00D41C54"/>
    <w:rsid w:val="00D4209F"/>
    <w:rsid w:val="00D42160"/>
    <w:rsid w:val="00D42C96"/>
    <w:rsid w:val="00D42FB2"/>
    <w:rsid w:val="00D43296"/>
    <w:rsid w:val="00D4437F"/>
    <w:rsid w:val="00D44AE6"/>
    <w:rsid w:val="00D45503"/>
    <w:rsid w:val="00D45D55"/>
    <w:rsid w:val="00D45DBA"/>
    <w:rsid w:val="00D46007"/>
    <w:rsid w:val="00D4772B"/>
    <w:rsid w:val="00D47B69"/>
    <w:rsid w:val="00D52ED7"/>
    <w:rsid w:val="00D5308C"/>
    <w:rsid w:val="00D53375"/>
    <w:rsid w:val="00D53B33"/>
    <w:rsid w:val="00D55181"/>
    <w:rsid w:val="00D56557"/>
    <w:rsid w:val="00D57E58"/>
    <w:rsid w:val="00D6054D"/>
    <w:rsid w:val="00D623A6"/>
    <w:rsid w:val="00D6263E"/>
    <w:rsid w:val="00D62713"/>
    <w:rsid w:val="00D62BAE"/>
    <w:rsid w:val="00D63715"/>
    <w:rsid w:val="00D643C6"/>
    <w:rsid w:val="00D64563"/>
    <w:rsid w:val="00D64685"/>
    <w:rsid w:val="00D653B5"/>
    <w:rsid w:val="00D655A1"/>
    <w:rsid w:val="00D662DA"/>
    <w:rsid w:val="00D66E41"/>
    <w:rsid w:val="00D66EBC"/>
    <w:rsid w:val="00D67047"/>
    <w:rsid w:val="00D671CC"/>
    <w:rsid w:val="00D67B97"/>
    <w:rsid w:val="00D67CA7"/>
    <w:rsid w:val="00D70784"/>
    <w:rsid w:val="00D709E7"/>
    <w:rsid w:val="00D7164D"/>
    <w:rsid w:val="00D7255A"/>
    <w:rsid w:val="00D72B6A"/>
    <w:rsid w:val="00D73314"/>
    <w:rsid w:val="00D738C0"/>
    <w:rsid w:val="00D73EDF"/>
    <w:rsid w:val="00D73F7E"/>
    <w:rsid w:val="00D75899"/>
    <w:rsid w:val="00D76272"/>
    <w:rsid w:val="00D76523"/>
    <w:rsid w:val="00D768EF"/>
    <w:rsid w:val="00D77888"/>
    <w:rsid w:val="00D77BB8"/>
    <w:rsid w:val="00D81FF4"/>
    <w:rsid w:val="00D8227C"/>
    <w:rsid w:val="00D82545"/>
    <w:rsid w:val="00D825D1"/>
    <w:rsid w:val="00D832D9"/>
    <w:rsid w:val="00D832EE"/>
    <w:rsid w:val="00D8338D"/>
    <w:rsid w:val="00D83A46"/>
    <w:rsid w:val="00D84254"/>
    <w:rsid w:val="00D845B0"/>
    <w:rsid w:val="00D846E1"/>
    <w:rsid w:val="00D84FD2"/>
    <w:rsid w:val="00D853AA"/>
    <w:rsid w:val="00D8591C"/>
    <w:rsid w:val="00D85BEC"/>
    <w:rsid w:val="00D85CA1"/>
    <w:rsid w:val="00D861A4"/>
    <w:rsid w:val="00D8639A"/>
    <w:rsid w:val="00D86453"/>
    <w:rsid w:val="00D866BD"/>
    <w:rsid w:val="00D86783"/>
    <w:rsid w:val="00D87076"/>
    <w:rsid w:val="00D87A14"/>
    <w:rsid w:val="00D9092B"/>
    <w:rsid w:val="00D90978"/>
    <w:rsid w:val="00D91CC5"/>
    <w:rsid w:val="00D9218A"/>
    <w:rsid w:val="00D9296E"/>
    <w:rsid w:val="00D93626"/>
    <w:rsid w:val="00D93C5C"/>
    <w:rsid w:val="00D9457C"/>
    <w:rsid w:val="00D94DF1"/>
    <w:rsid w:val="00D955B8"/>
    <w:rsid w:val="00D96377"/>
    <w:rsid w:val="00D967A6"/>
    <w:rsid w:val="00DA0BFC"/>
    <w:rsid w:val="00DA150B"/>
    <w:rsid w:val="00DA1717"/>
    <w:rsid w:val="00DA2377"/>
    <w:rsid w:val="00DA28C2"/>
    <w:rsid w:val="00DA29ED"/>
    <w:rsid w:val="00DA369D"/>
    <w:rsid w:val="00DA3D3B"/>
    <w:rsid w:val="00DA3D77"/>
    <w:rsid w:val="00DA41C5"/>
    <w:rsid w:val="00DA453A"/>
    <w:rsid w:val="00DA53E2"/>
    <w:rsid w:val="00DA56ED"/>
    <w:rsid w:val="00DA57AD"/>
    <w:rsid w:val="00DA62C2"/>
    <w:rsid w:val="00DB022C"/>
    <w:rsid w:val="00DB0952"/>
    <w:rsid w:val="00DB09C8"/>
    <w:rsid w:val="00DB0D3F"/>
    <w:rsid w:val="00DB0F4F"/>
    <w:rsid w:val="00DB1387"/>
    <w:rsid w:val="00DB164E"/>
    <w:rsid w:val="00DB174B"/>
    <w:rsid w:val="00DB1C8B"/>
    <w:rsid w:val="00DB1D12"/>
    <w:rsid w:val="00DB2083"/>
    <w:rsid w:val="00DB223E"/>
    <w:rsid w:val="00DB26D8"/>
    <w:rsid w:val="00DB2790"/>
    <w:rsid w:val="00DB2CFD"/>
    <w:rsid w:val="00DB3A2E"/>
    <w:rsid w:val="00DB447F"/>
    <w:rsid w:val="00DB519E"/>
    <w:rsid w:val="00DB5874"/>
    <w:rsid w:val="00DB590D"/>
    <w:rsid w:val="00DB5A9A"/>
    <w:rsid w:val="00DB7398"/>
    <w:rsid w:val="00DC00AF"/>
    <w:rsid w:val="00DC03D0"/>
    <w:rsid w:val="00DC0847"/>
    <w:rsid w:val="00DC09E6"/>
    <w:rsid w:val="00DC13CE"/>
    <w:rsid w:val="00DC1531"/>
    <w:rsid w:val="00DC1A2C"/>
    <w:rsid w:val="00DC23DD"/>
    <w:rsid w:val="00DC26CD"/>
    <w:rsid w:val="00DC28B5"/>
    <w:rsid w:val="00DC32F1"/>
    <w:rsid w:val="00DC41B8"/>
    <w:rsid w:val="00DC44BB"/>
    <w:rsid w:val="00DC553C"/>
    <w:rsid w:val="00DC58F9"/>
    <w:rsid w:val="00DC5CCA"/>
    <w:rsid w:val="00DC6EAB"/>
    <w:rsid w:val="00DC72A3"/>
    <w:rsid w:val="00DC740E"/>
    <w:rsid w:val="00DD0072"/>
    <w:rsid w:val="00DD05B1"/>
    <w:rsid w:val="00DD070C"/>
    <w:rsid w:val="00DD0F0F"/>
    <w:rsid w:val="00DD1662"/>
    <w:rsid w:val="00DD31FE"/>
    <w:rsid w:val="00DD33B9"/>
    <w:rsid w:val="00DD358E"/>
    <w:rsid w:val="00DD3E59"/>
    <w:rsid w:val="00DD416E"/>
    <w:rsid w:val="00DD46AD"/>
    <w:rsid w:val="00DD53BE"/>
    <w:rsid w:val="00DD5685"/>
    <w:rsid w:val="00DD5D63"/>
    <w:rsid w:val="00DD6911"/>
    <w:rsid w:val="00DD7C56"/>
    <w:rsid w:val="00DE0482"/>
    <w:rsid w:val="00DE0FB3"/>
    <w:rsid w:val="00DE46DC"/>
    <w:rsid w:val="00DE4AF3"/>
    <w:rsid w:val="00DE4DD0"/>
    <w:rsid w:val="00DE60A9"/>
    <w:rsid w:val="00DE6215"/>
    <w:rsid w:val="00DE6C8E"/>
    <w:rsid w:val="00DE776B"/>
    <w:rsid w:val="00DF0223"/>
    <w:rsid w:val="00DF0983"/>
    <w:rsid w:val="00DF1D37"/>
    <w:rsid w:val="00DF2654"/>
    <w:rsid w:val="00DF26BE"/>
    <w:rsid w:val="00DF2D2E"/>
    <w:rsid w:val="00DF2E71"/>
    <w:rsid w:val="00DF3A45"/>
    <w:rsid w:val="00DF3A9A"/>
    <w:rsid w:val="00DF60D1"/>
    <w:rsid w:val="00DF6568"/>
    <w:rsid w:val="00DF6C7D"/>
    <w:rsid w:val="00DF6F26"/>
    <w:rsid w:val="00DF7D3C"/>
    <w:rsid w:val="00E00307"/>
    <w:rsid w:val="00E00F74"/>
    <w:rsid w:val="00E01D18"/>
    <w:rsid w:val="00E01D22"/>
    <w:rsid w:val="00E02029"/>
    <w:rsid w:val="00E0246A"/>
    <w:rsid w:val="00E02894"/>
    <w:rsid w:val="00E0387F"/>
    <w:rsid w:val="00E0443D"/>
    <w:rsid w:val="00E0470D"/>
    <w:rsid w:val="00E05175"/>
    <w:rsid w:val="00E055D6"/>
    <w:rsid w:val="00E05DCE"/>
    <w:rsid w:val="00E06BC0"/>
    <w:rsid w:val="00E06ED4"/>
    <w:rsid w:val="00E103CB"/>
    <w:rsid w:val="00E1071E"/>
    <w:rsid w:val="00E10AB1"/>
    <w:rsid w:val="00E113A7"/>
    <w:rsid w:val="00E12589"/>
    <w:rsid w:val="00E12B4E"/>
    <w:rsid w:val="00E12B89"/>
    <w:rsid w:val="00E12E39"/>
    <w:rsid w:val="00E13542"/>
    <w:rsid w:val="00E14B59"/>
    <w:rsid w:val="00E14F28"/>
    <w:rsid w:val="00E1525D"/>
    <w:rsid w:val="00E16214"/>
    <w:rsid w:val="00E16666"/>
    <w:rsid w:val="00E167C8"/>
    <w:rsid w:val="00E178C4"/>
    <w:rsid w:val="00E17BE1"/>
    <w:rsid w:val="00E20AAB"/>
    <w:rsid w:val="00E20B45"/>
    <w:rsid w:val="00E20F95"/>
    <w:rsid w:val="00E21272"/>
    <w:rsid w:val="00E23562"/>
    <w:rsid w:val="00E23842"/>
    <w:rsid w:val="00E24238"/>
    <w:rsid w:val="00E255E2"/>
    <w:rsid w:val="00E259B0"/>
    <w:rsid w:val="00E2636F"/>
    <w:rsid w:val="00E26743"/>
    <w:rsid w:val="00E27328"/>
    <w:rsid w:val="00E2775D"/>
    <w:rsid w:val="00E30718"/>
    <w:rsid w:val="00E3094C"/>
    <w:rsid w:val="00E30A69"/>
    <w:rsid w:val="00E313C5"/>
    <w:rsid w:val="00E31E6F"/>
    <w:rsid w:val="00E3233F"/>
    <w:rsid w:val="00E329C3"/>
    <w:rsid w:val="00E33A76"/>
    <w:rsid w:val="00E33D3C"/>
    <w:rsid w:val="00E34438"/>
    <w:rsid w:val="00E3467B"/>
    <w:rsid w:val="00E34AF6"/>
    <w:rsid w:val="00E35590"/>
    <w:rsid w:val="00E357D8"/>
    <w:rsid w:val="00E35917"/>
    <w:rsid w:val="00E3609F"/>
    <w:rsid w:val="00E370CB"/>
    <w:rsid w:val="00E40069"/>
    <w:rsid w:val="00E4062A"/>
    <w:rsid w:val="00E408BB"/>
    <w:rsid w:val="00E40AEC"/>
    <w:rsid w:val="00E41042"/>
    <w:rsid w:val="00E41B71"/>
    <w:rsid w:val="00E41E08"/>
    <w:rsid w:val="00E4283F"/>
    <w:rsid w:val="00E42C5C"/>
    <w:rsid w:val="00E42CF2"/>
    <w:rsid w:val="00E4324A"/>
    <w:rsid w:val="00E43273"/>
    <w:rsid w:val="00E439B0"/>
    <w:rsid w:val="00E44EE4"/>
    <w:rsid w:val="00E4534F"/>
    <w:rsid w:val="00E4544E"/>
    <w:rsid w:val="00E4548B"/>
    <w:rsid w:val="00E45A2B"/>
    <w:rsid w:val="00E45A51"/>
    <w:rsid w:val="00E45AAD"/>
    <w:rsid w:val="00E460FF"/>
    <w:rsid w:val="00E46AE6"/>
    <w:rsid w:val="00E46B85"/>
    <w:rsid w:val="00E47156"/>
    <w:rsid w:val="00E4777F"/>
    <w:rsid w:val="00E47A27"/>
    <w:rsid w:val="00E5084B"/>
    <w:rsid w:val="00E51799"/>
    <w:rsid w:val="00E51C6D"/>
    <w:rsid w:val="00E51EB0"/>
    <w:rsid w:val="00E52EB0"/>
    <w:rsid w:val="00E53C24"/>
    <w:rsid w:val="00E555F6"/>
    <w:rsid w:val="00E55A2A"/>
    <w:rsid w:val="00E55C76"/>
    <w:rsid w:val="00E561FE"/>
    <w:rsid w:val="00E564F2"/>
    <w:rsid w:val="00E56E30"/>
    <w:rsid w:val="00E56E36"/>
    <w:rsid w:val="00E57054"/>
    <w:rsid w:val="00E5783D"/>
    <w:rsid w:val="00E57988"/>
    <w:rsid w:val="00E57A1A"/>
    <w:rsid w:val="00E57DC2"/>
    <w:rsid w:val="00E6003B"/>
    <w:rsid w:val="00E60CF4"/>
    <w:rsid w:val="00E6234B"/>
    <w:rsid w:val="00E62407"/>
    <w:rsid w:val="00E62503"/>
    <w:rsid w:val="00E626D2"/>
    <w:rsid w:val="00E62BD1"/>
    <w:rsid w:val="00E63CF8"/>
    <w:rsid w:val="00E63FA2"/>
    <w:rsid w:val="00E6414F"/>
    <w:rsid w:val="00E64361"/>
    <w:rsid w:val="00E646D5"/>
    <w:rsid w:val="00E65229"/>
    <w:rsid w:val="00E65F97"/>
    <w:rsid w:val="00E661C2"/>
    <w:rsid w:val="00E666E0"/>
    <w:rsid w:val="00E676D5"/>
    <w:rsid w:val="00E679A3"/>
    <w:rsid w:val="00E67C1A"/>
    <w:rsid w:val="00E7085C"/>
    <w:rsid w:val="00E71881"/>
    <w:rsid w:val="00E71BB2"/>
    <w:rsid w:val="00E723EB"/>
    <w:rsid w:val="00E72C62"/>
    <w:rsid w:val="00E72E12"/>
    <w:rsid w:val="00E7303D"/>
    <w:rsid w:val="00E7387E"/>
    <w:rsid w:val="00E741E3"/>
    <w:rsid w:val="00E74A68"/>
    <w:rsid w:val="00E75159"/>
    <w:rsid w:val="00E751AB"/>
    <w:rsid w:val="00E753B6"/>
    <w:rsid w:val="00E7618F"/>
    <w:rsid w:val="00E76F96"/>
    <w:rsid w:val="00E76FA7"/>
    <w:rsid w:val="00E80612"/>
    <w:rsid w:val="00E8096D"/>
    <w:rsid w:val="00E80BCA"/>
    <w:rsid w:val="00E80DE7"/>
    <w:rsid w:val="00E82EFF"/>
    <w:rsid w:val="00E83481"/>
    <w:rsid w:val="00E83E28"/>
    <w:rsid w:val="00E84552"/>
    <w:rsid w:val="00E84E60"/>
    <w:rsid w:val="00E850B2"/>
    <w:rsid w:val="00E850C8"/>
    <w:rsid w:val="00E85568"/>
    <w:rsid w:val="00E85CBA"/>
    <w:rsid w:val="00E868B1"/>
    <w:rsid w:val="00E87BB9"/>
    <w:rsid w:val="00E90EA5"/>
    <w:rsid w:val="00E91045"/>
    <w:rsid w:val="00E91712"/>
    <w:rsid w:val="00E91BC6"/>
    <w:rsid w:val="00E91CBC"/>
    <w:rsid w:val="00E926DD"/>
    <w:rsid w:val="00E92A7F"/>
    <w:rsid w:val="00E92DE6"/>
    <w:rsid w:val="00E94565"/>
    <w:rsid w:val="00E947A9"/>
    <w:rsid w:val="00E947F9"/>
    <w:rsid w:val="00E95278"/>
    <w:rsid w:val="00E969B5"/>
    <w:rsid w:val="00E96D99"/>
    <w:rsid w:val="00E974D2"/>
    <w:rsid w:val="00E97624"/>
    <w:rsid w:val="00E97A39"/>
    <w:rsid w:val="00EA02F1"/>
    <w:rsid w:val="00EA0913"/>
    <w:rsid w:val="00EA15AD"/>
    <w:rsid w:val="00EA1749"/>
    <w:rsid w:val="00EA4054"/>
    <w:rsid w:val="00EA4559"/>
    <w:rsid w:val="00EA45E8"/>
    <w:rsid w:val="00EA5020"/>
    <w:rsid w:val="00EA7331"/>
    <w:rsid w:val="00EA796F"/>
    <w:rsid w:val="00EB0CD2"/>
    <w:rsid w:val="00EB3070"/>
    <w:rsid w:val="00EB6BF5"/>
    <w:rsid w:val="00EB6CBE"/>
    <w:rsid w:val="00EB7D79"/>
    <w:rsid w:val="00EC02B9"/>
    <w:rsid w:val="00EC2A15"/>
    <w:rsid w:val="00EC2A33"/>
    <w:rsid w:val="00EC2EBC"/>
    <w:rsid w:val="00EC40C6"/>
    <w:rsid w:val="00EC4203"/>
    <w:rsid w:val="00EC5744"/>
    <w:rsid w:val="00EC6C12"/>
    <w:rsid w:val="00ED2854"/>
    <w:rsid w:val="00ED34AE"/>
    <w:rsid w:val="00ED39E5"/>
    <w:rsid w:val="00ED401A"/>
    <w:rsid w:val="00ED406E"/>
    <w:rsid w:val="00ED4341"/>
    <w:rsid w:val="00ED5266"/>
    <w:rsid w:val="00ED55F8"/>
    <w:rsid w:val="00ED5D9F"/>
    <w:rsid w:val="00ED6925"/>
    <w:rsid w:val="00ED7991"/>
    <w:rsid w:val="00EE146A"/>
    <w:rsid w:val="00EE2BA5"/>
    <w:rsid w:val="00EE351A"/>
    <w:rsid w:val="00EE35AE"/>
    <w:rsid w:val="00EE4538"/>
    <w:rsid w:val="00EE54E8"/>
    <w:rsid w:val="00EE5524"/>
    <w:rsid w:val="00EE5E68"/>
    <w:rsid w:val="00EE656C"/>
    <w:rsid w:val="00EE69EE"/>
    <w:rsid w:val="00EE7258"/>
    <w:rsid w:val="00EE730E"/>
    <w:rsid w:val="00EE787E"/>
    <w:rsid w:val="00EE7FBF"/>
    <w:rsid w:val="00EF0510"/>
    <w:rsid w:val="00EF075E"/>
    <w:rsid w:val="00EF1F8B"/>
    <w:rsid w:val="00EF51C9"/>
    <w:rsid w:val="00EF6745"/>
    <w:rsid w:val="00EF6E3D"/>
    <w:rsid w:val="00EF7B97"/>
    <w:rsid w:val="00EF7E6A"/>
    <w:rsid w:val="00F00564"/>
    <w:rsid w:val="00F024DC"/>
    <w:rsid w:val="00F02A74"/>
    <w:rsid w:val="00F02C3D"/>
    <w:rsid w:val="00F05A82"/>
    <w:rsid w:val="00F05D08"/>
    <w:rsid w:val="00F07E12"/>
    <w:rsid w:val="00F129FA"/>
    <w:rsid w:val="00F12E84"/>
    <w:rsid w:val="00F132BA"/>
    <w:rsid w:val="00F13319"/>
    <w:rsid w:val="00F13E4B"/>
    <w:rsid w:val="00F14610"/>
    <w:rsid w:val="00F15147"/>
    <w:rsid w:val="00F151F8"/>
    <w:rsid w:val="00F164ED"/>
    <w:rsid w:val="00F166B7"/>
    <w:rsid w:val="00F166B9"/>
    <w:rsid w:val="00F16AE0"/>
    <w:rsid w:val="00F177E8"/>
    <w:rsid w:val="00F17A21"/>
    <w:rsid w:val="00F17E76"/>
    <w:rsid w:val="00F2069F"/>
    <w:rsid w:val="00F20B09"/>
    <w:rsid w:val="00F22424"/>
    <w:rsid w:val="00F2265E"/>
    <w:rsid w:val="00F2299B"/>
    <w:rsid w:val="00F229FA"/>
    <w:rsid w:val="00F22C5E"/>
    <w:rsid w:val="00F23376"/>
    <w:rsid w:val="00F235FB"/>
    <w:rsid w:val="00F23763"/>
    <w:rsid w:val="00F23775"/>
    <w:rsid w:val="00F239BC"/>
    <w:rsid w:val="00F2422D"/>
    <w:rsid w:val="00F25398"/>
    <w:rsid w:val="00F253AD"/>
    <w:rsid w:val="00F2553D"/>
    <w:rsid w:val="00F255BD"/>
    <w:rsid w:val="00F26D7A"/>
    <w:rsid w:val="00F2754E"/>
    <w:rsid w:val="00F3005C"/>
    <w:rsid w:val="00F31307"/>
    <w:rsid w:val="00F31FAE"/>
    <w:rsid w:val="00F32811"/>
    <w:rsid w:val="00F32850"/>
    <w:rsid w:val="00F32C1C"/>
    <w:rsid w:val="00F32D91"/>
    <w:rsid w:val="00F32F10"/>
    <w:rsid w:val="00F333AE"/>
    <w:rsid w:val="00F33529"/>
    <w:rsid w:val="00F335B8"/>
    <w:rsid w:val="00F33F8D"/>
    <w:rsid w:val="00F341E7"/>
    <w:rsid w:val="00F358B2"/>
    <w:rsid w:val="00F35FF4"/>
    <w:rsid w:val="00F374AD"/>
    <w:rsid w:val="00F37509"/>
    <w:rsid w:val="00F37C81"/>
    <w:rsid w:val="00F424E4"/>
    <w:rsid w:val="00F42CBB"/>
    <w:rsid w:val="00F433C9"/>
    <w:rsid w:val="00F44EB8"/>
    <w:rsid w:val="00F454DE"/>
    <w:rsid w:val="00F456E8"/>
    <w:rsid w:val="00F459E9"/>
    <w:rsid w:val="00F46111"/>
    <w:rsid w:val="00F46406"/>
    <w:rsid w:val="00F50A9E"/>
    <w:rsid w:val="00F510EC"/>
    <w:rsid w:val="00F5122D"/>
    <w:rsid w:val="00F5183F"/>
    <w:rsid w:val="00F51906"/>
    <w:rsid w:val="00F525B9"/>
    <w:rsid w:val="00F528F1"/>
    <w:rsid w:val="00F52A03"/>
    <w:rsid w:val="00F533CB"/>
    <w:rsid w:val="00F54271"/>
    <w:rsid w:val="00F54924"/>
    <w:rsid w:val="00F56079"/>
    <w:rsid w:val="00F5643B"/>
    <w:rsid w:val="00F564ED"/>
    <w:rsid w:val="00F56B10"/>
    <w:rsid w:val="00F570BE"/>
    <w:rsid w:val="00F57201"/>
    <w:rsid w:val="00F572B1"/>
    <w:rsid w:val="00F60139"/>
    <w:rsid w:val="00F6034E"/>
    <w:rsid w:val="00F60CF4"/>
    <w:rsid w:val="00F60D96"/>
    <w:rsid w:val="00F616E5"/>
    <w:rsid w:val="00F61712"/>
    <w:rsid w:val="00F62A31"/>
    <w:rsid w:val="00F64570"/>
    <w:rsid w:val="00F64D2A"/>
    <w:rsid w:val="00F655A9"/>
    <w:rsid w:val="00F662A0"/>
    <w:rsid w:val="00F66F26"/>
    <w:rsid w:val="00F6710B"/>
    <w:rsid w:val="00F67BE5"/>
    <w:rsid w:val="00F67E4F"/>
    <w:rsid w:val="00F70778"/>
    <w:rsid w:val="00F70B48"/>
    <w:rsid w:val="00F70DB3"/>
    <w:rsid w:val="00F71B52"/>
    <w:rsid w:val="00F7219D"/>
    <w:rsid w:val="00F7276F"/>
    <w:rsid w:val="00F73102"/>
    <w:rsid w:val="00F73194"/>
    <w:rsid w:val="00F73C0B"/>
    <w:rsid w:val="00F73CA5"/>
    <w:rsid w:val="00F74043"/>
    <w:rsid w:val="00F752A3"/>
    <w:rsid w:val="00F75494"/>
    <w:rsid w:val="00F75B5A"/>
    <w:rsid w:val="00F76331"/>
    <w:rsid w:val="00F763F0"/>
    <w:rsid w:val="00F76574"/>
    <w:rsid w:val="00F80BFE"/>
    <w:rsid w:val="00F8169D"/>
    <w:rsid w:val="00F81A63"/>
    <w:rsid w:val="00F81B12"/>
    <w:rsid w:val="00F827BB"/>
    <w:rsid w:val="00F828C2"/>
    <w:rsid w:val="00F83010"/>
    <w:rsid w:val="00F83E03"/>
    <w:rsid w:val="00F840A9"/>
    <w:rsid w:val="00F845DD"/>
    <w:rsid w:val="00F85357"/>
    <w:rsid w:val="00F85BB8"/>
    <w:rsid w:val="00F85C2E"/>
    <w:rsid w:val="00F85C59"/>
    <w:rsid w:val="00F85D44"/>
    <w:rsid w:val="00F863E6"/>
    <w:rsid w:val="00F8736F"/>
    <w:rsid w:val="00F8783C"/>
    <w:rsid w:val="00F90F62"/>
    <w:rsid w:val="00F91CBB"/>
    <w:rsid w:val="00F92662"/>
    <w:rsid w:val="00F92C75"/>
    <w:rsid w:val="00F931FF"/>
    <w:rsid w:val="00F933DC"/>
    <w:rsid w:val="00F93799"/>
    <w:rsid w:val="00F94814"/>
    <w:rsid w:val="00F9568D"/>
    <w:rsid w:val="00F9590C"/>
    <w:rsid w:val="00F95C76"/>
    <w:rsid w:val="00F95EE8"/>
    <w:rsid w:val="00F95FD2"/>
    <w:rsid w:val="00F96504"/>
    <w:rsid w:val="00F96665"/>
    <w:rsid w:val="00F96A5A"/>
    <w:rsid w:val="00F96ECD"/>
    <w:rsid w:val="00F97729"/>
    <w:rsid w:val="00FA019C"/>
    <w:rsid w:val="00FA0CED"/>
    <w:rsid w:val="00FA12AA"/>
    <w:rsid w:val="00FA153C"/>
    <w:rsid w:val="00FA1573"/>
    <w:rsid w:val="00FA205C"/>
    <w:rsid w:val="00FA20C1"/>
    <w:rsid w:val="00FA273D"/>
    <w:rsid w:val="00FA2ACF"/>
    <w:rsid w:val="00FA2F59"/>
    <w:rsid w:val="00FA3938"/>
    <w:rsid w:val="00FA3B00"/>
    <w:rsid w:val="00FA3B6E"/>
    <w:rsid w:val="00FA3BB3"/>
    <w:rsid w:val="00FA3C3A"/>
    <w:rsid w:val="00FA3DAC"/>
    <w:rsid w:val="00FA49AD"/>
    <w:rsid w:val="00FA54B3"/>
    <w:rsid w:val="00FA5F26"/>
    <w:rsid w:val="00FA692F"/>
    <w:rsid w:val="00FA6E7B"/>
    <w:rsid w:val="00FA7E83"/>
    <w:rsid w:val="00FB02B4"/>
    <w:rsid w:val="00FB05D9"/>
    <w:rsid w:val="00FB0E8D"/>
    <w:rsid w:val="00FB16B9"/>
    <w:rsid w:val="00FB443D"/>
    <w:rsid w:val="00FB5412"/>
    <w:rsid w:val="00FB5467"/>
    <w:rsid w:val="00FB6C1B"/>
    <w:rsid w:val="00FB6D3B"/>
    <w:rsid w:val="00FB7001"/>
    <w:rsid w:val="00FB7654"/>
    <w:rsid w:val="00FC032A"/>
    <w:rsid w:val="00FC0442"/>
    <w:rsid w:val="00FC1173"/>
    <w:rsid w:val="00FC1BB0"/>
    <w:rsid w:val="00FC1C83"/>
    <w:rsid w:val="00FC2CE4"/>
    <w:rsid w:val="00FC33B4"/>
    <w:rsid w:val="00FC3B23"/>
    <w:rsid w:val="00FC48BE"/>
    <w:rsid w:val="00FC538A"/>
    <w:rsid w:val="00FC53FD"/>
    <w:rsid w:val="00FC5567"/>
    <w:rsid w:val="00FC5E23"/>
    <w:rsid w:val="00FC634E"/>
    <w:rsid w:val="00FC7077"/>
    <w:rsid w:val="00FD077A"/>
    <w:rsid w:val="00FD0EA2"/>
    <w:rsid w:val="00FD2173"/>
    <w:rsid w:val="00FD2442"/>
    <w:rsid w:val="00FD2A3B"/>
    <w:rsid w:val="00FD37B7"/>
    <w:rsid w:val="00FD441B"/>
    <w:rsid w:val="00FD468F"/>
    <w:rsid w:val="00FD46C6"/>
    <w:rsid w:val="00FD5922"/>
    <w:rsid w:val="00FD5D3E"/>
    <w:rsid w:val="00FD6285"/>
    <w:rsid w:val="00FD6421"/>
    <w:rsid w:val="00FD72F2"/>
    <w:rsid w:val="00FD7845"/>
    <w:rsid w:val="00FD78EE"/>
    <w:rsid w:val="00FD7E17"/>
    <w:rsid w:val="00FE0459"/>
    <w:rsid w:val="00FE0F22"/>
    <w:rsid w:val="00FE1FD0"/>
    <w:rsid w:val="00FE203B"/>
    <w:rsid w:val="00FE29A6"/>
    <w:rsid w:val="00FE3848"/>
    <w:rsid w:val="00FE4497"/>
    <w:rsid w:val="00FE49BB"/>
    <w:rsid w:val="00FE4EFE"/>
    <w:rsid w:val="00FE6253"/>
    <w:rsid w:val="00FE62A7"/>
    <w:rsid w:val="00FF03A0"/>
    <w:rsid w:val="00FF05B6"/>
    <w:rsid w:val="00FF0E8F"/>
    <w:rsid w:val="00FF14AA"/>
    <w:rsid w:val="00FF17B2"/>
    <w:rsid w:val="00FF4409"/>
    <w:rsid w:val="00FF5BBE"/>
    <w:rsid w:val="00FF5C9E"/>
    <w:rsid w:val="00FF6741"/>
    <w:rsid w:val="00FF6A19"/>
    <w:rsid w:val="00FF6C0F"/>
    <w:rsid w:val="00FF6E94"/>
    <w:rsid w:val="00FF78CC"/>
  </w:rsids>
  <m:mathPr>
    <m:mathFont m:val="Cambria Math"/>
    <m:brkBin m:val="before"/>
    <m:brkBinSub m:val="--"/>
    <m:smallFrac m:val="0"/>
    <m:dispDef/>
    <m:lMargin m:val="0"/>
    <m:rMargin m:val="0"/>
    <m:defJc m:val="centerGroup"/>
    <m:wrapIndent m:val="1440"/>
    <m:intLim m:val="subSup"/>
    <m:naryLim m:val="undOvr"/>
  </m:mathPr>
  <w:themeFontLang w:val="en-US" w:eastAsia="ko-KR"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docId w15:val="{8CD9A460-72C3-4829-8DF6-330A22C13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he-IL"/>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semiHidden="1" w:unhideWhenUsed="1"/>
    <w:lsdException w:name="Strong" w:locked="1" w:uiPriority="22"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Bodytext"/>
    <w:qFormat/>
    <w:rsid w:val="00D0172E"/>
    <w:pPr>
      <w:keepLines/>
      <w:widowControl w:val="0"/>
      <w:shd w:val="clear" w:color="auto" w:fill="FFFFFF"/>
      <w:spacing w:before="60" w:after="120"/>
    </w:pPr>
    <w:rPr>
      <w:rFonts w:ascii="Tahoma" w:hAnsi="Tahoma" w:cs="Tahoma"/>
      <w:szCs w:val="16"/>
      <w:lang w:bidi="ar-SA"/>
    </w:rPr>
  </w:style>
  <w:style w:type="paragraph" w:styleId="Heading1">
    <w:name w:val="heading 1"/>
    <w:basedOn w:val="Normal"/>
    <w:next w:val="Bodytext"/>
    <w:qFormat/>
    <w:rsid w:val="00B21E73"/>
    <w:pPr>
      <w:keepNext/>
      <w:keepLines w:val="0"/>
      <w:pageBreakBefore/>
      <w:shd w:val="clear" w:color="auto" w:fill="auto"/>
      <w:tabs>
        <w:tab w:val="left" w:pos="1440"/>
      </w:tabs>
      <w:overflowPunct w:val="0"/>
      <w:autoSpaceDE w:val="0"/>
      <w:autoSpaceDN w:val="0"/>
      <w:adjustRightInd w:val="0"/>
      <w:spacing w:before="400" w:after="400"/>
      <w:textAlignment w:val="baseline"/>
      <w:outlineLvl w:val="0"/>
    </w:pPr>
    <w:rPr>
      <w:rFonts w:cs="Times New Roman"/>
      <w:b/>
      <w:bCs/>
      <w:noProof/>
      <w:sz w:val="40"/>
      <w:szCs w:val="40"/>
    </w:rPr>
  </w:style>
  <w:style w:type="paragraph" w:styleId="Heading2">
    <w:name w:val="heading 2"/>
    <w:basedOn w:val="Normal"/>
    <w:next w:val="Bodytext"/>
    <w:qFormat/>
    <w:rsid w:val="00270D54"/>
    <w:pPr>
      <w:keepNext/>
      <w:keepLines w:val="0"/>
      <w:widowControl/>
      <w:pBdr>
        <w:bottom w:val="single" w:sz="6" w:space="1" w:color="C0C0C0"/>
      </w:pBdr>
      <w:shd w:val="clear" w:color="auto" w:fill="auto"/>
      <w:spacing w:before="400" w:after="320" w:line="360" w:lineRule="auto"/>
      <w:outlineLvl w:val="1"/>
    </w:pPr>
    <w:rPr>
      <w:b/>
      <w:bCs/>
      <w:sz w:val="32"/>
      <w:szCs w:val="32"/>
    </w:rPr>
  </w:style>
  <w:style w:type="paragraph" w:styleId="Heading3">
    <w:name w:val="heading 3"/>
    <w:basedOn w:val="Normal"/>
    <w:next w:val="Bodytext"/>
    <w:qFormat/>
    <w:rsid w:val="00270D54"/>
    <w:pPr>
      <w:keepNext/>
      <w:keepLines w:val="0"/>
      <w:widowControl/>
      <w:shd w:val="clear" w:color="auto" w:fill="auto"/>
      <w:spacing w:before="360" w:after="360"/>
      <w:outlineLvl w:val="2"/>
    </w:pPr>
    <w:rPr>
      <w:b/>
      <w:bCs/>
      <w:iCs/>
      <w:sz w:val="28"/>
      <w:szCs w:val="28"/>
    </w:rPr>
  </w:style>
  <w:style w:type="paragraph" w:styleId="Heading4">
    <w:name w:val="heading 4"/>
    <w:basedOn w:val="Normal"/>
    <w:next w:val="Bodytext"/>
    <w:qFormat/>
    <w:rsid w:val="00270D54"/>
    <w:pPr>
      <w:keepNext/>
      <w:keepLines w:val="0"/>
      <w:widowControl/>
      <w:shd w:val="clear" w:color="auto" w:fill="auto"/>
      <w:spacing w:before="240" w:after="360"/>
      <w:outlineLvl w:val="3"/>
    </w:pPr>
    <w:rPr>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sid w:val="001946DD"/>
    <w:rPr>
      <w:rFonts w:cs="Times New Roman"/>
      <w:sz w:val="16"/>
      <w:szCs w:val="16"/>
    </w:rPr>
  </w:style>
  <w:style w:type="paragraph" w:customStyle="1" w:styleId="Bodytext">
    <w:name w:val="Bodytext"/>
    <w:link w:val="BodytextChar"/>
    <w:rsid w:val="00982631"/>
    <w:pPr>
      <w:spacing w:before="60" w:after="120"/>
    </w:pPr>
    <w:rPr>
      <w:rFonts w:ascii="Tahoma" w:hAnsi="Tahoma" w:cs="Tahoma"/>
      <w:szCs w:val="16"/>
      <w:lang w:bidi="ar-SA"/>
    </w:rPr>
  </w:style>
  <w:style w:type="paragraph" w:customStyle="1" w:styleId="CoverDisclaimer">
    <w:name w:val="Cover Disclaimer"/>
    <w:next w:val="Bodytext"/>
    <w:rsid w:val="004F6EC7"/>
    <w:pPr>
      <w:spacing w:before="60" w:after="60"/>
    </w:pPr>
    <w:rPr>
      <w:rFonts w:ascii="Tahoma" w:hAnsi="Tahoma" w:cs="Tahoma"/>
      <w:sz w:val="14"/>
      <w:szCs w:val="16"/>
      <w:lang w:bidi="ar-SA"/>
    </w:rPr>
  </w:style>
  <w:style w:type="paragraph" w:customStyle="1" w:styleId="Contents">
    <w:name w:val="Contents"/>
    <w:next w:val="Bodytext"/>
    <w:rsid w:val="00886939"/>
    <w:pPr>
      <w:spacing w:before="200" w:after="200"/>
    </w:pPr>
    <w:rPr>
      <w:rFonts w:ascii="Tahoma" w:hAnsi="Tahoma" w:cs="Tahoma"/>
      <w:b/>
      <w:sz w:val="28"/>
      <w:szCs w:val="16"/>
      <w:lang w:bidi="ar-SA"/>
    </w:rPr>
  </w:style>
  <w:style w:type="table" w:styleId="TableGrid">
    <w:name w:val="Table Grid"/>
    <w:aliases w:val="Guy's Table 1"/>
    <w:basedOn w:val="TableNormal"/>
    <w:uiPriority w:val="59"/>
    <w:rsid w:val="002F65E7"/>
    <w:pPr>
      <w:keepLines/>
      <w:widowControl w:val="0"/>
      <w:spacing w:after="120"/>
      <w:ind w:left="58"/>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Line1">
    <w:name w:val="Cover Line 1"/>
    <w:next w:val="CoverLine2"/>
    <w:rsid w:val="007A62A3"/>
    <w:pPr>
      <w:spacing w:before="60" w:after="60"/>
      <w:jc w:val="center"/>
    </w:pPr>
    <w:rPr>
      <w:rFonts w:ascii="Tahoma" w:hAnsi="Tahoma" w:cs="Tahoma"/>
      <w:b/>
      <w:sz w:val="72"/>
      <w:szCs w:val="72"/>
      <w:lang w:bidi="ar-SA"/>
    </w:rPr>
  </w:style>
  <w:style w:type="paragraph" w:customStyle="1" w:styleId="CoverLine2">
    <w:name w:val="Cover Line 2"/>
    <w:rsid w:val="007A62A3"/>
    <w:pPr>
      <w:spacing w:before="60" w:after="60"/>
      <w:jc w:val="center"/>
    </w:pPr>
    <w:rPr>
      <w:rFonts w:ascii="Tahoma" w:hAnsi="Tahoma" w:cs="Tahoma"/>
      <w:b/>
      <w:color w:val="808080"/>
      <w:sz w:val="60"/>
      <w:szCs w:val="60"/>
      <w:lang w:bidi="ar-SA"/>
    </w:rPr>
  </w:style>
  <w:style w:type="paragraph" w:customStyle="1" w:styleId="CoverDate">
    <w:name w:val="Cover Date"/>
    <w:next w:val="Bodytext"/>
    <w:rsid w:val="000210D2"/>
    <w:pPr>
      <w:spacing w:before="60" w:after="60"/>
      <w:jc w:val="center"/>
    </w:pPr>
    <w:rPr>
      <w:rFonts w:ascii="Tahoma" w:hAnsi="Tahoma" w:cs="Tahoma"/>
      <w:sz w:val="28"/>
      <w:szCs w:val="16"/>
      <w:lang w:bidi="ar-SA"/>
    </w:rPr>
  </w:style>
  <w:style w:type="paragraph" w:customStyle="1" w:styleId="Tableheader">
    <w:name w:val="Tableheader"/>
    <w:link w:val="TableheaderChar"/>
    <w:rsid w:val="00140CAC"/>
    <w:pPr>
      <w:spacing w:before="40" w:after="40"/>
    </w:pPr>
    <w:rPr>
      <w:rFonts w:ascii="Tahoma" w:hAnsi="Tahoma" w:cs="Tahoma"/>
      <w:b/>
      <w:szCs w:val="16"/>
      <w:lang w:bidi="ar-SA"/>
    </w:rPr>
  </w:style>
  <w:style w:type="paragraph" w:customStyle="1" w:styleId="Smallerheading">
    <w:name w:val="Smaller heading"/>
    <w:next w:val="Bodytext"/>
    <w:rsid w:val="00270D54"/>
    <w:pPr>
      <w:keepNext/>
      <w:spacing w:before="240" w:after="240"/>
    </w:pPr>
    <w:rPr>
      <w:rFonts w:ascii="Tahoma" w:hAnsi="Tahoma" w:cs="Tahoma"/>
      <w:b/>
      <w:sz w:val="24"/>
      <w:szCs w:val="16"/>
      <w:lang w:bidi="ar-SA"/>
    </w:rPr>
  </w:style>
  <w:style w:type="character" w:customStyle="1" w:styleId="BodytextChar">
    <w:name w:val="Bodytext Char"/>
    <w:link w:val="Bodytext"/>
    <w:locked/>
    <w:rsid w:val="00583EA8"/>
    <w:rPr>
      <w:rFonts w:ascii="Tahoma" w:hAnsi="Tahoma" w:cs="Tahoma"/>
      <w:szCs w:val="16"/>
      <w:lang w:val="en-US" w:eastAsia="en-US" w:bidi="ar-SA"/>
    </w:rPr>
  </w:style>
  <w:style w:type="character" w:customStyle="1" w:styleId="TabletextChar">
    <w:name w:val="Tabletext Char"/>
    <w:link w:val="Tabletext"/>
    <w:locked/>
    <w:rsid w:val="00583EA8"/>
    <w:rPr>
      <w:rFonts w:ascii="Tahoma" w:hAnsi="Tahoma" w:cs="Tahoma"/>
      <w:szCs w:val="16"/>
      <w:lang w:val="en-US" w:eastAsia="en-US" w:bidi="ar-SA"/>
    </w:rPr>
  </w:style>
  <w:style w:type="character" w:customStyle="1" w:styleId="Italic">
    <w:name w:val="Italic"/>
    <w:rsid w:val="00F70B48"/>
    <w:rPr>
      <w:rFonts w:cs="Times New Roman"/>
      <w:i/>
    </w:rPr>
  </w:style>
  <w:style w:type="character" w:styleId="PageNumber">
    <w:name w:val="page number"/>
    <w:rsid w:val="00323EAF"/>
    <w:rPr>
      <w:rFonts w:ascii="Tahoma" w:hAnsi="Tahoma" w:cs="Times New Roman"/>
      <w:sz w:val="16"/>
    </w:rPr>
  </w:style>
  <w:style w:type="paragraph" w:customStyle="1" w:styleId="Coding">
    <w:name w:val="Coding"/>
    <w:link w:val="CodingChar"/>
    <w:rsid w:val="00E561FE"/>
    <w:pPr>
      <w:spacing w:before="60" w:after="60"/>
    </w:pPr>
    <w:rPr>
      <w:rFonts w:ascii="Courier New" w:hAnsi="Courier New" w:cs="Tahoma"/>
      <w:noProof/>
      <w:szCs w:val="16"/>
      <w:lang w:bidi="ar-SA"/>
    </w:rPr>
  </w:style>
  <w:style w:type="paragraph" w:customStyle="1" w:styleId="Tabletext">
    <w:name w:val="Tabletext"/>
    <w:basedOn w:val="Bodytext"/>
    <w:link w:val="TabletextChar"/>
    <w:rsid w:val="00E91CBC"/>
    <w:pPr>
      <w:spacing w:before="40" w:after="40"/>
    </w:pPr>
    <w:rPr>
      <w:rFonts w:cs="Times New Roman"/>
    </w:rPr>
  </w:style>
  <w:style w:type="paragraph" w:styleId="Header">
    <w:name w:val="header"/>
    <w:basedOn w:val="Normal"/>
    <w:rsid w:val="00185704"/>
    <w:pPr>
      <w:keepLines w:val="0"/>
      <w:widowControl/>
      <w:shd w:val="clear" w:color="auto" w:fill="auto"/>
      <w:tabs>
        <w:tab w:val="center" w:pos="4536"/>
        <w:tab w:val="right" w:pos="9072"/>
      </w:tabs>
      <w:spacing w:after="60"/>
      <w:jc w:val="right"/>
    </w:pPr>
    <w:rPr>
      <w:sz w:val="16"/>
    </w:rPr>
  </w:style>
  <w:style w:type="paragraph" w:styleId="Footer">
    <w:name w:val="footer"/>
    <w:basedOn w:val="Normal"/>
    <w:rsid w:val="00185704"/>
    <w:pPr>
      <w:keepLines w:val="0"/>
      <w:widowControl/>
      <w:shd w:val="clear" w:color="auto" w:fill="auto"/>
      <w:tabs>
        <w:tab w:val="center" w:pos="4536"/>
        <w:tab w:val="right" w:pos="9072"/>
      </w:tabs>
      <w:spacing w:after="60"/>
    </w:pPr>
    <w:rPr>
      <w:sz w:val="16"/>
    </w:rPr>
  </w:style>
  <w:style w:type="paragraph" w:customStyle="1" w:styleId="Bullet2">
    <w:name w:val="Bullet 2"/>
    <w:autoRedefine/>
    <w:rsid w:val="00C842C9"/>
    <w:pPr>
      <w:numPr>
        <w:numId w:val="6"/>
      </w:numPr>
      <w:spacing w:before="60" w:after="60"/>
      <w:ind w:left="648"/>
    </w:pPr>
    <w:rPr>
      <w:rFonts w:ascii="Tahoma" w:hAnsi="Tahoma" w:cs="Tahoma"/>
      <w:lang w:bidi="ar-SA"/>
    </w:rPr>
  </w:style>
  <w:style w:type="character" w:customStyle="1" w:styleId="CodingChar">
    <w:name w:val="Coding Char"/>
    <w:link w:val="Coding"/>
    <w:locked/>
    <w:rsid w:val="00E561FE"/>
    <w:rPr>
      <w:rFonts w:ascii="Courier New" w:hAnsi="Courier New" w:cs="Tahoma"/>
      <w:noProof/>
      <w:szCs w:val="16"/>
      <w:lang w:val="en-US" w:eastAsia="en-US" w:bidi="ar-SA"/>
    </w:rPr>
  </w:style>
  <w:style w:type="character" w:customStyle="1" w:styleId="Background-10">
    <w:name w:val="Background -10%"/>
    <w:rsid w:val="00F05D08"/>
    <w:rPr>
      <w:shd w:val="clear" w:color="auto" w:fill="E6E6E6"/>
    </w:rPr>
  </w:style>
  <w:style w:type="paragraph" w:customStyle="1" w:styleId="Codingbackground">
    <w:name w:val="Coding+background"/>
    <w:basedOn w:val="Coding"/>
    <w:rsid w:val="00E561FE"/>
    <w:pPr>
      <w:shd w:val="clear" w:color="auto" w:fill="E6E6E6"/>
    </w:pPr>
  </w:style>
  <w:style w:type="paragraph" w:styleId="CommentText">
    <w:name w:val="annotation text"/>
    <w:basedOn w:val="Normal"/>
    <w:semiHidden/>
    <w:rsid w:val="001405B2"/>
    <w:rPr>
      <w:szCs w:val="20"/>
    </w:rPr>
  </w:style>
  <w:style w:type="paragraph" w:styleId="BalloonText">
    <w:name w:val="Balloon Text"/>
    <w:basedOn w:val="Normal"/>
    <w:semiHidden/>
    <w:rsid w:val="001405B2"/>
    <w:rPr>
      <w:sz w:val="16"/>
    </w:rPr>
  </w:style>
  <w:style w:type="paragraph" w:customStyle="1" w:styleId="Smallheading">
    <w:name w:val="Small heading"/>
    <w:next w:val="Bodytext"/>
    <w:rsid w:val="00270D54"/>
    <w:pPr>
      <w:keepNext/>
      <w:spacing w:before="360" w:after="360"/>
    </w:pPr>
    <w:rPr>
      <w:rFonts w:ascii="Tahoma" w:hAnsi="Tahoma" w:cs="Tahoma"/>
      <w:b/>
      <w:sz w:val="28"/>
      <w:szCs w:val="16"/>
      <w:lang w:bidi="ar-SA"/>
    </w:rPr>
  </w:style>
  <w:style w:type="paragraph" w:styleId="TOC2">
    <w:name w:val="toc 2"/>
    <w:basedOn w:val="Bodytext"/>
    <w:next w:val="Bodytext"/>
    <w:autoRedefine/>
    <w:uiPriority w:val="39"/>
    <w:rsid w:val="00851097"/>
    <w:pPr>
      <w:ind w:left="200"/>
    </w:pPr>
  </w:style>
  <w:style w:type="paragraph" w:customStyle="1" w:styleId="Instructions">
    <w:name w:val="Instructions"/>
    <w:next w:val="Bodytext"/>
    <w:rsid w:val="00851097"/>
    <w:pPr>
      <w:keepNext/>
      <w:numPr>
        <w:numId w:val="1"/>
      </w:numPr>
      <w:spacing w:before="60" w:after="240"/>
    </w:pPr>
    <w:rPr>
      <w:rFonts w:ascii="Tahoma" w:hAnsi="Tahoma" w:cs="Tahoma"/>
      <w:b/>
      <w:lang w:bidi="ar-SA"/>
    </w:rPr>
  </w:style>
  <w:style w:type="paragraph" w:styleId="TOC1">
    <w:name w:val="toc 1"/>
    <w:basedOn w:val="Bodytext"/>
    <w:next w:val="Bodytext"/>
    <w:autoRedefine/>
    <w:uiPriority w:val="39"/>
    <w:rsid w:val="00851097"/>
    <w:rPr>
      <w:b/>
    </w:rPr>
  </w:style>
  <w:style w:type="paragraph" w:styleId="TOC3">
    <w:name w:val="toc 3"/>
    <w:basedOn w:val="Bodytext"/>
    <w:next w:val="Bodytext"/>
    <w:autoRedefine/>
    <w:uiPriority w:val="39"/>
    <w:rsid w:val="00851097"/>
    <w:pPr>
      <w:ind w:left="400"/>
    </w:pPr>
  </w:style>
  <w:style w:type="table" w:customStyle="1" w:styleId="TableGrid1">
    <w:name w:val="Table Grid1"/>
    <w:rsid w:val="00D91CC5"/>
    <w:pPr>
      <w:spacing w:before="40" w:after="40"/>
    </w:pPr>
    <w:rPr>
      <w:rFonts w:ascii="Tahoma" w:hAnsi="Tahoma"/>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0" w:type="dxa"/>
        <w:left w:w="108" w:type="dxa"/>
        <w:bottom w:w="0" w:type="dxa"/>
        <w:right w:w="108" w:type="dxa"/>
      </w:tblCellMar>
    </w:tblPr>
    <w:trPr>
      <w:cantSplit/>
      <w:tblHeader/>
    </w:trPr>
  </w:style>
  <w:style w:type="paragraph" w:customStyle="1" w:styleId="Table-emptyline">
    <w:name w:val="Table - empty line"/>
    <w:rsid w:val="008050BF"/>
    <w:pPr>
      <w:tabs>
        <w:tab w:val="left" w:pos="0"/>
      </w:tabs>
      <w:spacing w:before="40" w:after="40"/>
    </w:pPr>
    <w:rPr>
      <w:rFonts w:ascii="Tahoma" w:hAnsi="Tahoma" w:cs="Arial"/>
      <w:bCs/>
      <w:iCs/>
      <w:color w:val="FFFFFF"/>
      <w:sz w:val="8"/>
      <w:lang w:bidi="ar-SA"/>
    </w:rPr>
  </w:style>
  <w:style w:type="paragraph" w:customStyle="1" w:styleId="Bullet1">
    <w:name w:val="Bullet1"/>
    <w:autoRedefine/>
    <w:rsid w:val="00C842C9"/>
    <w:pPr>
      <w:numPr>
        <w:numId w:val="5"/>
      </w:numPr>
      <w:spacing w:before="60" w:after="60"/>
    </w:pPr>
    <w:rPr>
      <w:rFonts w:ascii="Tahoma" w:hAnsi="Tahoma" w:cs="Tahoma"/>
      <w:lang w:bidi="ar-SA"/>
    </w:rPr>
  </w:style>
  <w:style w:type="character" w:styleId="Hyperlink">
    <w:name w:val="Hyperlink"/>
    <w:uiPriority w:val="99"/>
    <w:rsid w:val="00851097"/>
    <w:rPr>
      <w:rFonts w:cs="Times New Roman"/>
      <w:color w:val="0000FF"/>
      <w:u w:val="single"/>
    </w:rPr>
  </w:style>
  <w:style w:type="paragraph" w:customStyle="1" w:styleId="Path">
    <w:name w:val="Path"/>
    <w:next w:val="PackageIDstyle"/>
    <w:link w:val="PathCharChar"/>
    <w:rsid w:val="00003035"/>
    <w:pPr>
      <w:spacing w:before="120" w:after="120"/>
    </w:pPr>
    <w:rPr>
      <w:rFonts w:ascii="Arial" w:hAnsi="Arial" w:cs="Tahoma"/>
      <w:b/>
      <w:color w:val="2451CE"/>
      <w:szCs w:val="16"/>
      <w:lang w:bidi="ar-SA"/>
    </w:rPr>
  </w:style>
  <w:style w:type="paragraph" w:customStyle="1" w:styleId="PackageIDstyle">
    <w:name w:val="Package ID style"/>
    <w:next w:val="Bodytext"/>
    <w:rsid w:val="00FE6253"/>
    <w:pPr>
      <w:spacing w:before="240" w:after="240"/>
    </w:pPr>
    <w:rPr>
      <w:rFonts w:ascii="Tahoma" w:hAnsi="Tahoma" w:cs="Tahoma"/>
      <w:b/>
      <w:color w:val="FF0000"/>
      <w:sz w:val="24"/>
      <w:szCs w:val="16"/>
      <w:lang w:bidi="ar-SA"/>
    </w:rPr>
  </w:style>
  <w:style w:type="character" w:customStyle="1" w:styleId="Bold">
    <w:name w:val="Bold"/>
    <w:rsid w:val="003F5DD5"/>
    <w:rPr>
      <w:b/>
    </w:rPr>
  </w:style>
  <w:style w:type="paragraph" w:customStyle="1" w:styleId="numbers">
    <w:name w:val="numbers"/>
    <w:rsid w:val="006F3188"/>
    <w:pPr>
      <w:numPr>
        <w:numId w:val="7"/>
      </w:numPr>
      <w:spacing w:before="60" w:after="60"/>
    </w:pPr>
    <w:rPr>
      <w:rFonts w:ascii="Tahoma" w:hAnsi="Tahoma" w:cs="Tahoma"/>
      <w:szCs w:val="16"/>
      <w:lang w:bidi="ar-SA"/>
    </w:rPr>
  </w:style>
  <w:style w:type="character" w:customStyle="1" w:styleId="PathCharChar">
    <w:name w:val="Path Char Char"/>
    <w:link w:val="Path"/>
    <w:locked/>
    <w:rsid w:val="00003035"/>
    <w:rPr>
      <w:rFonts w:ascii="Arial" w:hAnsi="Arial" w:cs="Tahoma"/>
      <w:b/>
      <w:color w:val="2451CE"/>
      <w:szCs w:val="16"/>
      <w:lang w:val="en-US" w:eastAsia="en-US" w:bidi="ar-SA"/>
    </w:rPr>
  </w:style>
  <w:style w:type="character" w:customStyle="1" w:styleId="TableheaderChar">
    <w:name w:val="Tableheader Char"/>
    <w:link w:val="Tableheader"/>
    <w:locked/>
    <w:rsid w:val="00D91CC5"/>
    <w:rPr>
      <w:rFonts w:ascii="Tahoma" w:hAnsi="Tahoma" w:cs="Tahoma"/>
      <w:b/>
      <w:szCs w:val="16"/>
      <w:lang w:val="en-US" w:eastAsia="en-US" w:bidi="ar-SA"/>
    </w:rPr>
  </w:style>
  <w:style w:type="character" w:customStyle="1" w:styleId="Userpermissiontext">
    <w:name w:val="User permission text"/>
    <w:rsid w:val="00D91CC5"/>
    <w:rPr>
      <w:rFonts w:ascii="Tahoma" w:hAnsi="Tahoma" w:cs="Times New Roman"/>
      <w:b/>
      <w:color w:val="309E12"/>
      <w:sz w:val="20"/>
    </w:rPr>
  </w:style>
  <w:style w:type="character" w:customStyle="1" w:styleId="Grey-40">
    <w:name w:val="Grey -40%"/>
    <w:rsid w:val="003F5DD5"/>
    <w:rPr>
      <w:color w:val="999999"/>
    </w:rPr>
  </w:style>
  <w:style w:type="paragraph" w:styleId="BodyText0">
    <w:name w:val="Body Text"/>
    <w:basedOn w:val="Normal"/>
    <w:link w:val="BodyTextChar0"/>
    <w:autoRedefine/>
    <w:rsid w:val="00202218"/>
    <w:pPr>
      <w:shd w:val="clear" w:color="auto" w:fill="auto"/>
      <w:spacing w:before="40" w:after="40"/>
    </w:pPr>
    <w:rPr>
      <w:bCs/>
      <w:iCs/>
      <w:szCs w:val="20"/>
      <w:lang w:val="en-GB"/>
    </w:rPr>
  </w:style>
  <w:style w:type="character" w:customStyle="1" w:styleId="BodyTextChar0">
    <w:name w:val="Body Text Char"/>
    <w:link w:val="BodyText0"/>
    <w:locked/>
    <w:rsid w:val="00202218"/>
    <w:rPr>
      <w:rFonts w:ascii="Tahoma" w:hAnsi="Tahoma" w:cs="Tahoma"/>
      <w:bCs/>
      <w:iCs/>
      <w:snapToGrid w:val="0"/>
      <w:lang w:val="en-GB" w:bidi="ar-SA"/>
    </w:rPr>
  </w:style>
  <w:style w:type="paragraph" w:customStyle="1" w:styleId="smaller">
    <w:name w:val="smaller"/>
    <w:basedOn w:val="Normal"/>
    <w:rsid w:val="00202218"/>
    <w:pPr>
      <w:shd w:val="clear" w:color="auto" w:fill="auto"/>
      <w:spacing w:before="0" w:after="0"/>
      <w:ind w:right="-170"/>
    </w:pPr>
    <w:rPr>
      <w:sz w:val="8"/>
      <w:szCs w:val="20"/>
    </w:rPr>
  </w:style>
  <w:style w:type="paragraph" w:styleId="TOCHeading">
    <w:name w:val="TOC Heading"/>
    <w:basedOn w:val="Heading1"/>
    <w:next w:val="Normal"/>
    <w:qFormat/>
    <w:rsid w:val="00F564ED"/>
    <w:pPr>
      <w:keepLines/>
      <w:pageBreakBefore w:val="0"/>
      <w:widowControl/>
      <w:tabs>
        <w:tab w:val="clear" w:pos="1440"/>
      </w:tabs>
      <w:overflowPunct/>
      <w:autoSpaceDE/>
      <w:autoSpaceDN/>
      <w:adjustRightInd/>
      <w:spacing w:before="480" w:after="0" w:line="276" w:lineRule="auto"/>
      <w:textAlignment w:val="auto"/>
      <w:outlineLvl w:val="9"/>
    </w:pPr>
    <w:rPr>
      <w:rFonts w:ascii="Cambria" w:hAnsi="Cambria"/>
      <w:noProof w:val="0"/>
      <w:color w:val="365F91"/>
      <w:sz w:val="28"/>
      <w:szCs w:val="28"/>
    </w:rPr>
  </w:style>
  <w:style w:type="numbering" w:customStyle="1" w:styleId="Numbers0">
    <w:name w:val="Numbers"/>
    <w:rsid w:val="00FF766E"/>
    <w:pPr>
      <w:numPr>
        <w:numId w:val="3"/>
      </w:numPr>
    </w:pPr>
  </w:style>
  <w:style w:type="numbering" w:customStyle="1" w:styleId="Numberedbullet">
    <w:name w:val="Numbered bullet"/>
    <w:rsid w:val="00FF766E"/>
    <w:pPr>
      <w:numPr>
        <w:numId w:val="4"/>
      </w:numPr>
    </w:pPr>
  </w:style>
  <w:style w:type="numbering" w:customStyle="1" w:styleId="Bulleted">
    <w:name w:val="Bulleted"/>
    <w:rsid w:val="00FF766E"/>
    <w:pPr>
      <w:numPr>
        <w:numId w:val="2"/>
      </w:numPr>
    </w:pPr>
  </w:style>
  <w:style w:type="paragraph" w:styleId="NormalWeb">
    <w:name w:val="Normal (Web)"/>
    <w:basedOn w:val="Normal"/>
    <w:uiPriority w:val="99"/>
    <w:unhideWhenUsed/>
    <w:rsid w:val="001B729C"/>
    <w:pPr>
      <w:keepLines w:val="0"/>
      <w:widowControl/>
      <w:shd w:val="clear" w:color="auto" w:fill="auto"/>
      <w:spacing w:before="100" w:beforeAutospacing="1" w:after="100" w:afterAutospacing="1"/>
    </w:pPr>
    <w:rPr>
      <w:rFonts w:ascii="Times New Roman" w:hAnsi="Times New Roman" w:cs="Times New Roman"/>
      <w:sz w:val="24"/>
      <w:szCs w:val="24"/>
      <w:lang w:bidi="he-IL"/>
    </w:rPr>
  </w:style>
  <w:style w:type="character" w:customStyle="1" w:styleId="apple-converted-space">
    <w:name w:val="apple-converted-space"/>
    <w:rsid w:val="001B729C"/>
  </w:style>
  <w:style w:type="character" w:styleId="Strong">
    <w:name w:val="Strong"/>
    <w:uiPriority w:val="22"/>
    <w:qFormat/>
    <w:locked/>
    <w:rsid w:val="001B729C"/>
    <w:rPr>
      <w:b/>
      <w:bCs/>
    </w:rPr>
  </w:style>
  <w:style w:type="character" w:customStyle="1" w:styleId="apple-style-span">
    <w:name w:val="apple-style-span"/>
    <w:rsid w:val="000D00E8"/>
  </w:style>
  <w:style w:type="character" w:customStyle="1" w:styleId="t1">
    <w:name w:val="t1"/>
    <w:basedOn w:val="DefaultParagraphFont"/>
    <w:rsid w:val="00A06781"/>
    <w:rPr>
      <w:color w:val="990000"/>
    </w:rPr>
  </w:style>
  <w:style w:type="character" w:customStyle="1" w:styleId="m1">
    <w:name w:val="m1"/>
    <w:basedOn w:val="DefaultParagraphFont"/>
    <w:rsid w:val="00A06781"/>
    <w:rPr>
      <w:color w:val="0000FF"/>
    </w:rPr>
  </w:style>
  <w:style w:type="character" w:customStyle="1" w:styleId="b1">
    <w:name w:val="b1"/>
    <w:basedOn w:val="DefaultParagraphFont"/>
    <w:rsid w:val="00A06781"/>
    <w:rPr>
      <w:rFonts w:ascii="Courier New" w:hAnsi="Courier New" w:cs="Courier New" w:hint="default"/>
      <w:b/>
      <w:bCs/>
      <w:strike w:val="0"/>
      <w:dstrike w:val="0"/>
      <w:color w:val="FF0000"/>
      <w:u w:val="none"/>
      <w:effect w:val="none"/>
    </w:rPr>
  </w:style>
  <w:style w:type="character" w:customStyle="1" w:styleId="tx1">
    <w:name w:val="tx1"/>
    <w:basedOn w:val="DefaultParagraphFont"/>
    <w:rsid w:val="00A06781"/>
    <w:rPr>
      <w:b/>
      <w:bCs/>
    </w:rPr>
  </w:style>
  <w:style w:type="paragraph" w:styleId="ListParagraph">
    <w:name w:val="List Paragraph"/>
    <w:basedOn w:val="Normal"/>
    <w:uiPriority w:val="34"/>
    <w:qFormat/>
    <w:rsid w:val="00A06781"/>
    <w:pPr>
      <w:ind w:left="720"/>
      <w:contextualSpacing/>
    </w:pPr>
  </w:style>
  <w:style w:type="character" w:styleId="Emphasis">
    <w:name w:val="Emphasis"/>
    <w:basedOn w:val="DefaultParagraphFont"/>
    <w:qFormat/>
    <w:locked/>
    <w:rsid w:val="005E0DB2"/>
    <w:rPr>
      <w:i/>
      <w:iCs/>
    </w:rPr>
  </w:style>
  <w:style w:type="paragraph" w:styleId="NoSpacing">
    <w:name w:val="No Spacing"/>
    <w:link w:val="NoSpacingChar"/>
    <w:uiPriority w:val="1"/>
    <w:qFormat/>
    <w:rsid w:val="00740A5B"/>
    <w:rPr>
      <w:rFonts w:asciiTheme="minorHAnsi" w:eastAsiaTheme="minorEastAsia" w:hAnsiTheme="minorHAnsi" w:cstheme="minorBidi"/>
      <w:sz w:val="22"/>
      <w:szCs w:val="22"/>
      <w:lang w:eastAsia="ja-JP" w:bidi="ar-SA"/>
    </w:rPr>
  </w:style>
  <w:style w:type="character" w:customStyle="1" w:styleId="NoSpacingChar">
    <w:name w:val="No Spacing Char"/>
    <w:basedOn w:val="DefaultParagraphFont"/>
    <w:link w:val="NoSpacing"/>
    <w:uiPriority w:val="1"/>
    <w:rsid w:val="00740A5B"/>
    <w:rPr>
      <w:rFonts w:asciiTheme="minorHAnsi" w:eastAsiaTheme="minorEastAsia" w:hAnsiTheme="minorHAnsi" w:cstheme="minorBidi"/>
      <w:sz w:val="22"/>
      <w:szCs w:val="22"/>
      <w:lang w:eastAsia="ja-JP"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
      <w:marLeft w:val="0"/>
      <w:marRight w:val="0"/>
      <w:marTop w:val="0"/>
      <w:marBottom w:val="0"/>
      <w:divBdr>
        <w:top w:val="none" w:sz="0" w:space="0" w:color="auto"/>
        <w:left w:val="none" w:sz="0" w:space="0" w:color="auto"/>
        <w:bottom w:val="none" w:sz="0" w:space="0" w:color="auto"/>
        <w:right w:val="none" w:sz="0" w:space="0" w:color="auto"/>
      </w:divBdr>
    </w:div>
    <w:div w:id="11028693">
      <w:bodyDiv w:val="1"/>
      <w:marLeft w:val="0"/>
      <w:marRight w:val="0"/>
      <w:marTop w:val="0"/>
      <w:marBottom w:val="0"/>
      <w:divBdr>
        <w:top w:val="none" w:sz="0" w:space="0" w:color="auto"/>
        <w:left w:val="none" w:sz="0" w:space="0" w:color="auto"/>
        <w:bottom w:val="none" w:sz="0" w:space="0" w:color="auto"/>
        <w:right w:val="none" w:sz="0" w:space="0" w:color="auto"/>
      </w:divBdr>
    </w:div>
    <w:div w:id="20598011">
      <w:bodyDiv w:val="1"/>
      <w:marLeft w:val="0"/>
      <w:marRight w:val="0"/>
      <w:marTop w:val="0"/>
      <w:marBottom w:val="0"/>
      <w:divBdr>
        <w:top w:val="none" w:sz="0" w:space="0" w:color="auto"/>
        <w:left w:val="none" w:sz="0" w:space="0" w:color="auto"/>
        <w:bottom w:val="none" w:sz="0" w:space="0" w:color="auto"/>
        <w:right w:val="none" w:sz="0" w:space="0" w:color="auto"/>
      </w:divBdr>
    </w:div>
    <w:div w:id="28721713">
      <w:bodyDiv w:val="1"/>
      <w:marLeft w:val="0"/>
      <w:marRight w:val="0"/>
      <w:marTop w:val="0"/>
      <w:marBottom w:val="0"/>
      <w:divBdr>
        <w:top w:val="none" w:sz="0" w:space="0" w:color="auto"/>
        <w:left w:val="none" w:sz="0" w:space="0" w:color="auto"/>
        <w:bottom w:val="none" w:sz="0" w:space="0" w:color="auto"/>
        <w:right w:val="none" w:sz="0" w:space="0" w:color="auto"/>
      </w:divBdr>
    </w:div>
    <w:div w:id="39280591">
      <w:bodyDiv w:val="1"/>
      <w:marLeft w:val="0"/>
      <w:marRight w:val="0"/>
      <w:marTop w:val="0"/>
      <w:marBottom w:val="0"/>
      <w:divBdr>
        <w:top w:val="none" w:sz="0" w:space="0" w:color="auto"/>
        <w:left w:val="none" w:sz="0" w:space="0" w:color="auto"/>
        <w:bottom w:val="none" w:sz="0" w:space="0" w:color="auto"/>
        <w:right w:val="none" w:sz="0" w:space="0" w:color="auto"/>
      </w:divBdr>
    </w:div>
    <w:div w:id="54280988">
      <w:bodyDiv w:val="1"/>
      <w:marLeft w:val="0"/>
      <w:marRight w:val="0"/>
      <w:marTop w:val="0"/>
      <w:marBottom w:val="0"/>
      <w:divBdr>
        <w:top w:val="none" w:sz="0" w:space="0" w:color="auto"/>
        <w:left w:val="none" w:sz="0" w:space="0" w:color="auto"/>
        <w:bottom w:val="none" w:sz="0" w:space="0" w:color="auto"/>
        <w:right w:val="none" w:sz="0" w:space="0" w:color="auto"/>
      </w:divBdr>
    </w:div>
    <w:div w:id="83846389">
      <w:bodyDiv w:val="1"/>
      <w:marLeft w:val="0"/>
      <w:marRight w:val="0"/>
      <w:marTop w:val="0"/>
      <w:marBottom w:val="0"/>
      <w:divBdr>
        <w:top w:val="none" w:sz="0" w:space="0" w:color="auto"/>
        <w:left w:val="none" w:sz="0" w:space="0" w:color="auto"/>
        <w:bottom w:val="none" w:sz="0" w:space="0" w:color="auto"/>
        <w:right w:val="none" w:sz="0" w:space="0" w:color="auto"/>
      </w:divBdr>
    </w:div>
    <w:div w:id="89590344">
      <w:bodyDiv w:val="1"/>
      <w:marLeft w:val="0"/>
      <w:marRight w:val="0"/>
      <w:marTop w:val="0"/>
      <w:marBottom w:val="0"/>
      <w:divBdr>
        <w:top w:val="none" w:sz="0" w:space="0" w:color="auto"/>
        <w:left w:val="none" w:sz="0" w:space="0" w:color="auto"/>
        <w:bottom w:val="none" w:sz="0" w:space="0" w:color="auto"/>
        <w:right w:val="none" w:sz="0" w:space="0" w:color="auto"/>
      </w:divBdr>
    </w:div>
    <w:div w:id="101649052">
      <w:bodyDiv w:val="1"/>
      <w:marLeft w:val="0"/>
      <w:marRight w:val="0"/>
      <w:marTop w:val="0"/>
      <w:marBottom w:val="0"/>
      <w:divBdr>
        <w:top w:val="none" w:sz="0" w:space="0" w:color="auto"/>
        <w:left w:val="none" w:sz="0" w:space="0" w:color="auto"/>
        <w:bottom w:val="none" w:sz="0" w:space="0" w:color="auto"/>
        <w:right w:val="none" w:sz="0" w:space="0" w:color="auto"/>
      </w:divBdr>
    </w:div>
    <w:div w:id="153380425">
      <w:bodyDiv w:val="1"/>
      <w:marLeft w:val="0"/>
      <w:marRight w:val="0"/>
      <w:marTop w:val="0"/>
      <w:marBottom w:val="0"/>
      <w:divBdr>
        <w:top w:val="none" w:sz="0" w:space="0" w:color="auto"/>
        <w:left w:val="none" w:sz="0" w:space="0" w:color="auto"/>
        <w:bottom w:val="none" w:sz="0" w:space="0" w:color="auto"/>
        <w:right w:val="none" w:sz="0" w:space="0" w:color="auto"/>
      </w:divBdr>
    </w:div>
    <w:div w:id="175194394">
      <w:bodyDiv w:val="1"/>
      <w:marLeft w:val="0"/>
      <w:marRight w:val="0"/>
      <w:marTop w:val="0"/>
      <w:marBottom w:val="0"/>
      <w:divBdr>
        <w:top w:val="none" w:sz="0" w:space="0" w:color="auto"/>
        <w:left w:val="none" w:sz="0" w:space="0" w:color="auto"/>
        <w:bottom w:val="none" w:sz="0" w:space="0" w:color="auto"/>
        <w:right w:val="none" w:sz="0" w:space="0" w:color="auto"/>
      </w:divBdr>
    </w:div>
    <w:div w:id="203252318">
      <w:bodyDiv w:val="1"/>
      <w:marLeft w:val="0"/>
      <w:marRight w:val="0"/>
      <w:marTop w:val="0"/>
      <w:marBottom w:val="0"/>
      <w:divBdr>
        <w:top w:val="none" w:sz="0" w:space="0" w:color="auto"/>
        <w:left w:val="none" w:sz="0" w:space="0" w:color="auto"/>
        <w:bottom w:val="none" w:sz="0" w:space="0" w:color="auto"/>
        <w:right w:val="none" w:sz="0" w:space="0" w:color="auto"/>
      </w:divBdr>
    </w:div>
    <w:div w:id="213270880">
      <w:bodyDiv w:val="1"/>
      <w:marLeft w:val="0"/>
      <w:marRight w:val="0"/>
      <w:marTop w:val="0"/>
      <w:marBottom w:val="0"/>
      <w:divBdr>
        <w:top w:val="none" w:sz="0" w:space="0" w:color="auto"/>
        <w:left w:val="none" w:sz="0" w:space="0" w:color="auto"/>
        <w:bottom w:val="none" w:sz="0" w:space="0" w:color="auto"/>
        <w:right w:val="none" w:sz="0" w:space="0" w:color="auto"/>
      </w:divBdr>
    </w:div>
    <w:div w:id="252861178">
      <w:bodyDiv w:val="1"/>
      <w:marLeft w:val="0"/>
      <w:marRight w:val="0"/>
      <w:marTop w:val="0"/>
      <w:marBottom w:val="0"/>
      <w:divBdr>
        <w:top w:val="none" w:sz="0" w:space="0" w:color="auto"/>
        <w:left w:val="none" w:sz="0" w:space="0" w:color="auto"/>
        <w:bottom w:val="none" w:sz="0" w:space="0" w:color="auto"/>
        <w:right w:val="none" w:sz="0" w:space="0" w:color="auto"/>
      </w:divBdr>
    </w:div>
    <w:div w:id="265037574">
      <w:bodyDiv w:val="1"/>
      <w:marLeft w:val="0"/>
      <w:marRight w:val="0"/>
      <w:marTop w:val="0"/>
      <w:marBottom w:val="0"/>
      <w:divBdr>
        <w:top w:val="none" w:sz="0" w:space="0" w:color="auto"/>
        <w:left w:val="none" w:sz="0" w:space="0" w:color="auto"/>
        <w:bottom w:val="none" w:sz="0" w:space="0" w:color="auto"/>
        <w:right w:val="none" w:sz="0" w:space="0" w:color="auto"/>
      </w:divBdr>
    </w:div>
    <w:div w:id="285503781">
      <w:bodyDiv w:val="1"/>
      <w:marLeft w:val="0"/>
      <w:marRight w:val="0"/>
      <w:marTop w:val="0"/>
      <w:marBottom w:val="0"/>
      <w:divBdr>
        <w:top w:val="none" w:sz="0" w:space="0" w:color="auto"/>
        <w:left w:val="none" w:sz="0" w:space="0" w:color="auto"/>
        <w:bottom w:val="none" w:sz="0" w:space="0" w:color="auto"/>
        <w:right w:val="none" w:sz="0" w:space="0" w:color="auto"/>
      </w:divBdr>
    </w:div>
    <w:div w:id="291249467">
      <w:bodyDiv w:val="1"/>
      <w:marLeft w:val="0"/>
      <w:marRight w:val="0"/>
      <w:marTop w:val="0"/>
      <w:marBottom w:val="0"/>
      <w:divBdr>
        <w:top w:val="none" w:sz="0" w:space="0" w:color="auto"/>
        <w:left w:val="none" w:sz="0" w:space="0" w:color="auto"/>
        <w:bottom w:val="none" w:sz="0" w:space="0" w:color="auto"/>
        <w:right w:val="none" w:sz="0" w:space="0" w:color="auto"/>
      </w:divBdr>
    </w:div>
    <w:div w:id="296379991">
      <w:bodyDiv w:val="1"/>
      <w:marLeft w:val="0"/>
      <w:marRight w:val="0"/>
      <w:marTop w:val="0"/>
      <w:marBottom w:val="0"/>
      <w:divBdr>
        <w:top w:val="none" w:sz="0" w:space="0" w:color="auto"/>
        <w:left w:val="none" w:sz="0" w:space="0" w:color="auto"/>
        <w:bottom w:val="none" w:sz="0" w:space="0" w:color="auto"/>
        <w:right w:val="none" w:sz="0" w:space="0" w:color="auto"/>
      </w:divBdr>
    </w:div>
    <w:div w:id="304897280">
      <w:bodyDiv w:val="1"/>
      <w:marLeft w:val="0"/>
      <w:marRight w:val="0"/>
      <w:marTop w:val="0"/>
      <w:marBottom w:val="0"/>
      <w:divBdr>
        <w:top w:val="none" w:sz="0" w:space="0" w:color="auto"/>
        <w:left w:val="none" w:sz="0" w:space="0" w:color="auto"/>
        <w:bottom w:val="none" w:sz="0" w:space="0" w:color="auto"/>
        <w:right w:val="none" w:sz="0" w:space="0" w:color="auto"/>
      </w:divBdr>
    </w:div>
    <w:div w:id="311909974">
      <w:bodyDiv w:val="1"/>
      <w:marLeft w:val="0"/>
      <w:marRight w:val="0"/>
      <w:marTop w:val="0"/>
      <w:marBottom w:val="0"/>
      <w:divBdr>
        <w:top w:val="none" w:sz="0" w:space="0" w:color="auto"/>
        <w:left w:val="none" w:sz="0" w:space="0" w:color="auto"/>
        <w:bottom w:val="none" w:sz="0" w:space="0" w:color="auto"/>
        <w:right w:val="none" w:sz="0" w:space="0" w:color="auto"/>
      </w:divBdr>
    </w:div>
    <w:div w:id="313458703">
      <w:bodyDiv w:val="1"/>
      <w:marLeft w:val="0"/>
      <w:marRight w:val="0"/>
      <w:marTop w:val="0"/>
      <w:marBottom w:val="0"/>
      <w:divBdr>
        <w:top w:val="none" w:sz="0" w:space="0" w:color="auto"/>
        <w:left w:val="none" w:sz="0" w:space="0" w:color="auto"/>
        <w:bottom w:val="none" w:sz="0" w:space="0" w:color="auto"/>
        <w:right w:val="none" w:sz="0" w:space="0" w:color="auto"/>
      </w:divBdr>
    </w:div>
    <w:div w:id="319701757">
      <w:bodyDiv w:val="1"/>
      <w:marLeft w:val="0"/>
      <w:marRight w:val="0"/>
      <w:marTop w:val="0"/>
      <w:marBottom w:val="0"/>
      <w:divBdr>
        <w:top w:val="none" w:sz="0" w:space="0" w:color="auto"/>
        <w:left w:val="none" w:sz="0" w:space="0" w:color="auto"/>
        <w:bottom w:val="none" w:sz="0" w:space="0" w:color="auto"/>
        <w:right w:val="none" w:sz="0" w:space="0" w:color="auto"/>
      </w:divBdr>
    </w:div>
    <w:div w:id="320736259">
      <w:bodyDiv w:val="1"/>
      <w:marLeft w:val="0"/>
      <w:marRight w:val="0"/>
      <w:marTop w:val="0"/>
      <w:marBottom w:val="0"/>
      <w:divBdr>
        <w:top w:val="none" w:sz="0" w:space="0" w:color="auto"/>
        <w:left w:val="none" w:sz="0" w:space="0" w:color="auto"/>
        <w:bottom w:val="none" w:sz="0" w:space="0" w:color="auto"/>
        <w:right w:val="none" w:sz="0" w:space="0" w:color="auto"/>
      </w:divBdr>
    </w:div>
    <w:div w:id="347872695">
      <w:bodyDiv w:val="1"/>
      <w:marLeft w:val="0"/>
      <w:marRight w:val="0"/>
      <w:marTop w:val="0"/>
      <w:marBottom w:val="0"/>
      <w:divBdr>
        <w:top w:val="none" w:sz="0" w:space="0" w:color="auto"/>
        <w:left w:val="none" w:sz="0" w:space="0" w:color="auto"/>
        <w:bottom w:val="none" w:sz="0" w:space="0" w:color="auto"/>
        <w:right w:val="none" w:sz="0" w:space="0" w:color="auto"/>
      </w:divBdr>
    </w:div>
    <w:div w:id="379283244">
      <w:bodyDiv w:val="1"/>
      <w:marLeft w:val="0"/>
      <w:marRight w:val="0"/>
      <w:marTop w:val="0"/>
      <w:marBottom w:val="0"/>
      <w:divBdr>
        <w:top w:val="none" w:sz="0" w:space="0" w:color="auto"/>
        <w:left w:val="none" w:sz="0" w:space="0" w:color="auto"/>
        <w:bottom w:val="none" w:sz="0" w:space="0" w:color="auto"/>
        <w:right w:val="none" w:sz="0" w:space="0" w:color="auto"/>
      </w:divBdr>
    </w:div>
    <w:div w:id="385953047">
      <w:bodyDiv w:val="1"/>
      <w:marLeft w:val="0"/>
      <w:marRight w:val="0"/>
      <w:marTop w:val="0"/>
      <w:marBottom w:val="0"/>
      <w:divBdr>
        <w:top w:val="none" w:sz="0" w:space="0" w:color="auto"/>
        <w:left w:val="none" w:sz="0" w:space="0" w:color="auto"/>
        <w:bottom w:val="none" w:sz="0" w:space="0" w:color="auto"/>
        <w:right w:val="none" w:sz="0" w:space="0" w:color="auto"/>
      </w:divBdr>
    </w:div>
    <w:div w:id="389114578">
      <w:bodyDiv w:val="1"/>
      <w:marLeft w:val="0"/>
      <w:marRight w:val="0"/>
      <w:marTop w:val="0"/>
      <w:marBottom w:val="0"/>
      <w:divBdr>
        <w:top w:val="none" w:sz="0" w:space="0" w:color="auto"/>
        <w:left w:val="none" w:sz="0" w:space="0" w:color="auto"/>
        <w:bottom w:val="none" w:sz="0" w:space="0" w:color="auto"/>
        <w:right w:val="none" w:sz="0" w:space="0" w:color="auto"/>
      </w:divBdr>
    </w:div>
    <w:div w:id="391852573">
      <w:bodyDiv w:val="1"/>
      <w:marLeft w:val="0"/>
      <w:marRight w:val="0"/>
      <w:marTop w:val="0"/>
      <w:marBottom w:val="0"/>
      <w:divBdr>
        <w:top w:val="none" w:sz="0" w:space="0" w:color="auto"/>
        <w:left w:val="none" w:sz="0" w:space="0" w:color="auto"/>
        <w:bottom w:val="none" w:sz="0" w:space="0" w:color="auto"/>
        <w:right w:val="none" w:sz="0" w:space="0" w:color="auto"/>
      </w:divBdr>
    </w:div>
    <w:div w:id="397048400">
      <w:bodyDiv w:val="1"/>
      <w:marLeft w:val="0"/>
      <w:marRight w:val="0"/>
      <w:marTop w:val="0"/>
      <w:marBottom w:val="0"/>
      <w:divBdr>
        <w:top w:val="none" w:sz="0" w:space="0" w:color="auto"/>
        <w:left w:val="none" w:sz="0" w:space="0" w:color="auto"/>
        <w:bottom w:val="none" w:sz="0" w:space="0" w:color="auto"/>
        <w:right w:val="none" w:sz="0" w:space="0" w:color="auto"/>
      </w:divBdr>
    </w:div>
    <w:div w:id="428282160">
      <w:bodyDiv w:val="1"/>
      <w:marLeft w:val="0"/>
      <w:marRight w:val="0"/>
      <w:marTop w:val="0"/>
      <w:marBottom w:val="0"/>
      <w:divBdr>
        <w:top w:val="none" w:sz="0" w:space="0" w:color="auto"/>
        <w:left w:val="none" w:sz="0" w:space="0" w:color="auto"/>
        <w:bottom w:val="none" w:sz="0" w:space="0" w:color="auto"/>
        <w:right w:val="none" w:sz="0" w:space="0" w:color="auto"/>
      </w:divBdr>
    </w:div>
    <w:div w:id="453258177">
      <w:bodyDiv w:val="1"/>
      <w:marLeft w:val="0"/>
      <w:marRight w:val="0"/>
      <w:marTop w:val="0"/>
      <w:marBottom w:val="0"/>
      <w:divBdr>
        <w:top w:val="none" w:sz="0" w:space="0" w:color="auto"/>
        <w:left w:val="none" w:sz="0" w:space="0" w:color="auto"/>
        <w:bottom w:val="none" w:sz="0" w:space="0" w:color="auto"/>
        <w:right w:val="none" w:sz="0" w:space="0" w:color="auto"/>
      </w:divBdr>
    </w:div>
    <w:div w:id="466822957">
      <w:bodyDiv w:val="1"/>
      <w:marLeft w:val="0"/>
      <w:marRight w:val="0"/>
      <w:marTop w:val="0"/>
      <w:marBottom w:val="0"/>
      <w:divBdr>
        <w:top w:val="none" w:sz="0" w:space="0" w:color="auto"/>
        <w:left w:val="none" w:sz="0" w:space="0" w:color="auto"/>
        <w:bottom w:val="none" w:sz="0" w:space="0" w:color="auto"/>
        <w:right w:val="none" w:sz="0" w:space="0" w:color="auto"/>
      </w:divBdr>
    </w:div>
    <w:div w:id="483163675">
      <w:bodyDiv w:val="1"/>
      <w:marLeft w:val="0"/>
      <w:marRight w:val="0"/>
      <w:marTop w:val="0"/>
      <w:marBottom w:val="0"/>
      <w:divBdr>
        <w:top w:val="none" w:sz="0" w:space="0" w:color="auto"/>
        <w:left w:val="none" w:sz="0" w:space="0" w:color="auto"/>
        <w:bottom w:val="none" w:sz="0" w:space="0" w:color="auto"/>
        <w:right w:val="none" w:sz="0" w:space="0" w:color="auto"/>
      </w:divBdr>
    </w:div>
    <w:div w:id="488598193">
      <w:bodyDiv w:val="1"/>
      <w:marLeft w:val="0"/>
      <w:marRight w:val="0"/>
      <w:marTop w:val="0"/>
      <w:marBottom w:val="0"/>
      <w:divBdr>
        <w:top w:val="none" w:sz="0" w:space="0" w:color="auto"/>
        <w:left w:val="none" w:sz="0" w:space="0" w:color="auto"/>
        <w:bottom w:val="none" w:sz="0" w:space="0" w:color="auto"/>
        <w:right w:val="none" w:sz="0" w:space="0" w:color="auto"/>
      </w:divBdr>
    </w:div>
    <w:div w:id="507138001">
      <w:bodyDiv w:val="1"/>
      <w:marLeft w:val="0"/>
      <w:marRight w:val="0"/>
      <w:marTop w:val="0"/>
      <w:marBottom w:val="0"/>
      <w:divBdr>
        <w:top w:val="none" w:sz="0" w:space="0" w:color="auto"/>
        <w:left w:val="none" w:sz="0" w:space="0" w:color="auto"/>
        <w:bottom w:val="none" w:sz="0" w:space="0" w:color="auto"/>
        <w:right w:val="none" w:sz="0" w:space="0" w:color="auto"/>
      </w:divBdr>
    </w:div>
    <w:div w:id="510148073">
      <w:bodyDiv w:val="1"/>
      <w:marLeft w:val="0"/>
      <w:marRight w:val="0"/>
      <w:marTop w:val="0"/>
      <w:marBottom w:val="0"/>
      <w:divBdr>
        <w:top w:val="none" w:sz="0" w:space="0" w:color="auto"/>
        <w:left w:val="none" w:sz="0" w:space="0" w:color="auto"/>
        <w:bottom w:val="none" w:sz="0" w:space="0" w:color="auto"/>
        <w:right w:val="none" w:sz="0" w:space="0" w:color="auto"/>
      </w:divBdr>
    </w:div>
    <w:div w:id="522785798">
      <w:bodyDiv w:val="1"/>
      <w:marLeft w:val="0"/>
      <w:marRight w:val="0"/>
      <w:marTop w:val="0"/>
      <w:marBottom w:val="0"/>
      <w:divBdr>
        <w:top w:val="none" w:sz="0" w:space="0" w:color="auto"/>
        <w:left w:val="none" w:sz="0" w:space="0" w:color="auto"/>
        <w:bottom w:val="none" w:sz="0" w:space="0" w:color="auto"/>
        <w:right w:val="none" w:sz="0" w:space="0" w:color="auto"/>
      </w:divBdr>
    </w:div>
    <w:div w:id="523522842">
      <w:bodyDiv w:val="1"/>
      <w:marLeft w:val="0"/>
      <w:marRight w:val="360"/>
      <w:marTop w:val="0"/>
      <w:marBottom w:val="0"/>
      <w:divBdr>
        <w:top w:val="none" w:sz="0" w:space="0" w:color="auto"/>
        <w:left w:val="none" w:sz="0" w:space="0" w:color="auto"/>
        <w:bottom w:val="none" w:sz="0" w:space="0" w:color="auto"/>
        <w:right w:val="none" w:sz="0" w:space="0" w:color="auto"/>
      </w:divBdr>
      <w:divsChild>
        <w:div w:id="2092848875">
          <w:marLeft w:val="240"/>
          <w:marRight w:val="240"/>
          <w:marTop w:val="0"/>
          <w:marBottom w:val="0"/>
          <w:divBdr>
            <w:top w:val="none" w:sz="0" w:space="0" w:color="auto"/>
            <w:left w:val="none" w:sz="0" w:space="0" w:color="auto"/>
            <w:bottom w:val="none" w:sz="0" w:space="0" w:color="auto"/>
            <w:right w:val="none" w:sz="0" w:space="0" w:color="auto"/>
          </w:divBdr>
          <w:divsChild>
            <w:div w:id="2085684224">
              <w:marLeft w:val="0"/>
              <w:marRight w:val="0"/>
              <w:marTop w:val="0"/>
              <w:marBottom w:val="0"/>
              <w:divBdr>
                <w:top w:val="none" w:sz="0" w:space="0" w:color="auto"/>
                <w:left w:val="none" w:sz="0" w:space="0" w:color="auto"/>
                <w:bottom w:val="none" w:sz="0" w:space="0" w:color="auto"/>
                <w:right w:val="none" w:sz="0" w:space="0" w:color="auto"/>
              </w:divBdr>
              <w:divsChild>
                <w:div w:id="601649090">
                  <w:marLeft w:val="240"/>
                  <w:marRight w:val="240"/>
                  <w:marTop w:val="0"/>
                  <w:marBottom w:val="0"/>
                  <w:divBdr>
                    <w:top w:val="none" w:sz="0" w:space="0" w:color="auto"/>
                    <w:left w:val="none" w:sz="0" w:space="0" w:color="auto"/>
                    <w:bottom w:val="none" w:sz="0" w:space="0" w:color="auto"/>
                    <w:right w:val="none" w:sz="0" w:space="0" w:color="auto"/>
                  </w:divBdr>
                  <w:divsChild>
                    <w:div w:id="1738478351">
                      <w:marLeft w:val="0"/>
                      <w:marRight w:val="0"/>
                      <w:marTop w:val="0"/>
                      <w:marBottom w:val="0"/>
                      <w:divBdr>
                        <w:top w:val="none" w:sz="0" w:space="0" w:color="auto"/>
                        <w:left w:val="none" w:sz="0" w:space="0" w:color="auto"/>
                        <w:bottom w:val="none" w:sz="0" w:space="0" w:color="auto"/>
                        <w:right w:val="none" w:sz="0" w:space="0" w:color="auto"/>
                      </w:divBdr>
                      <w:divsChild>
                        <w:div w:id="1268854162">
                          <w:marLeft w:val="240"/>
                          <w:marRight w:val="240"/>
                          <w:marTop w:val="0"/>
                          <w:marBottom w:val="0"/>
                          <w:divBdr>
                            <w:top w:val="none" w:sz="0" w:space="0" w:color="auto"/>
                            <w:left w:val="none" w:sz="0" w:space="0" w:color="auto"/>
                            <w:bottom w:val="none" w:sz="0" w:space="0" w:color="auto"/>
                            <w:right w:val="none" w:sz="0" w:space="0" w:color="auto"/>
                          </w:divBdr>
                          <w:divsChild>
                            <w:div w:id="1523665842">
                              <w:marLeft w:val="240"/>
                              <w:marRight w:val="0"/>
                              <w:marTop w:val="0"/>
                              <w:marBottom w:val="0"/>
                              <w:divBdr>
                                <w:top w:val="none" w:sz="0" w:space="0" w:color="auto"/>
                                <w:left w:val="none" w:sz="0" w:space="0" w:color="auto"/>
                                <w:bottom w:val="none" w:sz="0" w:space="0" w:color="auto"/>
                                <w:right w:val="none" w:sz="0" w:space="0" w:color="auto"/>
                              </w:divBdr>
                            </w:div>
                            <w:div w:id="1847817786">
                              <w:marLeft w:val="0"/>
                              <w:marRight w:val="0"/>
                              <w:marTop w:val="0"/>
                              <w:marBottom w:val="0"/>
                              <w:divBdr>
                                <w:top w:val="none" w:sz="0" w:space="0" w:color="auto"/>
                                <w:left w:val="none" w:sz="0" w:space="0" w:color="auto"/>
                                <w:bottom w:val="none" w:sz="0" w:space="0" w:color="auto"/>
                                <w:right w:val="none" w:sz="0" w:space="0" w:color="auto"/>
                              </w:divBdr>
                              <w:divsChild>
                                <w:div w:id="939869938">
                                  <w:marLeft w:val="240"/>
                                  <w:marRight w:val="240"/>
                                  <w:marTop w:val="0"/>
                                  <w:marBottom w:val="0"/>
                                  <w:divBdr>
                                    <w:top w:val="none" w:sz="0" w:space="0" w:color="auto"/>
                                    <w:left w:val="none" w:sz="0" w:space="0" w:color="auto"/>
                                    <w:bottom w:val="none" w:sz="0" w:space="0" w:color="auto"/>
                                    <w:right w:val="none" w:sz="0" w:space="0" w:color="auto"/>
                                  </w:divBdr>
                                  <w:divsChild>
                                    <w:div w:id="14306621">
                                      <w:marLeft w:val="240"/>
                                      <w:marRight w:val="0"/>
                                      <w:marTop w:val="0"/>
                                      <w:marBottom w:val="0"/>
                                      <w:divBdr>
                                        <w:top w:val="none" w:sz="0" w:space="0" w:color="auto"/>
                                        <w:left w:val="none" w:sz="0" w:space="0" w:color="auto"/>
                                        <w:bottom w:val="none" w:sz="0" w:space="0" w:color="auto"/>
                                        <w:right w:val="none" w:sz="0" w:space="0" w:color="auto"/>
                                      </w:divBdr>
                                    </w:div>
                                    <w:div w:id="1724136460">
                                      <w:marLeft w:val="0"/>
                                      <w:marRight w:val="0"/>
                                      <w:marTop w:val="0"/>
                                      <w:marBottom w:val="0"/>
                                      <w:divBdr>
                                        <w:top w:val="none" w:sz="0" w:space="0" w:color="auto"/>
                                        <w:left w:val="none" w:sz="0" w:space="0" w:color="auto"/>
                                        <w:bottom w:val="none" w:sz="0" w:space="0" w:color="auto"/>
                                        <w:right w:val="none" w:sz="0" w:space="0" w:color="auto"/>
                                      </w:divBdr>
                                      <w:divsChild>
                                        <w:div w:id="996688552">
                                          <w:marLeft w:val="240"/>
                                          <w:marRight w:val="240"/>
                                          <w:marTop w:val="0"/>
                                          <w:marBottom w:val="0"/>
                                          <w:divBdr>
                                            <w:top w:val="none" w:sz="0" w:space="0" w:color="auto"/>
                                            <w:left w:val="none" w:sz="0" w:space="0" w:color="auto"/>
                                            <w:bottom w:val="none" w:sz="0" w:space="0" w:color="auto"/>
                                            <w:right w:val="none" w:sz="0" w:space="0" w:color="auto"/>
                                          </w:divBdr>
                                          <w:divsChild>
                                            <w:div w:id="1034577782">
                                              <w:marLeft w:val="240"/>
                                              <w:marRight w:val="0"/>
                                              <w:marTop w:val="0"/>
                                              <w:marBottom w:val="0"/>
                                              <w:divBdr>
                                                <w:top w:val="none" w:sz="0" w:space="0" w:color="auto"/>
                                                <w:left w:val="none" w:sz="0" w:space="0" w:color="auto"/>
                                                <w:bottom w:val="none" w:sz="0" w:space="0" w:color="auto"/>
                                                <w:right w:val="none" w:sz="0" w:space="0" w:color="auto"/>
                                              </w:divBdr>
                                            </w:div>
                                          </w:divsChild>
                                        </w:div>
                                        <w:div w:id="275841033">
                                          <w:marLeft w:val="240"/>
                                          <w:marRight w:val="240"/>
                                          <w:marTop w:val="0"/>
                                          <w:marBottom w:val="0"/>
                                          <w:divBdr>
                                            <w:top w:val="none" w:sz="0" w:space="0" w:color="auto"/>
                                            <w:left w:val="none" w:sz="0" w:space="0" w:color="auto"/>
                                            <w:bottom w:val="none" w:sz="0" w:space="0" w:color="auto"/>
                                            <w:right w:val="none" w:sz="0" w:space="0" w:color="auto"/>
                                          </w:divBdr>
                                          <w:divsChild>
                                            <w:div w:id="1216695352">
                                              <w:marLeft w:val="240"/>
                                              <w:marRight w:val="0"/>
                                              <w:marTop w:val="0"/>
                                              <w:marBottom w:val="0"/>
                                              <w:divBdr>
                                                <w:top w:val="none" w:sz="0" w:space="0" w:color="auto"/>
                                                <w:left w:val="none" w:sz="0" w:space="0" w:color="auto"/>
                                                <w:bottom w:val="none" w:sz="0" w:space="0" w:color="auto"/>
                                                <w:right w:val="none" w:sz="0" w:space="0" w:color="auto"/>
                                              </w:divBdr>
                                            </w:div>
                                          </w:divsChild>
                                        </w:div>
                                        <w:div w:id="1325477190">
                                          <w:marLeft w:val="240"/>
                                          <w:marRight w:val="240"/>
                                          <w:marTop w:val="0"/>
                                          <w:marBottom w:val="0"/>
                                          <w:divBdr>
                                            <w:top w:val="none" w:sz="0" w:space="0" w:color="auto"/>
                                            <w:left w:val="none" w:sz="0" w:space="0" w:color="auto"/>
                                            <w:bottom w:val="none" w:sz="0" w:space="0" w:color="auto"/>
                                            <w:right w:val="none" w:sz="0" w:space="0" w:color="auto"/>
                                          </w:divBdr>
                                          <w:divsChild>
                                            <w:div w:id="1370451444">
                                              <w:marLeft w:val="240"/>
                                              <w:marRight w:val="0"/>
                                              <w:marTop w:val="0"/>
                                              <w:marBottom w:val="0"/>
                                              <w:divBdr>
                                                <w:top w:val="none" w:sz="0" w:space="0" w:color="auto"/>
                                                <w:left w:val="none" w:sz="0" w:space="0" w:color="auto"/>
                                                <w:bottom w:val="none" w:sz="0" w:space="0" w:color="auto"/>
                                                <w:right w:val="none" w:sz="0" w:space="0" w:color="auto"/>
                                              </w:divBdr>
                                            </w:div>
                                          </w:divsChild>
                                        </w:div>
                                        <w:div w:id="2007779832">
                                          <w:marLeft w:val="240"/>
                                          <w:marRight w:val="240"/>
                                          <w:marTop w:val="0"/>
                                          <w:marBottom w:val="0"/>
                                          <w:divBdr>
                                            <w:top w:val="none" w:sz="0" w:space="0" w:color="auto"/>
                                            <w:left w:val="none" w:sz="0" w:space="0" w:color="auto"/>
                                            <w:bottom w:val="none" w:sz="0" w:space="0" w:color="auto"/>
                                            <w:right w:val="none" w:sz="0" w:space="0" w:color="auto"/>
                                          </w:divBdr>
                                          <w:divsChild>
                                            <w:div w:id="1696228502">
                                              <w:marLeft w:val="240"/>
                                              <w:marRight w:val="0"/>
                                              <w:marTop w:val="0"/>
                                              <w:marBottom w:val="0"/>
                                              <w:divBdr>
                                                <w:top w:val="none" w:sz="0" w:space="0" w:color="auto"/>
                                                <w:left w:val="none" w:sz="0" w:space="0" w:color="auto"/>
                                                <w:bottom w:val="none" w:sz="0" w:space="0" w:color="auto"/>
                                                <w:right w:val="none" w:sz="0" w:space="0" w:color="auto"/>
                                              </w:divBdr>
                                            </w:div>
                                          </w:divsChild>
                                        </w:div>
                                        <w:div w:id="1955136916">
                                          <w:marLeft w:val="240"/>
                                          <w:marRight w:val="240"/>
                                          <w:marTop w:val="0"/>
                                          <w:marBottom w:val="0"/>
                                          <w:divBdr>
                                            <w:top w:val="none" w:sz="0" w:space="0" w:color="auto"/>
                                            <w:left w:val="none" w:sz="0" w:space="0" w:color="auto"/>
                                            <w:bottom w:val="none" w:sz="0" w:space="0" w:color="auto"/>
                                            <w:right w:val="none" w:sz="0" w:space="0" w:color="auto"/>
                                          </w:divBdr>
                                          <w:divsChild>
                                            <w:div w:id="1095056785">
                                              <w:marLeft w:val="240"/>
                                              <w:marRight w:val="0"/>
                                              <w:marTop w:val="0"/>
                                              <w:marBottom w:val="0"/>
                                              <w:divBdr>
                                                <w:top w:val="none" w:sz="0" w:space="0" w:color="auto"/>
                                                <w:left w:val="none" w:sz="0" w:space="0" w:color="auto"/>
                                                <w:bottom w:val="none" w:sz="0" w:space="0" w:color="auto"/>
                                                <w:right w:val="none" w:sz="0" w:space="0" w:color="auto"/>
                                              </w:divBdr>
                                            </w:div>
                                          </w:divsChild>
                                        </w:div>
                                        <w:div w:id="1067916466">
                                          <w:marLeft w:val="240"/>
                                          <w:marRight w:val="240"/>
                                          <w:marTop w:val="0"/>
                                          <w:marBottom w:val="0"/>
                                          <w:divBdr>
                                            <w:top w:val="none" w:sz="0" w:space="0" w:color="auto"/>
                                            <w:left w:val="none" w:sz="0" w:space="0" w:color="auto"/>
                                            <w:bottom w:val="none" w:sz="0" w:space="0" w:color="auto"/>
                                            <w:right w:val="none" w:sz="0" w:space="0" w:color="auto"/>
                                          </w:divBdr>
                                          <w:divsChild>
                                            <w:div w:id="54134319">
                                              <w:marLeft w:val="240"/>
                                              <w:marRight w:val="0"/>
                                              <w:marTop w:val="0"/>
                                              <w:marBottom w:val="0"/>
                                              <w:divBdr>
                                                <w:top w:val="none" w:sz="0" w:space="0" w:color="auto"/>
                                                <w:left w:val="none" w:sz="0" w:space="0" w:color="auto"/>
                                                <w:bottom w:val="none" w:sz="0" w:space="0" w:color="auto"/>
                                                <w:right w:val="none" w:sz="0" w:space="0" w:color="auto"/>
                                              </w:divBdr>
                                            </w:div>
                                          </w:divsChild>
                                        </w:div>
                                        <w:div w:id="150077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64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5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7985092">
      <w:bodyDiv w:val="1"/>
      <w:marLeft w:val="0"/>
      <w:marRight w:val="0"/>
      <w:marTop w:val="0"/>
      <w:marBottom w:val="0"/>
      <w:divBdr>
        <w:top w:val="none" w:sz="0" w:space="0" w:color="auto"/>
        <w:left w:val="none" w:sz="0" w:space="0" w:color="auto"/>
        <w:bottom w:val="none" w:sz="0" w:space="0" w:color="auto"/>
        <w:right w:val="none" w:sz="0" w:space="0" w:color="auto"/>
      </w:divBdr>
    </w:div>
    <w:div w:id="609700662">
      <w:bodyDiv w:val="1"/>
      <w:marLeft w:val="0"/>
      <w:marRight w:val="0"/>
      <w:marTop w:val="0"/>
      <w:marBottom w:val="0"/>
      <w:divBdr>
        <w:top w:val="none" w:sz="0" w:space="0" w:color="auto"/>
        <w:left w:val="none" w:sz="0" w:space="0" w:color="auto"/>
        <w:bottom w:val="none" w:sz="0" w:space="0" w:color="auto"/>
        <w:right w:val="none" w:sz="0" w:space="0" w:color="auto"/>
      </w:divBdr>
    </w:div>
    <w:div w:id="622611540">
      <w:bodyDiv w:val="1"/>
      <w:marLeft w:val="0"/>
      <w:marRight w:val="0"/>
      <w:marTop w:val="0"/>
      <w:marBottom w:val="0"/>
      <w:divBdr>
        <w:top w:val="none" w:sz="0" w:space="0" w:color="auto"/>
        <w:left w:val="none" w:sz="0" w:space="0" w:color="auto"/>
        <w:bottom w:val="none" w:sz="0" w:space="0" w:color="auto"/>
        <w:right w:val="none" w:sz="0" w:space="0" w:color="auto"/>
      </w:divBdr>
    </w:div>
    <w:div w:id="635523040">
      <w:bodyDiv w:val="1"/>
      <w:marLeft w:val="0"/>
      <w:marRight w:val="0"/>
      <w:marTop w:val="0"/>
      <w:marBottom w:val="0"/>
      <w:divBdr>
        <w:top w:val="none" w:sz="0" w:space="0" w:color="auto"/>
        <w:left w:val="none" w:sz="0" w:space="0" w:color="auto"/>
        <w:bottom w:val="none" w:sz="0" w:space="0" w:color="auto"/>
        <w:right w:val="none" w:sz="0" w:space="0" w:color="auto"/>
      </w:divBdr>
    </w:div>
    <w:div w:id="686710386">
      <w:bodyDiv w:val="1"/>
      <w:marLeft w:val="0"/>
      <w:marRight w:val="0"/>
      <w:marTop w:val="0"/>
      <w:marBottom w:val="0"/>
      <w:divBdr>
        <w:top w:val="none" w:sz="0" w:space="0" w:color="auto"/>
        <w:left w:val="none" w:sz="0" w:space="0" w:color="auto"/>
        <w:bottom w:val="none" w:sz="0" w:space="0" w:color="auto"/>
        <w:right w:val="none" w:sz="0" w:space="0" w:color="auto"/>
      </w:divBdr>
    </w:div>
    <w:div w:id="689526999">
      <w:bodyDiv w:val="1"/>
      <w:marLeft w:val="0"/>
      <w:marRight w:val="0"/>
      <w:marTop w:val="0"/>
      <w:marBottom w:val="0"/>
      <w:divBdr>
        <w:top w:val="none" w:sz="0" w:space="0" w:color="auto"/>
        <w:left w:val="none" w:sz="0" w:space="0" w:color="auto"/>
        <w:bottom w:val="none" w:sz="0" w:space="0" w:color="auto"/>
        <w:right w:val="none" w:sz="0" w:space="0" w:color="auto"/>
      </w:divBdr>
    </w:div>
    <w:div w:id="698555046">
      <w:bodyDiv w:val="1"/>
      <w:marLeft w:val="0"/>
      <w:marRight w:val="0"/>
      <w:marTop w:val="0"/>
      <w:marBottom w:val="0"/>
      <w:divBdr>
        <w:top w:val="none" w:sz="0" w:space="0" w:color="auto"/>
        <w:left w:val="none" w:sz="0" w:space="0" w:color="auto"/>
        <w:bottom w:val="none" w:sz="0" w:space="0" w:color="auto"/>
        <w:right w:val="none" w:sz="0" w:space="0" w:color="auto"/>
      </w:divBdr>
    </w:div>
    <w:div w:id="718210261">
      <w:bodyDiv w:val="1"/>
      <w:marLeft w:val="0"/>
      <w:marRight w:val="0"/>
      <w:marTop w:val="0"/>
      <w:marBottom w:val="0"/>
      <w:divBdr>
        <w:top w:val="none" w:sz="0" w:space="0" w:color="auto"/>
        <w:left w:val="none" w:sz="0" w:space="0" w:color="auto"/>
        <w:bottom w:val="none" w:sz="0" w:space="0" w:color="auto"/>
        <w:right w:val="none" w:sz="0" w:space="0" w:color="auto"/>
      </w:divBdr>
    </w:div>
    <w:div w:id="723331321">
      <w:bodyDiv w:val="1"/>
      <w:marLeft w:val="0"/>
      <w:marRight w:val="0"/>
      <w:marTop w:val="0"/>
      <w:marBottom w:val="0"/>
      <w:divBdr>
        <w:top w:val="none" w:sz="0" w:space="0" w:color="auto"/>
        <w:left w:val="none" w:sz="0" w:space="0" w:color="auto"/>
        <w:bottom w:val="none" w:sz="0" w:space="0" w:color="auto"/>
        <w:right w:val="none" w:sz="0" w:space="0" w:color="auto"/>
      </w:divBdr>
    </w:div>
    <w:div w:id="735200261">
      <w:bodyDiv w:val="1"/>
      <w:marLeft w:val="0"/>
      <w:marRight w:val="0"/>
      <w:marTop w:val="0"/>
      <w:marBottom w:val="0"/>
      <w:divBdr>
        <w:top w:val="none" w:sz="0" w:space="0" w:color="auto"/>
        <w:left w:val="none" w:sz="0" w:space="0" w:color="auto"/>
        <w:bottom w:val="none" w:sz="0" w:space="0" w:color="auto"/>
        <w:right w:val="none" w:sz="0" w:space="0" w:color="auto"/>
      </w:divBdr>
    </w:div>
    <w:div w:id="742680051">
      <w:bodyDiv w:val="1"/>
      <w:marLeft w:val="0"/>
      <w:marRight w:val="0"/>
      <w:marTop w:val="0"/>
      <w:marBottom w:val="0"/>
      <w:divBdr>
        <w:top w:val="none" w:sz="0" w:space="0" w:color="auto"/>
        <w:left w:val="none" w:sz="0" w:space="0" w:color="auto"/>
        <w:bottom w:val="none" w:sz="0" w:space="0" w:color="auto"/>
        <w:right w:val="none" w:sz="0" w:space="0" w:color="auto"/>
      </w:divBdr>
    </w:div>
    <w:div w:id="747655071">
      <w:bodyDiv w:val="1"/>
      <w:marLeft w:val="0"/>
      <w:marRight w:val="0"/>
      <w:marTop w:val="0"/>
      <w:marBottom w:val="0"/>
      <w:divBdr>
        <w:top w:val="none" w:sz="0" w:space="0" w:color="auto"/>
        <w:left w:val="none" w:sz="0" w:space="0" w:color="auto"/>
        <w:bottom w:val="none" w:sz="0" w:space="0" w:color="auto"/>
        <w:right w:val="none" w:sz="0" w:space="0" w:color="auto"/>
      </w:divBdr>
    </w:div>
    <w:div w:id="780609615">
      <w:bodyDiv w:val="1"/>
      <w:marLeft w:val="0"/>
      <w:marRight w:val="0"/>
      <w:marTop w:val="0"/>
      <w:marBottom w:val="0"/>
      <w:divBdr>
        <w:top w:val="none" w:sz="0" w:space="0" w:color="auto"/>
        <w:left w:val="none" w:sz="0" w:space="0" w:color="auto"/>
        <w:bottom w:val="none" w:sz="0" w:space="0" w:color="auto"/>
        <w:right w:val="none" w:sz="0" w:space="0" w:color="auto"/>
      </w:divBdr>
    </w:div>
    <w:div w:id="804932734">
      <w:bodyDiv w:val="1"/>
      <w:marLeft w:val="0"/>
      <w:marRight w:val="0"/>
      <w:marTop w:val="0"/>
      <w:marBottom w:val="0"/>
      <w:divBdr>
        <w:top w:val="none" w:sz="0" w:space="0" w:color="auto"/>
        <w:left w:val="none" w:sz="0" w:space="0" w:color="auto"/>
        <w:bottom w:val="none" w:sz="0" w:space="0" w:color="auto"/>
        <w:right w:val="none" w:sz="0" w:space="0" w:color="auto"/>
      </w:divBdr>
    </w:div>
    <w:div w:id="823006067">
      <w:bodyDiv w:val="1"/>
      <w:marLeft w:val="0"/>
      <w:marRight w:val="0"/>
      <w:marTop w:val="0"/>
      <w:marBottom w:val="0"/>
      <w:divBdr>
        <w:top w:val="none" w:sz="0" w:space="0" w:color="auto"/>
        <w:left w:val="none" w:sz="0" w:space="0" w:color="auto"/>
        <w:bottom w:val="none" w:sz="0" w:space="0" w:color="auto"/>
        <w:right w:val="none" w:sz="0" w:space="0" w:color="auto"/>
      </w:divBdr>
    </w:div>
    <w:div w:id="844589692">
      <w:bodyDiv w:val="1"/>
      <w:marLeft w:val="0"/>
      <w:marRight w:val="0"/>
      <w:marTop w:val="0"/>
      <w:marBottom w:val="0"/>
      <w:divBdr>
        <w:top w:val="none" w:sz="0" w:space="0" w:color="auto"/>
        <w:left w:val="none" w:sz="0" w:space="0" w:color="auto"/>
        <w:bottom w:val="none" w:sz="0" w:space="0" w:color="auto"/>
        <w:right w:val="none" w:sz="0" w:space="0" w:color="auto"/>
      </w:divBdr>
    </w:div>
    <w:div w:id="860122298">
      <w:bodyDiv w:val="1"/>
      <w:marLeft w:val="0"/>
      <w:marRight w:val="0"/>
      <w:marTop w:val="0"/>
      <w:marBottom w:val="0"/>
      <w:divBdr>
        <w:top w:val="none" w:sz="0" w:space="0" w:color="auto"/>
        <w:left w:val="none" w:sz="0" w:space="0" w:color="auto"/>
        <w:bottom w:val="none" w:sz="0" w:space="0" w:color="auto"/>
        <w:right w:val="none" w:sz="0" w:space="0" w:color="auto"/>
      </w:divBdr>
    </w:div>
    <w:div w:id="865796862">
      <w:bodyDiv w:val="1"/>
      <w:marLeft w:val="0"/>
      <w:marRight w:val="0"/>
      <w:marTop w:val="0"/>
      <w:marBottom w:val="0"/>
      <w:divBdr>
        <w:top w:val="none" w:sz="0" w:space="0" w:color="auto"/>
        <w:left w:val="none" w:sz="0" w:space="0" w:color="auto"/>
        <w:bottom w:val="none" w:sz="0" w:space="0" w:color="auto"/>
        <w:right w:val="none" w:sz="0" w:space="0" w:color="auto"/>
      </w:divBdr>
    </w:div>
    <w:div w:id="898977895">
      <w:bodyDiv w:val="1"/>
      <w:marLeft w:val="0"/>
      <w:marRight w:val="0"/>
      <w:marTop w:val="0"/>
      <w:marBottom w:val="0"/>
      <w:divBdr>
        <w:top w:val="none" w:sz="0" w:space="0" w:color="auto"/>
        <w:left w:val="none" w:sz="0" w:space="0" w:color="auto"/>
        <w:bottom w:val="none" w:sz="0" w:space="0" w:color="auto"/>
        <w:right w:val="none" w:sz="0" w:space="0" w:color="auto"/>
      </w:divBdr>
    </w:div>
    <w:div w:id="929584702">
      <w:bodyDiv w:val="1"/>
      <w:marLeft w:val="0"/>
      <w:marRight w:val="0"/>
      <w:marTop w:val="0"/>
      <w:marBottom w:val="0"/>
      <w:divBdr>
        <w:top w:val="none" w:sz="0" w:space="0" w:color="auto"/>
        <w:left w:val="none" w:sz="0" w:space="0" w:color="auto"/>
        <w:bottom w:val="none" w:sz="0" w:space="0" w:color="auto"/>
        <w:right w:val="none" w:sz="0" w:space="0" w:color="auto"/>
      </w:divBdr>
    </w:div>
    <w:div w:id="931935867">
      <w:bodyDiv w:val="1"/>
      <w:marLeft w:val="0"/>
      <w:marRight w:val="0"/>
      <w:marTop w:val="0"/>
      <w:marBottom w:val="0"/>
      <w:divBdr>
        <w:top w:val="none" w:sz="0" w:space="0" w:color="auto"/>
        <w:left w:val="none" w:sz="0" w:space="0" w:color="auto"/>
        <w:bottom w:val="none" w:sz="0" w:space="0" w:color="auto"/>
        <w:right w:val="none" w:sz="0" w:space="0" w:color="auto"/>
      </w:divBdr>
    </w:div>
    <w:div w:id="946353898">
      <w:bodyDiv w:val="1"/>
      <w:marLeft w:val="0"/>
      <w:marRight w:val="0"/>
      <w:marTop w:val="0"/>
      <w:marBottom w:val="0"/>
      <w:divBdr>
        <w:top w:val="none" w:sz="0" w:space="0" w:color="auto"/>
        <w:left w:val="none" w:sz="0" w:space="0" w:color="auto"/>
        <w:bottom w:val="none" w:sz="0" w:space="0" w:color="auto"/>
        <w:right w:val="none" w:sz="0" w:space="0" w:color="auto"/>
      </w:divBdr>
    </w:div>
    <w:div w:id="961153427">
      <w:bodyDiv w:val="1"/>
      <w:marLeft w:val="0"/>
      <w:marRight w:val="0"/>
      <w:marTop w:val="0"/>
      <w:marBottom w:val="0"/>
      <w:divBdr>
        <w:top w:val="none" w:sz="0" w:space="0" w:color="auto"/>
        <w:left w:val="none" w:sz="0" w:space="0" w:color="auto"/>
        <w:bottom w:val="none" w:sz="0" w:space="0" w:color="auto"/>
        <w:right w:val="none" w:sz="0" w:space="0" w:color="auto"/>
      </w:divBdr>
    </w:div>
    <w:div w:id="972515655">
      <w:bodyDiv w:val="1"/>
      <w:marLeft w:val="0"/>
      <w:marRight w:val="0"/>
      <w:marTop w:val="0"/>
      <w:marBottom w:val="0"/>
      <w:divBdr>
        <w:top w:val="none" w:sz="0" w:space="0" w:color="auto"/>
        <w:left w:val="none" w:sz="0" w:space="0" w:color="auto"/>
        <w:bottom w:val="none" w:sz="0" w:space="0" w:color="auto"/>
        <w:right w:val="none" w:sz="0" w:space="0" w:color="auto"/>
      </w:divBdr>
    </w:div>
    <w:div w:id="978194304">
      <w:bodyDiv w:val="1"/>
      <w:marLeft w:val="0"/>
      <w:marRight w:val="0"/>
      <w:marTop w:val="0"/>
      <w:marBottom w:val="0"/>
      <w:divBdr>
        <w:top w:val="none" w:sz="0" w:space="0" w:color="auto"/>
        <w:left w:val="none" w:sz="0" w:space="0" w:color="auto"/>
        <w:bottom w:val="none" w:sz="0" w:space="0" w:color="auto"/>
        <w:right w:val="none" w:sz="0" w:space="0" w:color="auto"/>
      </w:divBdr>
    </w:div>
    <w:div w:id="995917558">
      <w:bodyDiv w:val="1"/>
      <w:marLeft w:val="0"/>
      <w:marRight w:val="0"/>
      <w:marTop w:val="0"/>
      <w:marBottom w:val="0"/>
      <w:divBdr>
        <w:top w:val="none" w:sz="0" w:space="0" w:color="auto"/>
        <w:left w:val="none" w:sz="0" w:space="0" w:color="auto"/>
        <w:bottom w:val="none" w:sz="0" w:space="0" w:color="auto"/>
        <w:right w:val="none" w:sz="0" w:space="0" w:color="auto"/>
      </w:divBdr>
    </w:div>
    <w:div w:id="1021709273">
      <w:bodyDiv w:val="1"/>
      <w:marLeft w:val="0"/>
      <w:marRight w:val="0"/>
      <w:marTop w:val="0"/>
      <w:marBottom w:val="0"/>
      <w:divBdr>
        <w:top w:val="none" w:sz="0" w:space="0" w:color="auto"/>
        <w:left w:val="none" w:sz="0" w:space="0" w:color="auto"/>
        <w:bottom w:val="none" w:sz="0" w:space="0" w:color="auto"/>
        <w:right w:val="none" w:sz="0" w:space="0" w:color="auto"/>
      </w:divBdr>
    </w:div>
    <w:div w:id="1035229209">
      <w:bodyDiv w:val="1"/>
      <w:marLeft w:val="0"/>
      <w:marRight w:val="0"/>
      <w:marTop w:val="0"/>
      <w:marBottom w:val="0"/>
      <w:divBdr>
        <w:top w:val="none" w:sz="0" w:space="0" w:color="auto"/>
        <w:left w:val="none" w:sz="0" w:space="0" w:color="auto"/>
        <w:bottom w:val="none" w:sz="0" w:space="0" w:color="auto"/>
        <w:right w:val="none" w:sz="0" w:space="0" w:color="auto"/>
      </w:divBdr>
    </w:div>
    <w:div w:id="1045832273">
      <w:bodyDiv w:val="1"/>
      <w:marLeft w:val="0"/>
      <w:marRight w:val="0"/>
      <w:marTop w:val="0"/>
      <w:marBottom w:val="0"/>
      <w:divBdr>
        <w:top w:val="none" w:sz="0" w:space="0" w:color="auto"/>
        <w:left w:val="none" w:sz="0" w:space="0" w:color="auto"/>
        <w:bottom w:val="none" w:sz="0" w:space="0" w:color="auto"/>
        <w:right w:val="none" w:sz="0" w:space="0" w:color="auto"/>
      </w:divBdr>
    </w:div>
    <w:div w:id="1079836909">
      <w:bodyDiv w:val="1"/>
      <w:marLeft w:val="0"/>
      <w:marRight w:val="0"/>
      <w:marTop w:val="0"/>
      <w:marBottom w:val="0"/>
      <w:divBdr>
        <w:top w:val="none" w:sz="0" w:space="0" w:color="auto"/>
        <w:left w:val="none" w:sz="0" w:space="0" w:color="auto"/>
        <w:bottom w:val="none" w:sz="0" w:space="0" w:color="auto"/>
        <w:right w:val="none" w:sz="0" w:space="0" w:color="auto"/>
      </w:divBdr>
    </w:div>
    <w:div w:id="1085762930">
      <w:bodyDiv w:val="1"/>
      <w:marLeft w:val="0"/>
      <w:marRight w:val="0"/>
      <w:marTop w:val="0"/>
      <w:marBottom w:val="0"/>
      <w:divBdr>
        <w:top w:val="none" w:sz="0" w:space="0" w:color="auto"/>
        <w:left w:val="none" w:sz="0" w:space="0" w:color="auto"/>
        <w:bottom w:val="none" w:sz="0" w:space="0" w:color="auto"/>
        <w:right w:val="none" w:sz="0" w:space="0" w:color="auto"/>
      </w:divBdr>
    </w:div>
    <w:div w:id="1090809802">
      <w:bodyDiv w:val="1"/>
      <w:marLeft w:val="0"/>
      <w:marRight w:val="0"/>
      <w:marTop w:val="0"/>
      <w:marBottom w:val="0"/>
      <w:divBdr>
        <w:top w:val="none" w:sz="0" w:space="0" w:color="auto"/>
        <w:left w:val="none" w:sz="0" w:space="0" w:color="auto"/>
        <w:bottom w:val="none" w:sz="0" w:space="0" w:color="auto"/>
        <w:right w:val="none" w:sz="0" w:space="0" w:color="auto"/>
      </w:divBdr>
    </w:div>
    <w:div w:id="1091043415">
      <w:bodyDiv w:val="1"/>
      <w:marLeft w:val="0"/>
      <w:marRight w:val="0"/>
      <w:marTop w:val="0"/>
      <w:marBottom w:val="0"/>
      <w:divBdr>
        <w:top w:val="none" w:sz="0" w:space="0" w:color="auto"/>
        <w:left w:val="none" w:sz="0" w:space="0" w:color="auto"/>
        <w:bottom w:val="none" w:sz="0" w:space="0" w:color="auto"/>
        <w:right w:val="none" w:sz="0" w:space="0" w:color="auto"/>
      </w:divBdr>
    </w:div>
    <w:div w:id="1093278753">
      <w:bodyDiv w:val="1"/>
      <w:marLeft w:val="0"/>
      <w:marRight w:val="0"/>
      <w:marTop w:val="0"/>
      <w:marBottom w:val="0"/>
      <w:divBdr>
        <w:top w:val="none" w:sz="0" w:space="0" w:color="auto"/>
        <w:left w:val="none" w:sz="0" w:space="0" w:color="auto"/>
        <w:bottom w:val="none" w:sz="0" w:space="0" w:color="auto"/>
        <w:right w:val="none" w:sz="0" w:space="0" w:color="auto"/>
      </w:divBdr>
    </w:div>
    <w:div w:id="1096973245">
      <w:bodyDiv w:val="1"/>
      <w:marLeft w:val="0"/>
      <w:marRight w:val="0"/>
      <w:marTop w:val="0"/>
      <w:marBottom w:val="0"/>
      <w:divBdr>
        <w:top w:val="none" w:sz="0" w:space="0" w:color="auto"/>
        <w:left w:val="none" w:sz="0" w:space="0" w:color="auto"/>
        <w:bottom w:val="none" w:sz="0" w:space="0" w:color="auto"/>
        <w:right w:val="none" w:sz="0" w:space="0" w:color="auto"/>
      </w:divBdr>
    </w:div>
    <w:div w:id="1111314061">
      <w:bodyDiv w:val="1"/>
      <w:marLeft w:val="0"/>
      <w:marRight w:val="0"/>
      <w:marTop w:val="0"/>
      <w:marBottom w:val="0"/>
      <w:divBdr>
        <w:top w:val="none" w:sz="0" w:space="0" w:color="auto"/>
        <w:left w:val="none" w:sz="0" w:space="0" w:color="auto"/>
        <w:bottom w:val="none" w:sz="0" w:space="0" w:color="auto"/>
        <w:right w:val="none" w:sz="0" w:space="0" w:color="auto"/>
      </w:divBdr>
    </w:div>
    <w:div w:id="1130435272">
      <w:bodyDiv w:val="1"/>
      <w:marLeft w:val="0"/>
      <w:marRight w:val="0"/>
      <w:marTop w:val="0"/>
      <w:marBottom w:val="0"/>
      <w:divBdr>
        <w:top w:val="none" w:sz="0" w:space="0" w:color="auto"/>
        <w:left w:val="none" w:sz="0" w:space="0" w:color="auto"/>
        <w:bottom w:val="none" w:sz="0" w:space="0" w:color="auto"/>
        <w:right w:val="none" w:sz="0" w:space="0" w:color="auto"/>
      </w:divBdr>
    </w:div>
    <w:div w:id="1163426895">
      <w:bodyDiv w:val="1"/>
      <w:marLeft w:val="0"/>
      <w:marRight w:val="0"/>
      <w:marTop w:val="0"/>
      <w:marBottom w:val="0"/>
      <w:divBdr>
        <w:top w:val="none" w:sz="0" w:space="0" w:color="auto"/>
        <w:left w:val="none" w:sz="0" w:space="0" w:color="auto"/>
        <w:bottom w:val="none" w:sz="0" w:space="0" w:color="auto"/>
        <w:right w:val="none" w:sz="0" w:space="0" w:color="auto"/>
      </w:divBdr>
    </w:div>
    <w:div w:id="1168785626">
      <w:bodyDiv w:val="1"/>
      <w:marLeft w:val="0"/>
      <w:marRight w:val="0"/>
      <w:marTop w:val="0"/>
      <w:marBottom w:val="0"/>
      <w:divBdr>
        <w:top w:val="none" w:sz="0" w:space="0" w:color="auto"/>
        <w:left w:val="none" w:sz="0" w:space="0" w:color="auto"/>
        <w:bottom w:val="none" w:sz="0" w:space="0" w:color="auto"/>
        <w:right w:val="none" w:sz="0" w:space="0" w:color="auto"/>
      </w:divBdr>
    </w:div>
    <w:div w:id="1170022879">
      <w:bodyDiv w:val="1"/>
      <w:marLeft w:val="0"/>
      <w:marRight w:val="0"/>
      <w:marTop w:val="0"/>
      <w:marBottom w:val="0"/>
      <w:divBdr>
        <w:top w:val="none" w:sz="0" w:space="0" w:color="auto"/>
        <w:left w:val="none" w:sz="0" w:space="0" w:color="auto"/>
        <w:bottom w:val="none" w:sz="0" w:space="0" w:color="auto"/>
        <w:right w:val="none" w:sz="0" w:space="0" w:color="auto"/>
      </w:divBdr>
    </w:div>
    <w:div w:id="1171946913">
      <w:bodyDiv w:val="1"/>
      <w:marLeft w:val="0"/>
      <w:marRight w:val="0"/>
      <w:marTop w:val="0"/>
      <w:marBottom w:val="0"/>
      <w:divBdr>
        <w:top w:val="none" w:sz="0" w:space="0" w:color="auto"/>
        <w:left w:val="none" w:sz="0" w:space="0" w:color="auto"/>
        <w:bottom w:val="none" w:sz="0" w:space="0" w:color="auto"/>
        <w:right w:val="none" w:sz="0" w:space="0" w:color="auto"/>
      </w:divBdr>
    </w:div>
    <w:div w:id="1196430866">
      <w:bodyDiv w:val="1"/>
      <w:marLeft w:val="0"/>
      <w:marRight w:val="0"/>
      <w:marTop w:val="0"/>
      <w:marBottom w:val="0"/>
      <w:divBdr>
        <w:top w:val="none" w:sz="0" w:space="0" w:color="auto"/>
        <w:left w:val="none" w:sz="0" w:space="0" w:color="auto"/>
        <w:bottom w:val="none" w:sz="0" w:space="0" w:color="auto"/>
        <w:right w:val="none" w:sz="0" w:space="0" w:color="auto"/>
      </w:divBdr>
    </w:div>
    <w:div w:id="1212840366">
      <w:bodyDiv w:val="1"/>
      <w:marLeft w:val="0"/>
      <w:marRight w:val="0"/>
      <w:marTop w:val="0"/>
      <w:marBottom w:val="0"/>
      <w:divBdr>
        <w:top w:val="none" w:sz="0" w:space="0" w:color="auto"/>
        <w:left w:val="none" w:sz="0" w:space="0" w:color="auto"/>
        <w:bottom w:val="none" w:sz="0" w:space="0" w:color="auto"/>
        <w:right w:val="none" w:sz="0" w:space="0" w:color="auto"/>
      </w:divBdr>
    </w:div>
    <w:div w:id="1234970378">
      <w:bodyDiv w:val="1"/>
      <w:marLeft w:val="0"/>
      <w:marRight w:val="0"/>
      <w:marTop w:val="0"/>
      <w:marBottom w:val="0"/>
      <w:divBdr>
        <w:top w:val="none" w:sz="0" w:space="0" w:color="auto"/>
        <w:left w:val="none" w:sz="0" w:space="0" w:color="auto"/>
        <w:bottom w:val="none" w:sz="0" w:space="0" w:color="auto"/>
        <w:right w:val="none" w:sz="0" w:space="0" w:color="auto"/>
      </w:divBdr>
    </w:div>
    <w:div w:id="1236550625">
      <w:bodyDiv w:val="1"/>
      <w:marLeft w:val="0"/>
      <w:marRight w:val="0"/>
      <w:marTop w:val="0"/>
      <w:marBottom w:val="0"/>
      <w:divBdr>
        <w:top w:val="none" w:sz="0" w:space="0" w:color="auto"/>
        <w:left w:val="none" w:sz="0" w:space="0" w:color="auto"/>
        <w:bottom w:val="none" w:sz="0" w:space="0" w:color="auto"/>
        <w:right w:val="none" w:sz="0" w:space="0" w:color="auto"/>
      </w:divBdr>
    </w:div>
    <w:div w:id="1241791009">
      <w:bodyDiv w:val="1"/>
      <w:marLeft w:val="0"/>
      <w:marRight w:val="0"/>
      <w:marTop w:val="0"/>
      <w:marBottom w:val="0"/>
      <w:divBdr>
        <w:top w:val="none" w:sz="0" w:space="0" w:color="auto"/>
        <w:left w:val="none" w:sz="0" w:space="0" w:color="auto"/>
        <w:bottom w:val="none" w:sz="0" w:space="0" w:color="auto"/>
        <w:right w:val="none" w:sz="0" w:space="0" w:color="auto"/>
      </w:divBdr>
    </w:div>
    <w:div w:id="1273779300">
      <w:bodyDiv w:val="1"/>
      <w:marLeft w:val="0"/>
      <w:marRight w:val="0"/>
      <w:marTop w:val="0"/>
      <w:marBottom w:val="0"/>
      <w:divBdr>
        <w:top w:val="none" w:sz="0" w:space="0" w:color="auto"/>
        <w:left w:val="none" w:sz="0" w:space="0" w:color="auto"/>
        <w:bottom w:val="none" w:sz="0" w:space="0" w:color="auto"/>
        <w:right w:val="none" w:sz="0" w:space="0" w:color="auto"/>
      </w:divBdr>
    </w:div>
    <w:div w:id="1283079155">
      <w:bodyDiv w:val="1"/>
      <w:marLeft w:val="0"/>
      <w:marRight w:val="0"/>
      <w:marTop w:val="0"/>
      <w:marBottom w:val="0"/>
      <w:divBdr>
        <w:top w:val="none" w:sz="0" w:space="0" w:color="auto"/>
        <w:left w:val="none" w:sz="0" w:space="0" w:color="auto"/>
        <w:bottom w:val="none" w:sz="0" w:space="0" w:color="auto"/>
        <w:right w:val="none" w:sz="0" w:space="0" w:color="auto"/>
      </w:divBdr>
    </w:div>
    <w:div w:id="1310087601">
      <w:bodyDiv w:val="1"/>
      <w:marLeft w:val="0"/>
      <w:marRight w:val="0"/>
      <w:marTop w:val="0"/>
      <w:marBottom w:val="0"/>
      <w:divBdr>
        <w:top w:val="none" w:sz="0" w:space="0" w:color="auto"/>
        <w:left w:val="none" w:sz="0" w:space="0" w:color="auto"/>
        <w:bottom w:val="none" w:sz="0" w:space="0" w:color="auto"/>
        <w:right w:val="none" w:sz="0" w:space="0" w:color="auto"/>
      </w:divBdr>
    </w:div>
    <w:div w:id="1314992660">
      <w:bodyDiv w:val="1"/>
      <w:marLeft w:val="0"/>
      <w:marRight w:val="0"/>
      <w:marTop w:val="0"/>
      <w:marBottom w:val="0"/>
      <w:divBdr>
        <w:top w:val="none" w:sz="0" w:space="0" w:color="auto"/>
        <w:left w:val="none" w:sz="0" w:space="0" w:color="auto"/>
        <w:bottom w:val="none" w:sz="0" w:space="0" w:color="auto"/>
        <w:right w:val="none" w:sz="0" w:space="0" w:color="auto"/>
      </w:divBdr>
    </w:div>
    <w:div w:id="1315448217">
      <w:bodyDiv w:val="1"/>
      <w:marLeft w:val="0"/>
      <w:marRight w:val="0"/>
      <w:marTop w:val="0"/>
      <w:marBottom w:val="0"/>
      <w:divBdr>
        <w:top w:val="none" w:sz="0" w:space="0" w:color="auto"/>
        <w:left w:val="none" w:sz="0" w:space="0" w:color="auto"/>
        <w:bottom w:val="none" w:sz="0" w:space="0" w:color="auto"/>
        <w:right w:val="none" w:sz="0" w:space="0" w:color="auto"/>
      </w:divBdr>
    </w:div>
    <w:div w:id="1320574658">
      <w:bodyDiv w:val="1"/>
      <w:marLeft w:val="0"/>
      <w:marRight w:val="0"/>
      <w:marTop w:val="0"/>
      <w:marBottom w:val="0"/>
      <w:divBdr>
        <w:top w:val="none" w:sz="0" w:space="0" w:color="auto"/>
        <w:left w:val="none" w:sz="0" w:space="0" w:color="auto"/>
        <w:bottom w:val="none" w:sz="0" w:space="0" w:color="auto"/>
        <w:right w:val="none" w:sz="0" w:space="0" w:color="auto"/>
      </w:divBdr>
    </w:div>
    <w:div w:id="1334381321">
      <w:bodyDiv w:val="1"/>
      <w:marLeft w:val="0"/>
      <w:marRight w:val="0"/>
      <w:marTop w:val="0"/>
      <w:marBottom w:val="0"/>
      <w:divBdr>
        <w:top w:val="none" w:sz="0" w:space="0" w:color="auto"/>
        <w:left w:val="none" w:sz="0" w:space="0" w:color="auto"/>
        <w:bottom w:val="none" w:sz="0" w:space="0" w:color="auto"/>
        <w:right w:val="none" w:sz="0" w:space="0" w:color="auto"/>
      </w:divBdr>
    </w:div>
    <w:div w:id="1352535128">
      <w:bodyDiv w:val="1"/>
      <w:marLeft w:val="0"/>
      <w:marRight w:val="0"/>
      <w:marTop w:val="0"/>
      <w:marBottom w:val="0"/>
      <w:divBdr>
        <w:top w:val="none" w:sz="0" w:space="0" w:color="auto"/>
        <w:left w:val="none" w:sz="0" w:space="0" w:color="auto"/>
        <w:bottom w:val="none" w:sz="0" w:space="0" w:color="auto"/>
        <w:right w:val="none" w:sz="0" w:space="0" w:color="auto"/>
      </w:divBdr>
    </w:div>
    <w:div w:id="1390151755">
      <w:bodyDiv w:val="1"/>
      <w:marLeft w:val="0"/>
      <w:marRight w:val="0"/>
      <w:marTop w:val="0"/>
      <w:marBottom w:val="0"/>
      <w:divBdr>
        <w:top w:val="none" w:sz="0" w:space="0" w:color="auto"/>
        <w:left w:val="none" w:sz="0" w:space="0" w:color="auto"/>
        <w:bottom w:val="none" w:sz="0" w:space="0" w:color="auto"/>
        <w:right w:val="none" w:sz="0" w:space="0" w:color="auto"/>
      </w:divBdr>
    </w:div>
    <w:div w:id="1409838081">
      <w:bodyDiv w:val="1"/>
      <w:marLeft w:val="0"/>
      <w:marRight w:val="0"/>
      <w:marTop w:val="0"/>
      <w:marBottom w:val="0"/>
      <w:divBdr>
        <w:top w:val="none" w:sz="0" w:space="0" w:color="auto"/>
        <w:left w:val="none" w:sz="0" w:space="0" w:color="auto"/>
        <w:bottom w:val="none" w:sz="0" w:space="0" w:color="auto"/>
        <w:right w:val="none" w:sz="0" w:space="0" w:color="auto"/>
      </w:divBdr>
    </w:div>
    <w:div w:id="1471897213">
      <w:bodyDiv w:val="1"/>
      <w:marLeft w:val="0"/>
      <w:marRight w:val="0"/>
      <w:marTop w:val="0"/>
      <w:marBottom w:val="0"/>
      <w:divBdr>
        <w:top w:val="none" w:sz="0" w:space="0" w:color="auto"/>
        <w:left w:val="none" w:sz="0" w:space="0" w:color="auto"/>
        <w:bottom w:val="none" w:sz="0" w:space="0" w:color="auto"/>
        <w:right w:val="none" w:sz="0" w:space="0" w:color="auto"/>
      </w:divBdr>
    </w:div>
    <w:div w:id="1482119540">
      <w:bodyDiv w:val="1"/>
      <w:marLeft w:val="0"/>
      <w:marRight w:val="0"/>
      <w:marTop w:val="0"/>
      <w:marBottom w:val="0"/>
      <w:divBdr>
        <w:top w:val="none" w:sz="0" w:space="0" w:color="auto"/>
        <w:left w:val="none" w:sz="0" w:space="0" w:color="auto"/>
        <w:bottom w:val="none" w:sz="0" w:space="0" w:color="auto"/>
        <w:right w:val="none" w:sz="0" w:space="0" w:color="auto"/>
      </w:divBdr>
    </w:div>
    <w:div w:id="1489175850">
      <w:bodyDiv w:val="1"/>
      <w:marLeft w:val="0"/>
      <w:marRight w:val="0"/>
      <w:marTop w:val="0"/>
      <w:marBottom w:val="0"/>
      <w:divBdr>
        <w:top w:val="none" w:sz="0" w:space="0" w:color="auto"/>
        <w:left w:val="none" w:sz="0" w:space="0" w:color="auto"/>
        <w:bottom w:val="none" w:sz="0" w:space="0" w:color="auto"/>
        <w:right w:val="none" w:sz="0" w:space="0" w:color="auto"/>
      </w:divBdr>
    </w:div>
    <w:div w:id="1497573349">
      <w:bodyDiv w:val="1"/>
      <w:marLeft w:val="0"/>
      <w:marRight w:val="0"/>
      <w:marTop w:val="0"/>
      <w:marBottom w:val="0"/>
      <w:divBdr>
        <w:top w:val="none" w:sz="0" w:space="0" w:color="auto"/>
        <w:left w:val="none" w:sz="0" w:space="0" w:color="auto"/>
        <w:bottom w:val="none" w:sz="0" w:space="0" w:color="auto"/>
        <w:right w:val="none" w:sz="0" w:space="0" w:color="auto"/>
      </w:divBdr>
    </w:div>
    <w:div w:id="1515656779">
      <w:bodyDiv w:val="1"/>
      <w:marLeft w:val="0"/>
      <w:marRight w:val="0"/>
      <w:marTop w:val="0"/>
      <w:marBottom w:val="0"/>
      <w:divBdr>
        <w:top w:val="none" w:sz="0" w:space="0" w:color="auto"/>
        <w:left w:val="none" w:sz="0" w:space="0" w:color="auto"/>
        <w:bottom w:val="none" w:sz="0" w:space="0" w:color="auto"/>
        <w:right w:val="none" w:sz="0" w:space="0" w:color="auto"/>
      </w:divBdr>
    </w:div>
    <w:div w:id="1530489180">
      <w:bodyDiv w:val="1"/>
      <w:marLeft w:val="0"/>
      <w:marRight w:val="0"/>
      <w:marTop w:val="0"/>
      <w:marBottom w:val="0"/>
      <w:divBdr>
        <w:top w:val="none" w:sz="0" w:space="0" w:color="auto"/>
        <w:left w:val="none" w:sz="0" w:space="0" w:color="auto"/>
        <w:bottom w:val="none" w:sz="0" w:space="0" w:color="auto"/>
        <w:right w:val="none" w:sz="0" w:space="0" w:color="auto"/>
      </w:divBdr>
    </w:div>
    <w:div w:id="1552770009">
      <w:bodyDiv w:val="1"/>
      <w:marLeft w:val="0"/>
      <w:marRight w:val="0"/>
      <w:marTop w:val="0"/>
      <w:marBottom w:val="0"/>
      <w:divBdr>
        <w:top w:val="none" w:sz="0" w:space="0" w:color="auto"/>
        <w:left w:val="none" w:sz="0" w:space="0" w:color="auto"/>
        <w:bottom w:val="none" w:sz="0" w:space="0" w:color="auto"/>
        <w:right w:val="none" w:sz="0" w:space="0" w:color="auto"/>
      </w:divBdr>
    </w:div>
    <w:div w:id="1581215115">
      <w:bodyDiv w:val="1"/>
      <w:marLeft w:val="0"/>
      <w:marRight w:val="0"/>
      <w:marTop w:val="0"/>
      <w:marBottom w:val="0"/>
      <w:divBdr>
        <w:top w:val="none" w:sz="0" w:space="0" w:color="auto"/>
        <w:left w:val="none" w:sz="0" w:space="0" w:color="auto"/>
        <w:bottom w:val="none" w:sz="0" w:space="0" w:color="auto"/>
        <w:right w:val="none" w:sz="0" w:space="0" w:color="auto"/>
      </w:divBdr>
    </w:div>
    <w:div w:id="1590309930">
      <w:bodyDiv w:val="1"/>
      <w:marLeft w:val="0"/>
      <w:marRight w:val="0"/>
      <w:marTop w:val="0"/>
      <w:marBottom w:val="0"/>
      <w:divBdr>
        <w:top w:val="none" w:sz="0" w:space="0" w:color="auto"/>
        <w:left w:val="none" w:sz="0" w:space="0" w:color="auto"/>
        <w:bottom w:val="none" w:sz="0" w:space="0" w:color="auto"/>
        <w:right w:val="none" w:sz="0" w:space="0" w:color="auto"/>
      </w:divBdr>
    </w:div>
    <w:div w:id="1605723590">
      <w:bodyDiv w:val="1"/>
      <w:marLeft w:val="0"/>
      <w:marRight w:val="0"/>
      <w:marTop w:val="0"/>
      <w:marBottom w:val="0"/>
      <w:divBdr>
        <w:top w:val="none" w:sz="0" w:space="0" w:color="auto"/>
        <w:left w:val="none" w:sz="0" w:space="0" w:color="auto"/>
        <w:bottom w:val="none" w:sz="0" w:space="0" w:color="auto"/>
        <w:right w:val="none" w:sz="0" w:space="0" w:color="auto"/>
      </w:divBdr>
    </w:div>
    <w:div w:id="1620600546">
      <w:bodyDiv w:val="1"/>
      <w:marLeft w:val="0"/>
      <w:marRight w:val="0"/>
      <w:marTop w:val="0"/>
      <w:marBottom w:val="0"/>
      <w:divBdr>
        <w:top w:val="none" w:sz="0" w:space="0" w:color="auto"/>
        <w:left w:val="none" w:sz="0" w:space="0" w:color="auto"/>
        <w:bottom w:val="none" w:sz="0" w:space="0" w:color="auto"/>
        <w:right w:val="none" w:sz="0" w:space="0" w:color="auto"/>
      </w:divBdr>
    </w:div>
    <w:div w:id="1656447049">
      <w:bodyDiv w:val="1"/>
      <w:marLeft w:val="0"/>
      <w:marRight w:val="0"/>
      <w:marTop w:val="0"/>
      <w:marBottom w:val="0"/>
      <w:divBdr>
        <w:top w:val="none" w:sz="0" w:space="0" w:color="auto"/>
        <w:left w:val="none" w:sz="0" w:space="0" w:color="auto"/>
        <w:bottom w:val="none" w:sz="0" w:space="0" w:color="auto"/>
        <w:right w:val="none" w:sz="0" w:space="0" w:color="auto"/>
      </w:divBdr>
    </w:div>
    <w:div w:id="1673489295">
      <w:bodyDiv w:val="1"/>
      <w:marLeft w:val="0"/>
      <w:marRight w:val="0"/>
      <w:marTop w:val="0"/>
      <w:marBottom w:val="0"/>
      <w:divBdr>
        <w:top w:val="none" w:sz="0" w:space="0" w:color="auto"/>
        <w:left w:val="none" w:sz="0" w:space="0" w:color="auto"/>
        <w:bottom w:val="none" w:sz="0" w:space="0" w:color="auto"/>
        <w:right w:val="none" w:sz="0" w:space="0" w:color="auto"/>
      </w:divBdr>
    </w:div>
    <w:div w:id="1711954191">
      <w:bodyDiv w:val="1"/>
      <w:marLeft w:val="0"/>
      <w:marRight w:val="0"/>
      <w:marTop w:val="0"/>
      <w:marBottom w:val="0"/>
      <w:divBdr>
        <w:top w:val="none" w:sz="0" w:space="0" w:color="auto"/>
        <w:left w:val="none" w:sz="0" w:space="0" w:color="auto"/>
        <w:bottom w:val="none" w:sz="0" w:space="0" w:color="auto"/>
        <w:right w:val="none" w:sz="0" w:space="0" w:color="auto"/>
      </w:divBdr>
    </w:div>
    <w:div w:id="1754427612">
      <w:bodyDiv w:val="1"/>
      <w:marLeft w:val="0"/>
      <w:marRight w:val="0"/>
      <w:marTop w:val="0"/>
      <w:marBottom w:val="0"/>
      <w:divBdr>
        <w:top w:val="none" w:sz="0" w:space="0" w:color="auto"/>
        <w:left w:val="none" w:sz="0" w:space="0" w:color="auto"/>
        <w:bottom w:val="none" w:sz="0" w:space="0" w:color="auto"/>
        <w:right w:val="none" w:sz="0" w:space="0" w:color="auto"/>
      </w:divBdr>
    </w:div>
    <w:div w:id="1761440803">
      <w:bodyDiv w:val="1"/>
      <w:marLeft w:val="0"/>
      <w:marRight w:val="0"/>
      <w:marTop w:val="0"/>
      <w:marBottom w:val="0"/>
      <w:divBdr>
        <w:top w:val="none" w:sz="0" w:space="0" w:color="auto"/>
        <w:left w:val="none" w:sz="0" w:space="0" w:color="auto"/>
        <w:bottom w:val="none" w:sz="0" w:space="0" w:color="auto"/>
        <w:right w:val="none" w:sz="0" w:space="0" w:color="auto"/>
      </w:divBdr>
    </w:div>
    <w:div w:id="1770079857">
      <w:bodyDiv w:val="1"/>
      <w:marLeft w:val="0"/>
      <w:marRight w:val="0"/>
      <w:marTop w:val="0"/>
      <w:marBottom w:val="0"/>
      <w:divBdr>
        <w:top w:val="none" w:sz="0" w:space="0" w:color="auto"/>
        <w:left w:val="none" w:sz="0" w:space="0" w:color="auto"/>
        <w:bottom w:val="none" w:sz="0" w:space="0" w:color="auto"/>
        <w:right w:val="none" w:sz="0" w:space="0" w:color="auto"/>
      </w:divBdr>
    </w:div>
    <w:div w:id="1780875836">
      <w:bodyDiv w:val="1"/>
      <w:marLeft w:val="0"/>
      <w:marRight w:val="0"/>
      <w:marTop w:val="0"/>
      <w:marBottom w:val="0"/>
      <w:divBdr>
        <w:top w:val="none" w:sz="0" w:space="0" w:color="auto"/>
        <w:left w:val="none" w:sz="0" w:space="0" w:color="auto"/>
        <w:bottom w:val="none" w:sz="0" w:space="0" w:color="auto"/>
        <w:right w:val="none" w:sz="0" w:space="0" w:color="auto"/>
      </w:divBdr>
    </w:div>
    <w:div w:id="1787852254">
      <w:bodyDiv w:val="1"/>
      <w:marLeft w:val="0"/>
      <w:marRight w:val="0"/>
      <w:marTop w:val="0"/>
      <w:marBottom w:val="0"/>
      <w:divBdr>
        <w:top w:val="none" w:sz="0" w:space="0" w:color="auto"/>
        <w:left w:val="none" w:sz="0" w:space="0" w:color="auto"/>
        <w:bottom w:val="none" w:sz="0" w:space="0" w:color="auto"/>
        <w:right w:val="none" w:sz="0" w:space="0" w:color="auto"/>
      </w:divBdr>
    </w:div>
    <w:div w:id="1804300601">
      <w:bodyDiv w:val="1"/>
      <w:marLeft w:val="0"/>
      <w:marRight w:val="0"/>
      <w:marTop w:val="0"/>
      <w:marBottom w:val="0"/>
      <w:divBdr>
        <w:top w:val="none" w:sz="0" w:space="0" w:color="auto"/>
        <w:left w:val="none" w:sz="0" w:space="0" w:color="auto"/>
        <w:bottom w:val="none" w:sz="0" w:space="0" w:color="auto"/>
        <w:right w:val="none" w:sz="0" w:space="0" w:color="auto"/>
      </w:divBdr>
    </w:div>
    <w:div w:id="1833445325">
      <w:bodyDiv w:val="1"/>
      <w:marLeft w:val="0"/>
      <w:marRight w:val="0"/>
      <w:marTop w:val="0"/>
      <w:marBottom w:val="0"/>
      <w:divBdr>
        <w:top w:val="none" w:sz="0" w:space="0" w:color="auto"/>
        <w:left w:val="none" w:sz="0" w:space="0" w:color="auto"/>
        <w:bottom w:val="none" w:sz="0" w:space="0" w:color="auto"/>
        <w:right w:val="none" w:sz="0" w:space="0" w:color="auto"/>
      </w:divBdr>
    </w:div>
    <w:div w:id="1864708263">
      <w:bodyDiv w:val="1"/>
      <w:marLeft w:val="0"/>
      <w:marRight w:val="0"/>
      <w:marTop w:val="0"/>
      <w:marBottom w:val="0"/>
      <w:divBdr>
        <w:top w:val="none" w:sz="0" w:space="0" w:color="auto"/>
        <w:left w:val="none" w:sz="0" w:space="0" w:color="auto"/>
        <w:bottom w:val="none" w:sz="0" w:space="0" w:color="auto"/>
        <w:right w:val="none" w:sz="0" w:space="0" w:color="auto"/>
      </w:divBdr>
    </w:div>
    <w:div w:id="1870950058">
      <w:bodyDiv w:val="1"/>
      <w:marLeft w:val="0"/>
      <w:marRight w:val="0"/>
      <w:marTop w:val="0"/>
      <w:marBottom w:val="0"/>
      <w:divBdr>
        <w:top w:val="none" w:sz="0" w:space="0" w:color="auto"/>
        <w:left w:val="none" w:sz="0" w:space="0" w:color="auto"/>
        <w:bottom w:val="none" w:sz="0" w:space="0" w:color="auto"/>
        <w:right w:val="none" w:sz="0" w:space="0" w:color="auto"/>
      </w:divBdr>
    </w:div>
    <w:div w:id="1891333244">
      <w:bodyDiv w:val="1"/>
      <w:marLeft w:val="0"/>
      <w:marRight w:val="0"/>
      <w:marTop w:val="0"/>
      <w:marBottom w:val="0"/>
      <w:divBdr>
        <w:top w:val="none" w:sz="0" w:space="0" w:color="auto"/>
        <w:left w:val="none" w:sz="0" w:space="0" w:color="auto"/>
        <w:bottom w:val="none" w:sz="0" w:space="0" w:color="auto"/>
        <w:right w:val="none" w:sz="0" w:space="0" w:color="auto"/>
      </w:divBdr>
    </w:div>
    <w:div w:id="1952589196">
      <w:bodyDiv w:val="1"/>
      <w:marLeft w:val="0"/>
      <w:marRight w:val="0"/>
      <w:marTop w:val="0"/>
      <w:marBottom w:val="0"/>
      <w:divBdr>
        <w:top w:val="none" w:sz="0" w:space="0" w:color="auto"/>
        <w:left w:val="none" w:sz="0" w:space="0" w:color="auto"/>
        <w:bottom w:val="none" w:sz="0" w:space="0" w:color="auto"/>
        <w:right w:val="none" w:sz="0" w:space="0" w:color="auto"/>
      </w:divBdr>
    </w:div>
    <w:div w:id="1971739975">
      <w:bodyDiv w:val="1"/>
      <w:marLeft w:val="0"/>
      <w:marRight w:val="0"/>
      <w:marTop w:val="0"/>
      <w:marBottom w:val="0"/>
      <w:divBdr>
        <w:top w:val="none" w:sz="0" w:space="0" w:color="auto"/>
        <w:left w:val="none" w:sz="0" w:space="0" w:color="auto"/>
        <w:bottom w:val="none" w:sz="0" w:space="0" w:color="auto"/>
        <w:right w:val="none" w:sz="0" w:space="0" w:color="auto"/>
      </w:divBdr>
    </w:div>
    <w:div w:id="1973366757">
      <w:bodyDiv w:val="1"/>
      <w:marLeft w:val="0"/>
      <w:marRight w:val="0"/>
      <w:marTop w:val="0"/>
      <w:marBottom w:val="0"/>
      <w:divBdr>
        <w:top w:val="none" w:sz="0" w:space="0" w:color="auto"/>
        <w:left w:val="none" w:sz="0" w:space="0" w:color="auto"/>
        <w:bottom w:val="none" w:sz="0" w:space="0" w:color="auto"/>
        <w:right w:val="none" w:sz="0" w:space="0" w:color="auto"/>
      </w:divBdr>
    </w:div>
    <w:div w:id="1984194789">
      <w:bodyDiv w:val="1"/>
      <w:marLeft w:val="0"/>
      <w:marRight w:val="0"/>
      <w:marTop w:val="0"/>
      <w:marBottom w:val="0"/>
      <w:divBdr>
        <w:top w:val="none" w:sz="0" w:space="0" w:color="auto"/>
        <w:left w:val="none" w:sz="0" w:space="0" w:color="auto"/>
        <w:bottom w:val="none" w:sz="0" w:space="0" w:color="auto"/>
        <w:right w:val="none" w:sz="0" w:space="0" w:color="auto"/>
      </w:divBdr>
    </w:div>
    <w:div w:id="2006930612">
      <w:bodyDiv w:val="1"/>
      <w:marLeft w:val="0"/>
      <w:marRight w:val="0"/>
      <w:marTop w:val="0"/>
      <w:marBottom w:val="0"/>
      <w:divBdr>
        <w:top w:val="none" w:sz="0" w:space="0" w:color="auto"/>
        <w:left w:val="none" w:sz="0" w:space="0" w:color="auto"/>
        <w:bottom w:val="none" w:sz="0" w:space="0" w:color="auto"/>
        <w:right w:val="none" w:sz="0" w:space="0" w:color="auto"/>
      </w:divBdr>
    </w:div>
    <w:div w:id="2012834682">
      <w:bodyDiv w:val="1"/>
      <w:marLeft w:val="0"/>
      <w:marRight w:val="0"/>
      <w:marTop w:val="0"/>
      <w:marBottom w:val="0"/>
      <w:divBdr>
        <w:top w:val="none" w:sz="0" w:space="0" w:color="auto"/>
        <w:left w:val="none" w:sz="0" w:space="0" w:color="auto"/>
        <w:bottom w:val="none" w:sz="0" w:space="0" w:color="auto"/>
        <w:right w:val="none" w:sz="0" w:space="0" w:color="auto"/>
      </w:divBdr>
    </w:div>
    <w:div w:id="2043549093">
      <w:bodyDiv w:val="1"/>
      <w:marLeft w:val="0"/>
      <w:marRight w:val="0"/>
      <w:marTop w:val="0"/>
      <w:marBottom w:val="0"/>
      <w:divBdr>
        <w:top w:val="none" w:sz="0" w:space="0" w:color="auto"/>
        <w:left w:val="none" w:sz="0" w:space="0" w:color="auto"/>
        <w:bottom w:val="none" w:sz="0" w:space="0" w:color="auto"/>
        <w:right w:val="none" w:sz="0" w:space="0" w:color="auto"/>
      </w:divBdr>
    </w:div>
    <w:div w:id="2049380279">
      <w:bodyDiv w:val="1"/>
      <w:marLeft w:val="0"/>
      <w:marRight w:val="0"/>
      <w:marTop w:val="0"/>
      <w:marBottom w:val="0"/>
      <w:divBdr>
        <w:top w:val="none" w:sz="0" w:space="0" w:color="auto"/>
        <w:left w:val="none" w:sz="0" w:space="0" w:color="auto"/>
        <w:bottom w:val="none" w:sz="0" w:space="0" w:color="auto"/>
        <w:right w:val="none" w:sz="0" w:space="0" w:color="auto"/>
      </w:divBdr>
    </w:div>
    <w:div w:id="2050572766">
      <w:bodyDiv w:val="1"/>
      <w:marLeft w:val="0"/>
      <w:marRight w:val="0"/>
      <w:marTop w:val="0"/>
      <w:marBottom w:val="0"/>
      <w:divBdr>
        <w:top w:val="none" w:sz="0" w:space="0" w:color="auto"/>
        <w:left w:val="none" w:sz="0" w:space="0" w:color="auto"/>
        <w:bottom w:val="none" w:sz="0" w:space="0" w:color="auto"/>
        <w:right w:val="none" w:sz="0" w:space="0" w:color="auto"/>
      </w:divBdr>
    </w:div>
    <w:div w:id="2059625971">
      <w:bodyDiv w:val="1"/>
      <w:marLeft w:val="0"/>
      <w:marRight w:val="0"/>
      <w:marTop w:val="0"/>
      <w:marBottom w:val="0"/>
      <w:divBdr>
        <w:top w:val="none" w:sz="0" w:space="0" w:color="auto"/>
        <w:left w:val="none" w:sz="0" w:space="0" w:color="auto"/>
        <w:bottom w:val="none" w:sz="0" w:space="0" w:color="auto"/>
        <w:right w:val="none" w:sz="0" w:space="0" w:color="auto"/>
      </w:divBdr>
    </w:div>
    <w:div w:id="2076316805">
      <w:bodyDiv w:val="1"/>
      <w:marLeft w:val="0"/>
      <w:marRight w:val="0"/>
      <w:marTop w:val="0"/>
      <w:marBottom w:val="0"/>
      <w:divBdr>
        <w:top w:val="none" w:sz="0" w:space="0" w:color="auto"/>
        <w:left w:val="none" w:sz="0" w:space="0" w:color="auto"/>
        <w:bottom w:val="none" w:sz="0" w:space="0" w:color="auto"/>
        <w:right w:val="none" w:sz="0" w:space="0" w:color="auto"/>
      </w:divBdr>
    </w:div>
    <w:div w:id="2104639338">
      <w:bodyDiv w:val="1"/>
      <w:marLeft w:val="0"/>
      <w:marRight w:val="0"/>
      <w:marTop w:val="0"/>
      <w:marBottom w:val="0"/>
      <w:divBdr>
        <w:top w:val="none" w:sz="0" w:space="0" w:color="auto"/>
        <w:left w:val="none" w:sz="0" w:space="0" w:color="auto"/>
        <w:bottom w:val="none" w:sz="0" w:space="0" w:color="auto"/>
        <w:right w:val="none" w:sz="0" w:space="0" w:color="auto"/>
      </w:divBdr>
    </w:div>
    <w:div w:id="2112357071">
      <w:bodyDiv w:val="1"/>
      <w:marLeft w:val="0"/>
      <w:marRight w:val="0"/>
      <w:marTop w:val="0"/>
      <w:marBottom w:val="0"/>
      <w:divBdr>
        <w:top w:val="none" w:sz="0" w:space="0" w:color="auto"/>
        <w:left w:val="none" w:sz="0" w:space="0" w:color="auto"/>
        <w:bottom w:val="none" w:sz="0" w:space="0" w:color="auto"/>
        <w:right w:val="none" w:sz="0" w:space="0" w:color="auto"/>
      </w:divBdr>
    </w:div>
    <w:div w:id="2113085694">
      <w:bodyDiv w:val="1"/>
      <w:marLeft w:val="0"/>
      <w:marRight w:val="0"/>
      <w:marTop w:val="0"/>
      <w:marBottom w:val="0"/>
      <w:divBdr>
        <w:top w:val="none" w:sz="0" w:space="0" w:color="auto"/>
        <w:left w:val="none" w:sz="0" w:space="0" w:color="auto"/>
        <w:bottom w:val="none" w:sz="0" w:space="0" w:color="auto"/>
        <w:right w:val="none" w:sz="0" w:space="0" w:color="auto"/>
      </w:divBdr>
    </w:div>
    <w:div w:id="2135980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odaddy.com/" TargetMode="External"/><Relationship Id="rId13" Type="http://schemas.openxmlformats.org/officeDocument/2006/relationships/hyperlink" Target="http://www.instantssl.com/ssl-certificate-products/ssl/ssl-certificate-essentialssl.html" TargetMode="External"/><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kioskpublicapi.redhorse88.com/player/info/playername/VBETCNYTEST"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kioskpublicapi.mightypanda88.com/admin/increaseBalance/fromadminname/FHICNYTLA/toadminname/FHICNY001/depositbalanceamount/1/" TargetMode="Externa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bi\AppData\Roaming\Microsoft\Templates\Playtech%20company%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FA2516-0354-413E-8A92-6BB265D3C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Playtech company template.dotx</Template>
  <TotalTime>30</TotalTime>
  <Pages>38</Pages>
  <Words>7789</Words>
  <Characters>44400</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Document Name</vt:lpstr>
    </vt:vector>
  </TitlesOfParts>
  <Company>Playtech Estonia OÜ</Company>
  <LinksUpToDate>false</LinksUpToDate>
  <CharactersWithSpaces>52085</CharactersWithSpaces>
  <SharedDoc>false</SharedDoc>
  <HLinks>
    <vt:vector size="18" baseType="variant">
      <vt:variant>
        <vt:i4>1638453</vt:i4>
      </vt:variant>
      <vt:variant>
        <vt:i4>14</vt:i4>
      </vt:variant>
      <vt:variant>
        <vt:i4>0</vt:i4>
      </vt:variant>
      <vt:variant>
        <vt:i4>5</vt:i4>
      </vt:variant>
      <vt:variant>
        <vt:lpwstr/>
      </vt:variant>
      <vt:variant>
        <vt:lpwstr>_Toc185652422</vt:lpwstr>
      </vt:variant>
      <vt:variant>
        <vt:i4>1638453</vt:i4>
      </vt:variant>
      <vt:variant>
        <vt:i4>8</vt:i4>
      </vt:variant>
      <vt:variant>
        <vt:i4>0</vt:i4>
      </vt:variant>
      <vt:variant>
        <vt:i4>5</vt:i4>
      </vt:variant>
      <vt:variant>
        <vt:lpwstr/>
      </vt:variant>
      <vt:variant>
        <vt:lpwstr>_Toc185652421</vt:lpwstr>
      </vt:variant>
      <vt:variant>
        <vt:i4>1638453</vt:i4>
      </vt:variant>
      <vt:variant>
        <vt:i4>2</vt:i4>
      </vt:variant>
      <vt:variant>
        <vt:i4>0</vt:i4>
      </vt:variant>
      <vt:variant>
        <vt:i4>5</vt:i4>
      </vt:variant>
      <vt:variant>
        <vt:lpwstr/>
      </vt:variant>
      <vt:variant>
        <vt:lpwstr>_Toc185652420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Name</dc:title>
  <dc:creator>Conference One</dc:creator>
  <cp:lastModifiedBy>Catherine Wang</cp:lastModifiedBy>
  <cp:revision>10</cp:revision>
  <cp:lastPrinted>2012-06-22T04:08:00Z</cp:lastPrinted>
  <dcterms:created xsi:type="dcterms:W3CDTF">2014-09-22T07:41:00Z</dcterms:created>
  <dcterms:modified xsi:type="dcterms:W3CDTF">2014-10-02T04:25:00Z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firmation from Israel">
    <vt:lpwstr>0</vt:lpwstr>
  </property>
  <property fmtid="{D5CDD505-2E9C-101B-9397-08002B2CF9AE}" pid="3" name="ContentType">
    <vt:lpwstr>Document</vt:lpwstr>
  </property>
</Properties>
</file>